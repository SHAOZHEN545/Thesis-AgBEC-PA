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79639" w14:textId="77777777" w:rsidR="009A0B8A" w:rsidRPr="00075058" w:rsidRDefault="009A0B8A" w:rsidP="009A0B8A">
      <w:pPr>
        <w:rPr>
          <w:rFonts w:asciiTheme="majorHAnsi" w:hAnsiTheme="majorHAnsi" w:cstheme="majorHAnsi"/>
        </w:rPr>
      </w:pPr>
      <w:bookmarkStart w:id="0" w:name="_Hlk45278517"/>
      <w:bookmarkEnd w:id="0"/>
      <w:r w:rsidRPr="00075058">
        <w:rPr>
          <w:rFonts w:asciiTheme="majorHAnsi" w:hAnsiTheme="majorHAnsi" w:cstheme="majorHAnsi"/>
          <w:noProof/>
        </w:rPr>
        <w:drawing>
          <wp:anchor distT="0" distB="0" distL="114300" distR="114300" simplePos="0" relativeHeight="251665408" behindDoc="1" locked="0" layoutInCell="1" allowOverlap="1" wp14:anchorId="34E5092B" wp14:editId="3145D3E3">
            <wp:simplePos x="0" y="0"/>
            <wp:positionH relativeFrom="margin">
              <wp:align>center</wp:align>
            </wp:positionH>
            <wp:positionV relativeFrom="paragraph">
              <wp:posOffset>-1049</wp:posOffset>
            </wp:positionV>
            <wp:extent cx="3703320" cy="405765"/>
            <wp:effectExtent l="0" t="0" r="0" b="0"/>
            <wp:wrapTight wrapText="bothSides">
              <wp:wrapPolygon edited="0">
                <wp:start x="0" y="0"/>
                <wp:lineTo x="0" y="20282"/>
                <wp:lineTo x="21444" y="20282"/>
                <wp:lineTo x="2144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3320" cy="405765"/>
                    </a:xfrm>
                    <a:prstGeom prst="rect">
                      <a:avLst/>
                    </a:prstGeom>
                  </pic:spPr>
                </pic:pic>
              </a:graphicData>
            </a:graphic>
          </wp:anchor>
        </w:drawing>
      </w:r>
    </w:p>
    <w:p w14:paraId="4B9AFA73" w14:textId="77777777" w:rsidR="009A0B8A" w:rsidRPr="00075058" w:rsidRDefault="009A0B8A" w:rsidP="009A0B8A">
      <w:pPr>
        <w:rPr>
          <w:rFonts w:asciiTheme="majorHAnsi" w:hAnsiTheme="majorHAnsi" w:cstheme="majorHAnsi"/>
        </w:rPr>
      </w:pPr>
    </w:p>
    <w:p w14:paraId="1386DD6E" w14:textId="4DFC9E86" w:rsidR="009A0B8A" w:rsidRDefault="009A0B8A" w:rsidP="00075058">
      <w:pPr>
        <w:pStyle w:val="Title"/>
        <w:spacing w:before="0" w:after="80"/>
        <w:jc w:val="center"/>
        <w:rPr>
          <w:rFonts w:cstheme="majorHAnsi"/>
          <w:color w:val="262626" w:themeColor="text1" w:themeTint="D9"/>
        </w:rPr>
      </w:pPr>
      <w:r w:rsidRPr="00075058">
        <w:rPr>
          <w:rFonts w:cstheme="majorHAnsi"/>
          <w:color w:val="262626" w:themeColor="text1" w:themeTint="D9"/>
        </w:rPr>
        <w:t>Technology DISCLOSURE FORM</w:t>
      </w:r>
      <w:r w:rsidR="000C235B">
        <w:rPr>
          <w:rFonts w:cstheme="majorHAnsi"/>
          <w:color w:val="262626" w:themeColor="text1" w:themeTint="D9"/>
        </w:rPr>
        <w:t xml:space="preserve"> </w:t>
      </w:r>
    </w:p>
    <w:p w14:paraId="6F5A50B2" w14:textId="78A0EC17" w:rsidR="000C235B" w:rsidRPr="00075058" w:rsidRDefault="000C235B" w:rsidP="00075058">
      <w:pPr>
        <w:spacing w:after="80"/>
        <w:jc w:val="center"/>
        <w:rPr>
          <w:rFonts w:asciiTheme="majorHAnsi" w:hAnsiTheme="majorHAnsi" w:cstheme="majorHAnsi"/>
        </w:rPr>
      </w:pPr>
      <w:r w:rsidRPr="00075058">
        <w:rPr>
          <w:rFonts w:asciiTheme="majorHAnsi" w:hAnsiTheme="majorHAnsi" w:cstheme="majorHAnsi"/>
        </w:rPr>
        <w:t>For researchers at the University of Chicago, MBL and Toyota Technological Institute</w:t>
      </w:r>
    </w:p>
    <w:p w14:paraId="37E97BA9" w14:textId="6E8AB633" w:rsidR="009A0B8A" w:rsidRPr="00075058" w:rsidRDefault="009A0B8A" w:rsidP="009A0B8A">
      <w:pPr>
        <w:jc w:val="center"/>
        <w:rPr>
          <w:rFonts w:asciiTheme="majorHAnsi" w:hAnsiTheme="majorHAnsi" w:cstheme="majorHAnsi"/>
          <w:color w:val="FF0000"/>
        </w:rPr>
      </w:pPr>
      <w:r w:rsidRPr="00075058">
        <w:rPr>
          <w:rFonts w:asciiTheme="majorHAnsi" w:hAnsiTheme="majorHAnsi" w:cstheme="majorHAnsi"/>
          <w:color w:val="FF0000"/>
        </w:rPr>
        <w:t>PRIVILEGED AND CONFIDENTIAL</w:t>
      </w:r>
    </w:p>
    <w:p w14:paraId="1339CCCD" w14:textId="5C76EF71" w:rsidR="009A0B8A" w:rsidRPr="00075058" w:rsidRDefault="009A0B8A" w:rsidP="009A0B8A">
      <w:pPr>
        <w:jc w:val="center"/>
        <w:rPr>
          <w:rFonts w:asciiTheme="majorHAnsi" w:hAnsiTheme="majorHAnsi" w:cstheme="majorHAnsi"/>
        </w:rPr>
      </w:pPr>
    </w:p>
    <w:p w14:paraId="00D1FD8D" w14:textId="2278BBFA" w:rsidR="000E5A02" w:rsidRDefault="00C71067" w:rsidP="00075058">
      <w:pPr>
        <w:keepNext/>
        <w:keepLines/>
        <w:pBdr>
          <w:top w:val="single" w:sz="4" w:space="10" w:color="7E97AD" w:themeColor="accent1"/>
          <w:left w:val="single" w:sz="4" w:space="6" w:color="7E97AD" w:themeColor="accent1"/>
          <w:bottom w:val="single" w:sz="4" w:space="7" w:color="7E97AD" w:themeColor="accent1"/>
          <w:right w:val="single" w:sz="4" w:space="6" w:color="7E97AD" w:themeColor="accent1"/>
        </w:pBdr>
        <w:shd w:val="clear" w:color="auto" w:fill="E5EAEE" w:themeFill="accent1" w:themeFillTint="33"/>
        <w:spacing w:before="240" w:after="0"/>
        <w:jc w:val="both"/>
        <w:outlineLvl w:val="0"/>
        <w:rPr>
          <w:rFonts w:asciiTheme="majorHAnsi" w:eastAsiaTheme="majorEastAsia" w:hAnsiTheme="majorHAnsi" w:cstheme="majorHAnsi"/>
          <w:color w:val="262626" w:themeColor="text1" w:themeTint="D9"/>
          <w:spacing w:val="4"/>
          <w:sz w:val="24"/>
          <w:szCs w:val="24"/>
        </w:rPr>
      </w:pPr>
      <w:r w:rsidRPr="00075058">
        <w:rPr>
          <w:rFonts w:asciiTheme="majorHAnsi" w:eastAsiaTheme="majorEastAsia" w:hAnsiTheme="majorHAnsi" w:cstheme="majorHAnsi"/>
          <w:b/>
          <w:bCs/>
          <w:color w:val="262626" w:themeColor="text1" w:themeTint="D9"/>
          <w:spacing w:val="4"/>
          <w:sz w:val="24"/>
          <w:szCs w:val="24"/>
        </w:rPr>
        <w:t>NOTE</w:t>
      </w:r>
      <w:r w:rsidRPr="00320FCB">
        <w:rPr>
          <w:rFonts w:asciiTheme="majorHAnsi" w:eastAsiaTheme="majorEastAsia" w:hAnsiTheme="majorHAnsi" w:cstheme="majorHAnsi"/>
          <w:color w:val="262626" w:themeColor="text1" w:themeTint="D9"/>
          <w:spacing w:val="4"/>
          <w:sz w:val="24"/>
          <w:szCs w:val="24"/>
        </w:rPr>
        <w:t xml:space="preserve">:  </w:t>
      </w:r>
      <w:r w:rsidR="000E5A02">
        <w:rPr>
          <w:rFonts w:asciiTheme="majorHAnsi" w:eastAsiaTheme="majorEastAsia" w:hAnsiTheme="majorHAnsi" w:cstheme="majorHAnsi"/>
          <w:color w:val="262626" w:themeColor="text1" w:themeTint="D9"/>
          <w:spacing w:val="4"/>
          <w:sz w:val="24"/>
          <w:szCs w:val="24"/>
        </w:rPr>
        <w:t xml:space="preserve">As an alternative to this form, you may use the </w:t>
      </w:r>
      <w:r w:rsidRPr="00320FCB">
        <w:rPr>
          <w:rFonts w:asciiTheme="majorHAnsi" w:eastAsiaTheme="majorEastAsia" w:hAnsiTheme="majorHAnsi" w:cstheme="majorHAnsi"/>
          <w:color w:val="262626" w:themeColor="text1" w:themeTint="D9"/>
          <w:spacing w:val="4"/>
          <w:sz w:val="24"/>
          <w:szCs w:val="24"/>
        </w:rPr>
        <w:t>online Inventor Portal</w:t>
      </w:r>
      <w:r w:rsidR="000E5A02">
        <w:rPr>
          <w:rFonts w:asciiTheme="majorHAnsi" w:eastAsiaTheme="majorEastAsia" w:hAnsiTheme="majorHAnsi" w:cstheme="majorHAnsi"/>
          <w:color w:val="262626" w:themeColor="text1" w:themeTint="D9"/>
          <w:spacing w:val="4"/>
          <w:sz w:val="24"/>
          <w:szCs w:val="24"/>
        </w:rPr>
        <w:t xml:space="preserve"> </w:t>
      </w:r>
      <w:r w:rsidR="001345B2" w:rsidRPr="00320FCB">
        <w:rPr>
          <w:rFonts w:asciiTheme="majorHAnsi" w:eastAsiaTheme="majorEastAsia" w:hAnsiTheme="majorHAnsi" w:cstheme="majorHAnsi"/>
          <w:color w:val="262626" w:themeColor="text1" w:themeTint="D9"/>
          <w:spacing w:val="4"/>
          <w:sz w:val="24"/>
          <w:szCs w:val="24"/>
        </w:rPr>
        <w:t>at</w:t>
      </w:r>
    </w:p>
    <w:p w14:paraId="522711D3" w14:textId="29F68149" w:rsidR="009A0B8A" w:rsidRPr="00320FCB" w:rsidRDefault="000E5A02" w:rsidP="00075058">
      <w:pPr>
        <w:keepNext/>
        <w:keepLines/>
        <w:pBdr>
          <w:top w:val="single" w:sz="4" w:space="10" w:color="7E97AD" w:themeColor="accent1"/>
          <w:left w:val="single" w:sz="4" w:space="6" w:color="7E97AD" w:themeColor="accent1"/>
          <w:bottom w:val="single" w:sz="4" w:space="7" w:color="7E97AD" w:themeColor="accent1"/>
          <w:right w:val="single" w:sz="4" w:space="6" w:color="7E97AD" w:themeColor="accent1"/>
        </w:pBdr>
        <w:shd w:val="clear" w:color="auto" w:fill="E5EAEE" w:themeFill="accent1" w:themeFillTint="33"/>
        <w:spacing w:before="0" w:after="120"/>
        <w:jc w:val="both"/>
        <w:outlineLvl w:val="0"/>
        <w:rPr>
          <w:rFonts w:asciiTheme="majorHAnsi" w:eastAsiaTheme="majorEastAsia" w:hAnsiTheme="majorHAnsi" w:cstheme="majorHAnsi"/>
          <w:b/>
          <w:color w:val="00B0F0"/>
          <w:spacing w:val="4"/>
          <w:sz w:val="24"/>
          <w:szCs w:val="24"/>
        </w:rPr>
      </w:pPr>
      <w:r>
        <w:rPr>
          <w:rFonts w:asciiTheme="majorHAnsi" w:eastAsiaTheme="majorEastAsia" w:hAnsiTheme="majorHAnsi" w:cstheme="majorHAnsi"/>
          <w:color w:val="262626" w:themeColor="text1" w:themeTint="D9"/>
          <w:spacing w:val="4"/>
          <w:sz w:val="24"/>
          <w:szCs w:val="24"/>
        </w:rPr>
        <w:t xml:space="preserve"> </w:t>
      </w:r>
      <w:hyperlink r:id="rId13" w:tgtFrame="_blank" w:history="1">
        <w:r w:rsidR="001345B2" w:rsidRPr="00075058">
          <w:rPr>
            <w:rStyle w:val="Hyperlink"/>
            <w:rFonts w:asciiTheme="majorHAnsi" w:hAnsiTheme="majorHAnsi" w:cstheme="majorHAnsi"/>
            <w:color w:val="00B0F0"/>
            <w:sz w:val="23"/>
            <w:szCs w:val="23"/>
            <w:shd w:val="clear" w:color="auto" w:fill="FFFFFF"/>
          </w:rPr>
          <w:t>https://uchicago.inteum.com/uchicago/inventorportal/portal.aspx</w:t>
        </w:r>
      </w:hyperlink>
      <w:r>
        <w:rPr>
          <w:rStyle w:val="Hyperlink"/>
          <w:rFonts w:asciiTheme="majorHAnsi" w:hAnsiTheme="majorHAnsi" w:cstheme="majorHAnsi"/>
          <w:color w:val="00B0F0"/>
          <w:sz w:val="23"/>
          <w:szCs w:val="23"/>
          <w:shd w:val="clear" w:color="auto" w:fill="FFFFFF"/>
        </w:rPr>
        <w:t>.</w:t>
      </w:r>
    </w:p>
    <w:p w14:paraId="3FE3AA49" w14:textId="63A3D1B3" w:rsidR="009A0B8A" w:rsidRPr="00320FCB" w:rsidRDefault="009A0B8A">
      <w:pPr>
        <w:rPr>
          <w:rFonts w:asciiTheme="majorHAnsi" w:eastAsiaTheme="majorEastAsia" w:hAnsiTheme="majorHAnsi" w:cstheme="majorHAnsi"/>
          <w:b/>
          <w:caps/>
          <w:color w:val="262626" w:themeColor="text1" w:themeTint="D9"/>
          <w:spacing w:val="20"/>
          <w:sz w:val="24"/>
          <w:szCs w:val="24"/>
        </w:rPr>
      </w:pPr>
    </w:p>
    <w:tbl>
      <w:tblPr>
        <w:tblStyle w:val="StatusReportTable"/>
        <w:tblW w:w="5037" w:type="pct"/>
        <w:tblLook w:val="04A0" w:firstRow="1" w:lastRow="0" w:firstColumn="1" w:lastColumn="0" w:noHBand="0" w:noVBand="1"/>
      </w:tblPr>
      <w:tblGrid>
        <w:gridCol w:w="8360"/>
        <w:gridCol w:w="919"/>
        <w:gridCol w:w="1001"/>
      </w:tblGrid>
      <w:tr w:rsidR="00AB76CB" w:rsidRPr="00320FCB" w14:paraId="0DBF4928" w14:textId="77777777" w:rsidTr="00AD21ED">
        <w:trPr>
          <w:cnfStyle w:val="100000000000" w:firstRow="1" w:lastRow="0" w:firstColumn="0" w:lastColumn="0" w:oddVBand="0" w:evenVBand="0" w:oddHBand="0" w:evenHBand="0" w:firstRowFirstColumn="0" w:firstRowLastColumn="0" w:lastRowFirstColumn="0" w:lastRowLastColumn="0"/>
          <w:trHeight w:val="371"/>
        </w:trPr>
        <w:tc>
          <w:tcPr>
            <w:tcW w:w="5000" w:type="pct"/>
            <w:gridSpan w:val="3"/>
            <w:tcBorders>
              <w:top w:val="single" w:sz="6" w:space="0" w:color="B1C0CD" w:themeColor="accent1" w:themeTint="99"/>
              <w:left w:val="single" w:sz="8" w:space="0" w:color="577188" w:themeColor="accent1" w:themeShade="BF"/>
              <w:bottom w:val="nil"/>
              <w:right w:val="single" w:sz="8" w:space="0" w:color="577188" w:themeColor="accent1" w:themeShade="BF"/>
            </w:tcBorders>
            <w:shd w:val="clear" w:color="auto" w:fill="EFF2F5"/>
            <w:vAlign w:val="center"/>
          </w:tcPr>
          <w:p w14:paraId="05FB1E1F" w14:textId="06446E2A" w:rsidR="00AB76CB" w:rsidRPr="00075058" w:rsidRDefault="00AB76CB" w:rsidP="00075058">
            <w:pPr>
              <w:spacing w:before="60" w:after="60"/>
              <w:ind w:right="288"/>
              <w:rPr>
                <w:rStyle w:val="Styleamc"/>
                <w:rFonts w:asciiTheme="majorHAnsi" w:hAnsiTheme="majorHAnsi" w:cstheme="majorHAnsi"/>
                <w:b/>
                <w:color w:val="262626" w:themeColor="text1" w:themeTint="D9"/>
                <w:sz w:val="24"/>
                <w:szCs w:val="24"/>
              </w:rPr>
            </w:pPr>
            <w:r w:rsidRPr="00075058">
              <w:rPr>
                <w:rStyle w:val="Styleamc"/>
                <w:rFonts w:asciiTheme="majorHAnsi" w:hAnsiTheme="majorHAnsi" w:cstheme="majorHAnsi"/>
                <w:b/>
                <w:color w:val="262626" w:themeColor="text1" w:themeTint="D9"/>
                <w:sz w:val="24"/>
                <w:szCs w:val="24"/>
              </w:rPr>
              <w:t>IMMINENT PUBLIC DISCLOSURE</w:t>
            </w:r>
            <w:r w:rsidR="000E5A02" w:rsidRPr="00075058">
              <w:rPr>
                <w:rStyle w:val="Styleamc"/>
                <w:rFonts w:asciiTheme="majorHAnsi" w:hAnsiTheme="majorHAnsi" w:cstheme="majorHAnsi"/>
                <w:b/>
                <w:color w:val="262626" w:themeColor="text1" w:themeTint="D9"/>
                <w:sz w:val="24"/>
                <w:szCs w:val="24"/>
              </w:rPr>
              <w:t>?</w:t>
            </w:r>
          </w:p>
        </w:tc>
      </w:tr>
      <w:tr w:rsidR="00AB76CB" w:rsidRPr="00320FCB" w14:paraId="5329824A" w14:textId="77777777" w:rsidTr="001345B2">
        <w:trPr>
          <w:trHeight w:val="301"/>
        </w:trPr>
        <w:tc>
          <w:tcPr>
            <w:tcW w:w="4066" w:type="pct"/>
            <w:tcBorders>
              <w:top w:val="nil"/>
              <w:left w:val="single" w:sz="8" w:space="0" w:color="577188" w:themeColor="accent1" w:themeShade="BF"/>
              <w:bottom w:val="nil"/>
            </w:tcBorders>
            <w:shd w:val="clear" w:color="auto" w:fill="F2F2F2" w:themeFill="background1" w:themeFillShade="F2"/>
          </w:tcPr>
          <w:p w14:paraId="05D99D40" w14:textId="70CAA4E2" w:rsidR="00AB76CB" w:rsidRPr="00320FCB" w:rsidRDefault="00AB76CB" w:rsidP="00075058">
            <w:pPr>
              <w:pStyle w:val="ListParagraph"/>
              <w:ind w:left="864" w:right="288"/>
              <w:contextualSpacing w:val="0"/>
              <w:jc w:val="both"/>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Will any aspect of this t</w:t>
            </w:r>
            <w:r w:rsidRPr="00320FCB">
              <w:rPr>
                <w:rStyle w:val="Styleamc"/>
                <w:rFonts w:asciiTheme="majorHAnsi" w:hAnsiTheme="majorHAnsi" w:cstheme="majorHAnsi"/>
                <w:b/>
              </w:rPr>
              <w:t>echnology</w:t>
            </w:r>
            <w:r w:rsidRPr="00320FCB">
              <w:rPr>
                <w:rStyle w:val="Styleamc"/>
                <w:rFonts w:asciiTheme="majorHAnsi" w:hAnsiTheme="majorHAnsi" w:cstheme="majorHAnsi"/>
                <w:b/>
                <w:color w:val="262626" w:themeColor="text1" w:themeTint="D9"/>
                <w:szCs w:val="22"/>
              </w:rPr>
              <w:t xml:space="preserve"> be published, described, or publicly presented imminentl</w:t>
            </w:r>
            <w:r w:rsidRPr="00075058">
              <w:rPr>
                <w:rStyle w:val="Styleamc"/>
                <w:rFonts w:asciiTheme="majorHAnsi" w:hAnsiTheme="majorHAnsi" w:cstheme="majorHAnsi"/>
                <w:b/>
                <w:szCs w:val="22"/>
              </w:rPr>
              <w:t>y</w:t>
            </w:r>
            <w:r w:rsidRPr="00320FCB">
              <w:rPr>
                <w:rStyle w:val="Styleamc"/>
                <w:rFonts w:asciiTheme="majorHAnsi" w:hAnsiTheme="majorHAnsi" w:cstheme="majorHAnsi"/>
                <w:b/>
                <w:color w:val="262626" w:themeColor="text1" w:themeTint="D9"/>
                <w:szCs w:val="22"/>
              </w:rPr>
              <w:t xml:space="preserve"> </w:t>
            </w:r>
            <w:r w:rsidR="001E131A" w:rsidRPr="00320FCB">
              <w:rPr>
                <w:rStyle w:val="Styleamc"/>
                <w:rFonts w:asciiTheme="majorHAnsi" w:hAnsiTheme="majorHAnsi" w:cstheme="majorHAnsi"/>
                <w:b/>
                <w:color w:val="262626" w:themeColor="text1" w:themeTint="D9"/>
                <w:szCs w:val="22"/>
              </w:rPr>
              <w:t>(</w:t>
            </w:r>
            <w:r w:rsidRPr="00320FCB">
              <w:rPr>
                <w:rStyle w:val="Styleamc"/>
                <w:rFonts w:asciiTheme="majorHAnsi" w:hAnsiTheme="majorHAnsi" w:cstheme="majorHAnsi"/>
                <w:b/>
                <w:szCs w:val="22"/>
              </w:rPr>
              <w:t xml:space="preserve">within the next </w:t>
            </w:r>
            <w:r w:rsidRPr="00320FCB">
              <w:rPr>
                <w:rStyle w:val="Styleamc"/>
                <w:rFonts w:asciiTheme="majorHAnsi" w:hAnsiTheme="majorHAnsi" w:cstheme="majorHAnsi"/>
                <w:b/>
                <w:i/>
                <w:iCs/>
                <w:szCs w:val="22"/>
              </w:rPr>
              <w:t>TWO WEEKS</w:t>
            </w:r>
            <w:r w:rsidR="001E131A" w:rsidRPr="00320FCB">
              <w:rPr>
                <w:rStyle w:val="Styleamc"/>
                <w:rFonts w:asciiTheme="majorHAnsi" w:hAnsiTheme="majorHAnsi" w:cstheme="majorHAnsi"/>
                <w:b/>
                <w:szCs w:val="22"/>
              </w:rPr>
              <w:t>)</w:t>
            </w:r>
            <w:r w:rsidR="000E5A02">
              <w:rPr>
                <w:rStyle w:val="Styleamc"/>
                <w:rFonts w:asciiTheme="majorHAnsi" w:hAnsiTheme="majorHAnsi" w:cstheme="majorHAnsi"/>
                <w:b/>
                <w:szCs w:val="22"/>
              </w:rPr>
              <w:t>?</w:t>
            </w:r>
          </w:p>
          <w:p w14:paraId="7E66385A" w14:textId="7299803D" w:rsidR="001345B2" w:rsidRPr="00320FCB" w:rsidRDefault="001345B2" w:rsidP="001345B2">
            <w:pPr>
              <w:pStyle w:val="ListParagraph"/>
              <w:ind w:left="864" w:right="288"/>
              <w:contextualSpacing w:val="0"/>
              <w:jc w:val="both"/>
              <w:rPr>
                <w:rStyle w:val="Styleamc"/>
                <w:rFonts w:asciiTheme="majorHAnsi" w:hAnsiTheme="majorHAnsi" w:cstheme="majorHAnsi"/>
                <w:b/>
                <w:color w:val="262626" w:themeColor="text1" w:themeTint="D9"/>
                <w:szCs w:val="22"/>
              </w:rPr>
            </w:pPr>
          </w:p>
        </w:tc>
        <w:tc>
          <w:tcPr>
            <w:tcW w:w="447" w:type="pct"/>
            <w:tcBorders>
              <w:top w:val="nil"/>
              <w:bottom w:val="nil"/>
            </w:tcBorders>
            <w:shd w:val="clear" w:color="auto" w:fill="F2F2F2" w:themeFill="background1" w:themeFillShade="F2"/>
          </w:tcPr>
          <w:p w14:paraId="328CD712" w14:textId="77777777" w:rsidR="00AB76CB" w:rsidRPr="00320FCB" w:rsidRDefault="00AB76CB" w:rsidP="00AD21ED">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YES </w:t>
            </w:r>
            <w:sdt>
              <w:sdtPr>
                <w:rPr>
                  <w:rStyle w:val="Styleamc"/>
                  <w:rFonts w:asciiTheme="majorHAnsi" w:hAnsiTheme="majorHAnsi" w:cstheme="majorHAnsi"/>
                  <w:b/>
                  <w:color w:val="262626" w:themeColor="text1" w:themeTint="D9"/>
                  <w:szCs w:val="22"/>
                </w:rPr>
                <w:id w:val="-790204426"/>
                <w14:checkbox>
                  <w14:checked w14:val="0"/>
                  <w14:checkedState w14:val="2612" w14:font="MS Gothic"/>
                  <w14:uncheckedState w14:val="2610" w14:font="MS Gothic"/>
                </w14:checkbox>
              </w:sdtPr>
              <w:sdtEndPr>
                <w:rPr>
                  <w:rStyle w:val="Styleamc"/>
                </w:rPr>
              </w:sdtEndPr>
              <w:sdtContent>
                <w:r w:rsidRPr="00320FCB">
                  <w:rPr>
                    <w:rStyle w:val="Styleamc"/>
                    <w:rFonts w:ascii="Segoe UI Symbol" w:eastAsia="MS Gothic" w:hAnsi="Segoe UI Symbol" w:cs="Segoe UI Symbol"/>
                    <w:b/>
                    <w:color w:val="262626" w:themeColor="text1" w:themeTint="D9"/>
                    <w:szCs w:val="22"/>
                  </w:rPr>
                  <w:t>☐</w:t>
                </w:r>
              </w:sdtContent>
            </w:sdt>
          </w:p>
        </w:tc>
        <w:tc>
          <w:tcPr>
            <w:tcW w:w="487" w:type="pct"/>
            <w:tcBorders>
              <w:top w:val="nil"/>
              <w:bottom w:val="nil"/>
              <w:right w:val="single" w:sz="8" w:space="0" w:color="577188" w:themeColor="accent1" w:themeShade="BF"/>
            </w:tcBorders>
            <w:shd w:val="clear" w:color="auto" w:fill="F2F2F2" w:themeFill="background1" w:themeFillShade="F2"/>
          </w:tcPr>
          <w:p w14:paraId="6023A979" w14:textId="4BB4E1D3" w:rsidR="00AB76CB" w:rsidRPr="00320FCB" w:rsidRDefault="00AB76CB" w:rsidP="00AD21ED">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NO </w:t>
            </w:r>
            <w:sdt>
              <w:sdtPr>
                <w:rPr>
                  <w:rStyle w:val="Styleamc"/>
                  <w:rFonts w:asciiTheme="majorHAnsi" w:hAnsiTheme="majorHAnsi" w:cstheme="majorHAnsi"/>
                  <w:b/>
                  <w:color w:val="262626" w:themeColor="text1" w:themeTint="D9"/>
                  <w:szCs w:val="22"/>
                </w:rPr>
                <w:id w:val="-1988149759"/>
                <w14:checkbox>
                  <w14:checked w14:val="1"/>
                  <w14:checkedState w14:val="2612" w14:font="MS Gothic"/>
                  <w14:uncheckedState w14:val="2610" w14:font="MS Gothic"/>
                </w14:checkbox>
              </w:sdtPr>
              <w:sdtEndPr>
                <w:rPr>
                  <w:rStyle w:val="Styleamc"/>
                </w:rPr>
              </w:sdtEndPr>
              <w:sdtContent>
                <w:r w:rsidR="00CF4E2B">
                  <w:rPr>
                    <w:rStyle w:val="Styleamc"/>
                    <w:rFonts w:ascii="MS Gothic" w:eastAsia="MS Gothic" w:hAnsi="MS Gothic" w:cstheme="majorHAnsi" w:hint="eastAsia"/>
                    <w:b/>
                    <w:color w:val="262626" w:themeColor="text1" w:themeTint="D9"/>
                    <w:szCs w:val="22"/>
                  </w:rPr>
                  <w:t>☒</w:t>
                </w:r>
              </w:sdtContent>
            </w:sdt>
          </w:p>
        </w:tc>
      </w:tr>
      <w:tr w:rsidR="001345B2" w:rsidRPr="00320FCB" w14:paraId="2FF44DF5" w14:textId="77777777" w:rsidTr="001345B2">
        <w:trPr>
          <w:trHeight w:val="301"/>
        </w:trPr>
        <w:tc>
          <w:tcPr>
            <w:tcW w:w="5000" w:type="pct"/>
            <w:gridSpan w:val="3"/>
            <w:tcBorders>
              <w:top w:val="nil"/>
              <w:left w:val="single" w:sz="8" w:space="0" w:color="577188" w:themeColor="accent1" w:themeShade="BF"/>
              <w:bottom w:val="single" w:sz="4" w:space="0" w:color="auto"/>
              <w:right w:val="single" w:sz="8" w:space="0" w:color="577188" w:themeColor="accent1" w:themeShade="BF"/>
            </w:tcBorders>
          </w:tcPr>
          <w:p w14:paraId="2FE64510" w14:textId="0C66F1DC" w:rsidR="001345B2" w:rsidRPr="00320FCB" w:rsidRDefault="001345B2" w:rsidP="001345B2">
            <w:pPr>
              <w:spacing w:before="60" w:after="60"/>
              <w:jc w:val="center"/>
              <w:rPr>
                <w:rStyle w:val="Styleamc"/>
                <w:rFonts w:asciiTheme="majorHAnsi" w:hAnsiTheme="majorHAnsi" w:cstheme="majorHAnsi"/>
                <w:bCs/>
                <w:color w:val="262626" w:themeColor="text1" w:themeTint="D9"/>
                <w:szCs w:val="22"/>
              </w:rPr>
            </w:pPr>
            <w:r w:rsidRPr="00320FCB">
              <w:rPr>
                <w:rStyle w:val="Styleamc"/>
                <w:rFonts w:asciiTheme="majorHAnsi" w:hAnsiTheme="majorHAnsi" w:cstheme="majorHAnsi"/>
                <w:bCs/>
                <w:color w:val="FF0000"/>
                <w:szCs w:val="22"/>
              </w:rPr>
              <w:t xml:space="preserve">If </w:t>
            </w:r>
            <w:r w:rsidR="008C0A05">
              <w:rPr>
                <w:rStyle w:val="Styleamc"/>
                <w:rFonts w:asciiTheme="majorHAnsi" w:hAnsiTheme="majorHAnsi" w:cstheme="majorHAnsi"/>
                <w:bCs/>
                <w:color w:val="FF0000"/>
                <w:szCs w:val="22"/>
              </w:rPr>
              <w:t>s</w:t>
            </w:r>
            <w:r w:rsidR="008C0A05" w:rsidRPr="00075058">
              <w:rPr>
                <w:rStyle w:val="Styleamc"/>
                <w:rFonts w:asciiTheme="majorHAnsi" w:hAnsiTheme="majorHAnsi" w:cstheme="majorHAnsi"/>
                <w:color w:val="FF0000"/>
              </w:rPr>
              <w:t>o</w:t>
            </w:r>
            <w:r w:rsidRPr="00320FCB">
              <w:rPr>
                <w:rStyle w:val="Styleamc"/>
                <w:rFonts w:asciiTheme="majorHAnsi" w:hAnsiTheme="majorHAnsi" w:cstheme="majorHAnsi"/>
                <w:bCs/>
                <w:color w:val="FF0000"/>
                <w:szCs w:val="22"/>
              </w:rPr>
              <w:t xml:space="preserve">, please contact your IP Manager or reach out to </w:t>
            </w:r>
            <w:hyperlink r:id="rId14" w:history="1">
              <w:r w:rsidR="008C0A05" w:rsidRPr="00075058">
                <w:rPr>
                  <w:rStyle w:val="Hyperlink"/>
                  <w:rFonts w:asciiTheme="majorHAnsi" w:hAnsiTheme="majorHAnsi" w:cstheme="majorHAnsi"/>
                  <w:bCs/>
                  <w:color w:val="FF0000"/>
                  <w:sz w:val="22"/>
                  <w:szCs w:val="22"/>
                </w:rPr>
                <w:t>polskylicensing</w:t>
              </w:r>
              <w:r w:rsidR="008C0A05" w:rsidRPr="008C0A05">
                <w:rPr>
                  <w:rStyle w:val="Hyperlink"/>
                  <w:rFonts w:asciiTheme="majorHAnsi" w:hAnsiTheme="majorHAnsi" w:cstheme="majorHAnsi"/>
                  <w:bCs/>
                  <w:color w:val="FF0000"/>
                  <w:sz w:val="22"/>
                  <w:szCs w:val="22"/>
                </w:rPr>
                <w:t>@uchicago.edu</w:t>
              </w:r>
            </w:hyperlink>
            <w:r w:rsidRPr="00320FCB">
              <w:rPr>
                <w:rStyle w:val="Styleamc"/>
                <w:rFonts w:asciiTheme="majorHAnsi" w:hAnsiTheme="majorHAnsi" w:cstheme="majorHAnsi"/>
                <w:bCs/>
                <w:color w:val="FF0000"/>
                <w:szCs w:val="22"/>
              </w:rPr>
              <w:t xml:space="preserve"> or 773 702-1692</w:t>
            </w:r>
          </w:p>
        </w:tc>
      </w:tr>
    </w:tbl>
    <w:p w14:paraId="5B0BC5AA" w14:textId="77777777" w:rsidR="00AB76CB" w:rsidRDefault="00AB76CB">
      <w:pPr>
        <w:rPr>
          <w:rFonts w:asciiTheme="majorHAnsi" w:eastAsiaTheme="majorEastAsia" w:hAnsiTheme="majorHAnsi" w:cstheme="majorHAnsi"/>
          <w:b/>
          <w:caps/>
          <w:color w:val="262626" w:themeColor="text1" w:themeTint="D9"/>
          <w:spacing w:val="20"/>
          <w:sz w:val="24"/>
          <w:szCs w:val="24"/>
        </w:rPr>
      </w:pPr>
    </w:p>
    <w:p w14:paraId="3F0BB16F" w14:textId="77777777" w:rsidR="00B8045B" w:rsidRPr="00320FCB" w:rsidRDefault="00B8045B">
      <w:pPr>
        <w:rPr>
          <w:rFonts w:asciiTheme="majorHAnsi" w:eastAsiaTheme="majorEastAsia" w:hAnsiTheme="majorHAnsi" w:cstheme="majorHAnsi"/>
          <w:b/>
          <w:caps/>
          <w:color w:val="262626" w:themeColor="text1" w:themeTint="D9"/>
          <w:spacing w:val="20"/>
          <w:sz w:val="24"/>
          <w:szCs w:val="24"/>
        </w:rPr>
      </w:pPr>
    </w:p>
    <w:tbl>
      <w:tblPr>
        <w:tblStyle w:val="StatusReportTable"/>
        <w:tblW w:w="5000" w:type="pct"/>
        <w:tblLook w:val="04A0" w:firstRow="1" w:lastRow="0" w:firstColumn="1" w:lastColumn="0" w:noHBand="0" w:noVBand="1"/>
      </w:tblPr>
      <w:tblGrid>
        <w:gridCol w:w="10204"/>
      </w:tblGrid>
      <w:tr w:rsidR="000B2694" w:rsidRPr="00320FCB" w14:paraId="115BFBCF" w14:textId="77777777" w:rsidTr="009B2618">
        <w:trPr>
          <w:cnfStyle w:val="100000000000" w:firstRow="1" w:lastRow="0" w:firstColumn="0" w:lastColumn="0" w:oddVBand="0" w:evenVBand="0" w:oddHBand="0" w:evenHBand="0" w:firstRowFirstColumn="0" w:firstRowLastColumn="0" w:lastRowFirstColumn="0" w:lastRowLastColumn="0"/>
          <w:trHeight w:val="385"/>
        </w:trPr>
        <w:tc>
          <w:tcPr>
            <w:tcW w:w="5000" w:type="pct"/>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1C089C2C" w14:textId="77777777" w:rsidR="000B2694" w:rsidRPr="00320FCB" w:rsidRDefault="000B2694" w:rsidP="00075058">
            <w:pPr>
              <w:pStyle w:val="ListParagraph"/>
              <w:keepNext/>
              <w:numPr>
                <w:ilvl w:val="0"/>
                <w:numId w:val="11"/>
              </w:numPr>
              <w:tabs>
                <w:tab w:val="left" w:pos="551"/>
              </w:tabs>
              <w:ind w:right="288"/>
              <w:contextualSpacing w:val="0"/>
              <w:rPr>
                <w:rFonts w:cstheme="majorHAnsi"/>
                <w:b/>
                <w:color w:val="262626" w:themeColor="text1" w:themeTint="D9"/>
                <w:spacing w:val="10"/>
                <w:sz w:val="24"/>
                <w:szCs w:val="24"/>
              </w:rPr>
            </w:pPr>
            <w:r w:rsidRPr="00320FCB">
              <w:rPr>
                <w:rFonts w:cstheme="majorHAnsi"/>
                <w:b/>
                <w:color w:val="262626" w:themeColor="text1" w:themeTint="D9"/>
                <w:spacing w:val="10"/>
                <w:sz w:val="24"/>
                <w:szCs w:val="24"/>
              </w:rPr>
              <w:t xml:space="preserve">Title of technology </w:t>
            </w:r>
          </w:p>
        </w:tc>
      </w:tr>
      <w:tr w:rsidR="000B2694" w:rsidRPr="00320FCB" w14:paraId="43D96CAA" w14:textId="77777777" w:rsidTr="000B2694">
        <w:trPr>
          <w:trHeight w:val="385"/>
        </w:trPr>
        <w:tc>
          <w:tcPr>
            <w:tcW w:w="5000" w:type="pct"/>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vAlign w:val="center"/>
          </w:tcPr>
          <w:sdt>
            <w:sdtPr>
              <w:rPr>
                <w:rStyle w:val="Styleamc"/>
                <w:rFonts w:asciiTheme="majorHAnsi" w:hAnsiTheme="majorHAnsi" w:cstheme="majorHAnsi"/>
                <w:color w:val="262626" w:themeColor="text1" w:themeTint="D9"/>
                <w:sz w:val="20"/>
              </w:rPr>
              <w:id w:val="1018732068"/>
              <w:placeholder>
                <w:docPart w:val="AC5513C738C04FE19C30C566D6819358"/>
              </w:placeholder>
            </w:sdtPr>
            <w:sdtEndPr>
              <w:rPr>
                <w:rStyle w:val="Styleamc"/>
              </w:rPr>
            </w:sdtEndPr>
            <w:sdtContent>
              <w:p w14:paraId="10D7F40B" w14:textId="4F8104CD" w:rsidR="000B2694" w:rsidRPr="00320FCB" w:rsidRDefault="00CF4E2B" w:rsidP="000B2694">
                <w:pPr>
                  <w:ind w:left="576"/>
                  <w:rPr>
                    <w:rStyle w:val="Styleamc"/>
                    <w:rFonts w:asciiTheme="majorHAnsi" w:hAnsiTheme="majorHAnsi" w:cstheme="majorHAnsi"/>
                    <w:color w:val="262626" w:themeColor="text1" w:themeTint="D9"/>
                  </w:rPr>
                </w:pPr>
                <w:r>
                  <w:rPr>
                    <w:rStyle w:val="Styleamc"/>
                    <w:rFonts w:asciiTheme="majorHAnsi" w:hAnsiTheme="majorHAnsi" w:cstheme="majorHAnsi"/>
                    <w:color w:val="262626" w:themeColor="text1" w:themeTint="D9"/>
                    <w:sz w:val="20"/>
                  </w:rPr>
                  <w:t>I</w:t>
                </w:r>
                <w:r>
                  <w:rPr>
                    <w:rStyle w:val="Styleamc"/>
                    <w:rFonts w:asciiTheme="majorHAnsi" w:hAnsiTheme="majorHAnsi" w:cstheme="majorHAnsi"/>
                    <w:color w:val="262626" w:themeColor="text1" w:themeTint="D9"/>
                  </w:rPr>
                  <w:t xml:space="preserve">mproved water cooling and electrical connections for </w:t>
                </w:r>
                <w:r w:rsidR="00052E90">
                  <w:rPr>
                    <w:rStyle w:val="Styleamc"/>
                    <w:rFonts w:asciiTheme="majorHAnsi" w:hAnsiTheme="majorHAnsi" w:cstheme="majorHAnsi"/>
                    <w:color w:val="262626" w:themeColor="text1" w:themeTint="D9"/>
                  </w:rPr>
                  <w:t xml:space="preserve">compact </w:t>
                </w:r>
                <w:r>
                  <w:rPr>
                    <w:rStyle w:val="Styleamc"/>
                    <w:rFonts w:asciiTheme="majorHAnsi" w:hAnsiTheme="majorHAnsi" w:cstheme="majorHAnsi"/>
                    <w:color w:val="262626" w:themeColor="text1" w:themeTint="D9"/>
                  </w:rPr>
                  <w:t>cold atom Bitter coils.</w:t>
                </w:r>
              </w:p>
            </w:sdtContent>
          </w:sdt>
          <w:p w14:paraId="47B9F42E" w14:textId="77777777" w:rsidR="000B2694" w:rsidRPr="00320FCB" w:rsidRDefault="000B2694" w:rsidP="000B2694">
            <w:pPr>
              <w:keepNext/>
              <w:ind w:right="288"/>
              <w:rPr>
                <w:rFonts w:asciiTheme="majorHAnsi" w:hAnsiTheme="majorHAnsi" w:cstheme="majorHAnsi"/>
                <w:b/>
                <w:color w:val="262626" w:themeColor="text1" w:themeTint="D9"/>
                <w:spacing w:val="10"/>
                <w:sz w:val="24"/>
                <w:szCs w:val="24"/>
              </w:rPr>
            </w:pPr>
          </w:p>
        </w:tc>
      </w:tr>
      <w:tr w:rsidR="006A6DFF" w:rsidRPr="00320FCB" w14:paraId="0899DDD3" w14:textId="77777777" w:rsidTr="009B2618">
        <w:trPr>
          <w:trHeight w:val="385"/>
        </w:trPr>
        <w:tc>
          <w:tcPr>
            <w:tcW w:w="5000" w:type="pct"/>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072A9B70" w14:textId="77777777" w:rsidR="006A6DFF" w:rsidRPr="00320FCB" w:rsidRDefault="002E7267" w:rsidP="00075058">
            <w:pPr>
              <w:pStyle w:val="ListParagraph"/>
              <w:keepNext/>
              <w:numPr>
                <w:ilvl w:val="0"/>
                <w:numId w:val="11"/>
              </w:numPr>
              <w:tabs>
                <w:tab w:val="left" w:pos="511"/>
              </w:tabs>
              <w:ind w:right="288"/>
              <w:contextualSpacing w:val="0"/>
              <w:rPr>
                <w:rFonts w:asciiTheme="majorHAnsi" w:hAnsiTheme="majorHAnsi" w:cstheme="majorHAnsi"/>
                <w:b/>
                <w:color w:val="262626" w:themeColor="text1" w:themeTint="D9"/>
                <w:spacing w:val="10"/>
                <w:sz w:val="24"/>
                <w:szCs w:val="24"/>
              </w:rPr>
            </w:pPr>
            <w:r w:rsidRPr="00320FCB">
              <w:rPr>
                <w:rFonts w:asciiTheme="majorHAnsi" w:hAnsiTheme="majorHAnsi" w:cstheme="majorHAnsi"/>
                <w:b/>
                <w:color w:val="262626" w:themeColor="text1" w:themeTint="D9"/>
                <w:spacing w:val="10"/>
                <w:sz w:val="24"/>
                <w:szCs w:val="24"/>
              </w:rPr>
              <w:t>TECHNOLOGY INTAKE QUESTIONS</w:t>
            </w:r>
          </w:p>
        </w:tc>
      </w:tr>
      <w:tr w:rsidR="006A6DFF" w:rsidRPr="00320FCB" w14:paraId="4A6611A0" w14:textId="77777777" w:rsidTr="009B2618">
        <w:tc>
          <w:tcPr>
            <w:tcW w:w="5000" w:type="pct"/>
            <w:tcBorders>
              <w:top w:val="double" w:sz="4" w:space="0" w:color="577188" w:themeColor="accent1" w:themeShade="BF"/>
              <w:left w:val="single" w:sz="8" w:space="0" w:color="577188" w:themeColor="accent1" w:themeShade="BF"/>
              <w:bottom w:val="nil"/>
              <w:right w:val="single" w:sz="8" w:space="0" w:color="577188" w:themeColor="accent1" w:themeShade="BF"/>
            </w:tcBorders>
            <w:shd w:val="clear" w:color="auto" w:fill="EFF2F5"/>
          </w:tcPr>
          <w:p w14:paraId="11DF9BBB" w14:textId="01417ECC" w:rsidR="006A6DFF" w:rsidRPr="00320FCB" w:rsidRDefault="006A6DFF" w:rsidP="006A6DFF">
            <w:pPr>
              <w:pStyle w:val="ListParagraph"/>
              <w:keepNext/>
              <w:numPr>
                <w:ilvl w:val="0"/>
                <w:numId w:val="2"/>
              </w:numPr>
              <w:ind w:left="720" w:hanging="288"/>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T</w:t>
            </w:r>
            <w:r w:rsidRPr="00075058">
              <w:rPr>
                <w:rFonts w:asciiTheme="majorHAnsi" w:hAnsiTheme="majorHAnsi" w:cstheme="majorHAnsi"/>
                <w:b/>
                <w:color w:val="262626" w:themeColor="text1" w:themeTint="D9"/>
                <w:sz w:val="22"/>
                <w:szCs w:val="22"/>
              </w:rPr>
              <w:t xml:space="preserve">horoughly describe what the </w:t>
            </w:r>
            <w:r w:rsidR="000B2694" w:rsidRPr="00075058">
              <w:rPr>
                <w:rFonts w:asciiTheme="majorHAnsi" w:hAnsiTheme="majorHAnsi" w:cstheme="majorHAnsi"/>
                <w:b/>
                <w:color w:val="262626" w:themeColor="text1" w:themeTint="D9"/>
                <w:sz w:val="22"/>
                <w:szCs w:val="22"/>
              </w:rPr>
              <w:t>technology</w:t>
            </w:r>
            <w:r w:rsidRPr="00075058">
              <w:rPr>
                <w:rFonts w:asciiTheme="majorHAnsi" w:hAnsiTheme="majorHAnsi" w:cstheme="majorHAnsi"/>
                <w:b/>
                <w:color w:val="262626" w:themeColor="text1" w:themeTint="D9"/>
                <w:sz w:val="22"/>
                <w:szCs w:val="22"/>
              </w:rPr>
              <w:t xml:space="preserve"> is</w:t>
            </w:r>
            <w:r w:rsidR="008C0A05">
              <w:rPr>
                <w:rFonts w:asciiTheme="majorHAnsi" w:hAnsiTheme="majorHAnsi" w:cstheme="majorHAnsi"/>
                <w:b/>
                <w:color w:val="262626" w:themeColor="text1" w:themeTint="D9"/>
                <w:sz w:val="22"/>
                <w:szCs w:val="22"/>
              </w:rPr>
              <w:t>.</w:t>
            </w:r>
            <w:r w:rsidR="008C0A05">
              <w:rPr>
                <w:rFonts w:asciiTheme="majorHAnsi" w:hAnsiTheme="majorHAnsi" w:cstheme="majorHAnsi"/>
                <w:b/>
                <w:color w:val="262626" w:themeColor="text1" w:themeTint="D9"/>
              </w:rPr>
              <w:t xml:space="preserve"> </w:t>
            </w:r>
            <w:r w:rsidRPr="00075058">
              <w:rPr>
                <w:rFonts w:asciiTheme="majorHAnsi" w:hAnsiTheme="majorHAnsi" w:cstheme="majorHAnsi"/>
                <w:b/>
                <w:color w:val="262626" w:themeColor="text1" w:themeTint="D9"/>
                <w:sz w:val="22"/>
                <w:szCs w:val="22"/>
              </w:rPr>
              <w:t xml:space="preserve">What does the </w:t>
            </w:r>
            <w:r w:rsidR="000B2694" w:rsidRPr="00075058">
              <w:rPr>
                <w:rFonts w:asciiTheme="majorHAnsi" w:hAnsiTheme="majorHAnsi" w:cstheme="majorHAnsi"/>
                <w:b/>
                <w:color w:val="262626" w:themeColor="text1" w:themeTint="D9"/>
                <w:sz w:val="22"/>
                <w:szCs w:val="22"/>
              </w:rPr>
              <w:t>technology</w:t>
            </w:r>
            <w:r w:rsidRPr="00075058">
              <w:rPr>
                <w:rFonts w:asciiTheme="majorHAnsi" w:hAnsiTheme="majorHAnsi" w:cstheme="majorHAnsi"/>
                <w:b/>
                <w:color w:val="262626" w:themeColor="text1" w:themeTint="D9"/>
                <w:sz w:val="22"/>
                <w:szCs w:val="22"/>
              </w:rPr>
              <w:t xml:space="preserve"> do? What is the significance of the </w:t>
            </w:r>
            <w:r w:rsidR="000B2694" w:rsidRPr="00075058">
              <w:rPr>
                <w:rFonts w:asciiTheme="majorHAnsi" w:hAnsiTheme="majorHAnsi" w:cstheme="majorHAnsi"/>
                <w:b/>
                <w:color w:val="262626" w:themeColor="text1" w:themeTint="D9"/>
                <w:sz w:val="22"/>
                <w:szCs w:val="22"/>
              </w:rPr>
              <w:t>technology</w:t>
            </w:r>
            <w:r w:rsidRPr="00075058">
              <w:rPr>
                <w:rFonts w:asciiTheme="majorHAnsi" w:hAnsiTheme="majorHAnsi" w:cstheme="majorHAnsi"/>
                <w:b/>
                <w:color w:val="262626" w:themeColor="text1" w:themeTint="D9"/>
                <w:sz w:val="22"/>
                <w:szCs w:val="22"/>
              </w:rPr>
              <w:t>?</w:t>
            </w:r>
          </w:p>
        </w:tc>
      </w:tr>
      <w:tr w:rsidR="006A6DFF" w:rsidRPr="00320FCB" w14:paraId="63528CDD" w14:textId="77777777" w:rsidTr="009B2618">
        <w:trPr>
          <w:trHeight w:val="720"/>
        </w:trPr>
        <w:sdt>
          <w:sdtPr>
            <w:rPr>
              <w:rStyle w:val="TypeText"/>
              <w:rFonts w:asciiTheme="majorHAnsi" w:hAnsiTheme="majorHAnsi" w:cstheme="majorHAnsi"/>
            </w:rPr>
            <w:id w:val="130223019"/>
            <w:placeholder>
              <w:docPart w:val="B8B114D7FE2C4E5BB989AE088AC7E53E"/>
            </w:placeholder>
            <w:text w:multiLine="1"/>
          </w:sdtPr>
          <w:sdtEndPr>
            <w:rPr>
              <w:rStyle w:val="TypeText"/>
            </w:rPr>
          </w:sdtEndPr>
          <w:sdtContent>
            <w:tc>
              <w:tcPr>
                <w:tcW w:w="5000" w:type="pct"/>
                <w:tcBorders>
                  <w:top w:val="nil"/>
                  <w:left w:val="single" w:sz="8" w:space="0" w:color="577188" w:themeColor="accent1" w:themeShade="BF"/>
                  <w:bottom w:val="single" w:sz="6" w:space="0" w:color="B1C0CD" w:themeColor="accent1" w:themeTint="99"/>
                  <w:right w:val="single" w:sz="8" w:space="0" w:color="577188" w:themeColor="accent1" w:themeShade="BF"/>
                </w:tcBorders>
              </w:tcPr>
              <w:p w14:paraId="48BF05E9" w14:textId="17F5778E" w:rsidR="006A6DFF" w:rsidRPr="00320FCB" w:rsidRDefault="00BB3CC9" w:rsidP="009B2618">
                <w:pPr>
                  <w:ind w:left="1008" w:hanging="288"/>
                  <w:rPr>
                    <w:rFonts w:asciiTheme="majorHAnsi" w:hAnsiTheme="majorHAnsi" w:cstheme="majorHAnsi"/>
                    <w:color w:val="262626" w:themeColor="text1" w:themeTint="D9"/>
                  </w:rPr>
                </w:pPr>
                <w:r w:rsidRPr="00BB3CC9">
                  <w:rPr>
                    <w:rStyle w:val="TypeText"/>
                    <w:rFonts w:asciiTheme="majorHAnsi" w:hAnsiTheme="majorHAnsi" w:cstheme="majorHAnsi"/>
                  </w:rPr>
                  <w:t>We present the design, construction, and characterization of an upgraded, high-reliability Bitter-type electromagnet optimized for generating large, continuous-duty magnetic fields in cold atom experiments. Building upon the design reported in Sabulsky et al</w:t>
                </w:r>
                <w:r>
                  <w:rPr>
                    <w:rStyle w:val="TypeText"/>
                    <w:rFonts w:asciiTheme="majorHAnsi" w:hAnsiTheme="majorHAnsi" w:cstheme="majorHAnsi"/>
                  </w:rPr>
                  <w:t>. 2013</w:t>
                </w:r>
                <w:r w:rsidRPr="00BB3CC9">
                  <w:rPr>
                    <w:rStyle w:val="TypeText"/>
                    <w:rFonts w:asciiTheme="majorHAnsi" w:hAnsiTheme="majorHAnsi" w:cstheme="majorHAnsi"/>
                  </w:rPr>
                  <w:t xml:space="preserve"> and our experience in the past 12 years, this iteration (1) improves water distribution to the coil, minimizing possible leaks, and (2) improves mechanical clamping forces on the electrical current pathways to eliminate heating due to contact conductance degradation.</w:t>
                </w:r>
              </w:p>
            </w:tc>
          </w:sdtContent>
        </w:sdt>
      </w:tr>
      <w:tr w:rsidR="006A6DFF" w:rsidRPr="00320FCB" w14:paraId="33EAE5CF" w14:textId="77777777" w:rsidTr="009B2618">
        <w:tc>
          <w:tcPr>
            <w:tcW w:w="5000" w:type="pct"/>
            <w:tcBorders>
              <w:top w:val="single" w:sz="6" w:space="0" w:color="B1C0CD" w:themeColor="accent1" w:themeTint="99"/>
              <w:left w:val="single" w:sz="8" w:space="0" w:color="577188" w:themeColor="accent1" w:themeShade="BF"/>
              <w:bottom w:val="nil"/>
              <w:right w:val="single" w:sz="8" w:space="0" w:color="577188" w:themeColor="accent1" w:themeShade="BF"/>
            </w:tcBorders>
            <w:shd w:val="clear" w:color="auto" w:fill="EFF2F5"/>
          </w:tcPr>
          <w:p w14:paraId="70F2F697" w14:textId="7B4965D7" w:rsidR="006A6DFF" w:rsidRPr="00320FCB" w:rsidRDefault="006A6DFF" w:rsidP="006A6DFF">
            <w:pPr>
              <w:pStyle w:val="ListParagraph"/>
              <w:numPr>
                <w:ilvl w:val="0"/>
                <w:numId w:val="2"/>
              </w:numPr>
              <w:ind w:left="720" w:hanging="288"/>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 xml:space="preserve">Is the disclosed </w:t>
            </w:r>
            <w:r w:rsidR="000B2694" w:rsidRPr="00075058">
              <w:rPr>
                <w:rFonts w:asciiTheme="majorHAnsi" w:hAnsiTheme="majorHAnsi" w:cstheme="majorHAnsi"/>
                <w:b/>
                <w:color w:val="262626" w:themeColor="text1" w:themeTint="D9"/>
                <w:sz w:val="22"/>
                <w:szCs w:val="22"/>
              </w:rPr>
              <w:t xml:space="preserve">technology </w:t>
            </w:r>
            <w:r w:rsidRPr="00320FCB">
              <w:rPr>
                <w:rFonts w:asciiTheme="majorHAnsi" w:hAnsiTheme="majorHAnsi" w:cstheme="majorHAnsi"/>
                <w:b/>
                <w:color w:val="262626" w:themeColor="text1" w:themeTint="D9"/>
                <w:sz w:val="22"/>
                <w:szCs w:val="22"/>
              </w:rPr>
              <w:t xml:space="preserve">related to any existing </w:t>
            </w:r>
            <w:r w:rsidR="000B2694" w:rsidRPr="00075058">
              <w:rPr>
                <w:rFonts w:asciiTheme="majorHAnsi" w:hAnsiTheme="majorHAnsi" w:cstheme="majorHAnsi"/>
                <w:b/>
                <w:color w:val="262626" w:themeColor="text1" w:themeTint="D9"/>
                <w:sz w:val="22"/>
                <w:szCs w:val="22"/>
              </w:rPr>
              <w:t>technology</w:t>
            </w:r>
            <w:r w:rsidRPr="00320FCB">
              <w:rPr>
                <w:rFonts w:asciiTheme="majorHAnsi" w:hAnsiTheme="majorHAnsi" w:cstheme="majorHAnsi"/>
                <w:b/>
                <w:color w:val="262626" w:themeColor="text1" w:themeTint="D9"/>
                <w:sz w:val="22"/>
                <w:szCs w:val="22"/>
              </w:rPr>
              <w:t xml:space="preserve">, published patent applications, and/or academic papers (i.e., </w:t>
            </w:r>
            <w:r w:rsidR="0035329A" w:rsidRPr="00320FCB">
              <w:rPr>
                <w:rFonts w:asciiTheme="majorHAnsi" w:hAnsiTheme="majorHAnsi" w:cstheme="majorHAnsi"/>
                <w:b/>
                <w:color w:val="262626" w:themeColor="text1" w:themeTint="D9"/>
                <w:sz w:val="22"/>
                <w:szCs w:val="22"/>
              </w:rPr>
              <w:t xml:space="preserve">potential </w:t>
            </w:r>
            <w:r w:rsidRPr="00320FCB">
              <w:rPr>
                <w:rFonts w:asciiTheme="majorHAnsi" w:hAnsiTheme="majorHAnsi" w:cstheme="majorHAnsi"/>
                <w:b/>
                <w:color w:val="262626" w:themeColor="text1" w:themeTint="D9"/>
                <w:sz w:val="22"/>
                <w:szCs w:val="22"/>
              </w:rPr>
              <w:t>“prior art”) of which you are aware? If yes, explain.</w:t>
            </w:r>
          </w:p>
        </w:tc>
      </w:tr>
      <w:tr w:rsidR="006A6DFF" w:rsidRPr="00320FCB" w14:paraId="042A3D3E" w14:textId="77777777" w:rsidTr="009B2618">
        <w:trPr>
          <w:trHeight w:val="720"/>
        </w:trPr>
        <w:sdt>
          <w:sdtPr>
            <w:rPr>
              <w:rStyle w:val="TypeText"/>
              <w:rFonts w:asciiTheme="majorHAnsi" w:hAnsiTheme="majorHAnsi" w:cstheme="majorHAnsi"/>
            </w:rPr>
            <w:id w:val="-285429051"/>
            <w:placeholder>
              <w:docPart w:val="3232E33BF0DB4CCE9798DE214AB02CA3"/>
            </w:placeholder>
            <w:text w:multiLine="1"/>
          </w:sdtPr>
          <w:sdtEndPr>
            <w:rPr>
              <w:rStyle w:val="DefaultParagraphFont"/>
              <w:color w:val="595959" w:themeColor="text1" w:themeTint="A6"/>
              <w:sz w:val="20"/>
            </w:rPr>
          </w:sdtEndPr>
          <w:sdtContent>
            <w:tc>
              <w:tcPr>
                <w:tcW w:w="5000" w:type="pct"/>
                <w:tcBorders>
                  <w:top w:val="nil"/>
                  <w:left w:val="single" w:sz="8" w:space="0" w:color="577188" w:themeColor="accent1" w:themeShade="BF"/>
                  <w:right w:val="single" w:sz="8" w:space="0" w:color="577188" w:themeColor="accent1" w:themeShade="BF"/>
                </w:tcBorders>
              </w:tcPr>
              <w:p w14:paraId="557EFFDA" w14:textId="2B9FC93C" w:rsidR="006A6DFF" w:rsidRPr="00320FCB" w:rsidRDefault="00BB3CC9" w:rsidP="009B2618">
                <w:pPr>
                  <w:pStyle w:val="ListParagraph"/>
                  <w:ind w:left="1008" w:hanging="288"/>
                  <w:contextualSpacing w:val="0"/>
                  <w:rPr>
                    <w:rFonts w:asciiTheme="majorHAnsi" w:hAnsiTheme="majorHAnsi" w:cstheme="majorHAnsi"/>
                    <w:b/>
                    <w:color w:val="262626" w:themeColor="text1" w:themeTint="D9"/>
                  </w:rPr>
                </w:pPr>
                <w:r>
                  <w:rPr>
                    <w:rStyle w:val="TypeText"/>
                    <w:rFonts w:asciiTheme="majorHAnsi" w:hAnsiTheme="majorHAnsi" w:cstheme="majorHAnsi"/>
                  </w:rPr>
                  <w:t xml:space="preserve">It is the successor to Sabulsky et al. RSI 84, 104706 (2013). It also shares elements in common with Siegel et al. RSI 92Z, 033201 (2021). It of course largely derives from the greater tradition of Bitter style electromagnets, but generally such electromagnets are not compact enough to use in the context for which this work is designed. </w:t>
                </w:r>
                <w:r w:rsidR="005E5A1C">
                  <w:rPr>
                    <w:rStyle w:val="TypeText"/>
                    <w:rFonts w:asciiTheme="majorHAnsi" w:hAnsiTheme="majorHAnsi" w:cstheme="majorHAnsi"/>
                  </w:rPr>
                  <w:t>T</w:t>
                </w:r>
                <w:r w:rsidR="005E5A1C">
                  <w:rPr>
                    <w:rStyle w:val="TypeText"/>
                  </w:rPr>
                  <w:t xml:space="preserve">he reference list of the paper </w:t>
                </w:r>
                <w:r w:rsidR="00FC5553">
                  <w:rPr>
                    <w:rStyle w:val="TypeText"/>
                  </w:rPr>
                  <w:t>mentions a few other designs in a similar vein.</w:t>
                </w:r>
              </w:p>
            </w:tc>
          </w:sdtContent>
        </w:sdt>
      </w:tr>
      <w:tr w:rsidR="006A6DFF" w:rsidRPr="00320FCB" w14:paraId="2E0AB000" w14:textId="77777777" w:rsidTr="009B2618">
        <w:tc>
          <w:tcPr>
            <w:tcW w:w="5000" w:type="pct"/>
            <w:tcBorders>
              <w:left w:val="single" w:sz="8" w:space="0" w:color="577188" w:themeColor="accent1" w:themeShade="BF"/>
              <w:bottom w:val="nil"/>
              <w:right w:val="single" w:sz="8" w:space="0" w:color="577188" w:themeColor="accent1" w:themeShade="BF"/>
            </w:tcBorders>
            <w:shd w:val="clear" w:color="auto" w:fill="EFF2F5"/>
          </w:tcPr>
          <w:p w14:paraId="637C2E57" w14:textId="77777777" w:rsidR="006A6DFF" w:rsidRPr="006479BE" w:rsidRDefault="006A6DFF" w:rsidP="006A6DFF">
            <w:pPr>
              <w:pStyle w:val="ListParagraph"/>
              <w:numPr>
                <w:ilvl w:val="0"/>
                <w:numId w:val="2"/>
              </w:numPr>
              <w:ind w:left="720" w:hanging="288"/>
              <w:contextualSpacing w:val="0"/>
              <w:rPr>
                <w:rFonts w:asciiTheme="majorHAnsi" w:hAnsiTheme="majorHAnsi" w:cstheme="majorHAnsi"/>
                <w:b/>
                <w:color w:val="262626" w:themeColor="text1" w:themeTint="D9"/>
                <w:sz w:val="22"/>
                <w:szCs w:val="22"/>
              </w:rPr>
            </w:pPr>
            <w:r w:rsidRPr="006479BE">
              <w:rPr>
                <w:rFonts w:asciiTheme="majorHAnsi" w:hAnsiTheme="majorHAnsi" w:cstheme="majorHAnsi"/>
                <w:b/>
                <w:color w:val="262626" w:themeColor="text1" w:themeTint="D9"/>
                <w:sz w:val="22"/>
                <w:szCs w:val="22"/>
              </w:rPr>
              <w:t xml:space="preserve">How is the </w:t>
            </w:r>
            <w:r w:rsidR="000B2694" w:rsidRPr="00075058">
              <w:rPr>
                <w:rFonts w:asciiTheme="majorHAnsi" w:hAnsiTheme="majorHAnsi" w:cstheme="majorHAnsi"/>
                <w:b/>
                <w:color w:val="262626" w:themeColor="text1" w:themeTint="D9"/>
                <w:sz w:val="22"/>
                <w:szCs w:val="22"/>
              </w:rPr>
              <w:t xml:space="preserve">technology </w:t>
            </w:r>
            <w:r w:rsidRPr="006479BE">
              <w:rPr>
                <w:rFonts w:asciiTheme="majorHAnsi" w:hAnsiTheme="majorHAnsi" w:cstheme="majorHAnsi"/>
                <w:b/>
                <w:color w:val="262626" w:themeColor="text1" w:themeTint="D9"/>
                <w:sz w:val="22"/>
                <w:szCs w:val="22"/>
              </w:rPr>
              <w:t xml:space="preserve">an </w:t>
            </w:r>
            <w:r w:rsidRPr="006479BE">
              <w:rPr>
                <w:rFonts w:asciiTheme="majorHAnsi" w:hAnsiTheme="majorHAnsi" w:cstheme="majorHAnsi"/>
                <w:b/>
                <w:color w:val="262626" w:themeColor="text1" w:themeTint="D9"/>
                <w:sz w:val="22"/>
                <w:szCs w:val="22"/>
                <w:u w:val="single"/>
              </w:rPr>
              <w:t>improvement</w:t>
            </w:r>
            <w:r w:rsidRPr="006479BE">
              <w:rPr>
                <w:rFonts w:asciiTheme="majorHAnsi" w:hAnsiTheme="majorHAnsi" w:cstheme="majorHAnsi"/>
                <w:b/>
                <w:color w:val="262626" w:themeColor="text1" w:themeTint="D9"/>
                <w:sz w:val="22"/>
                <w:szCs w:val="22"/>
              </w:rPr>
              <w:t xml:space="preserve"> over any existing </w:t>
            </w:r>
            <w:r w:rsidR="000B2694" w:rsidRPr="00075058">
              <w:rPr>
                <w:rFonts w:asciiTheme="majorHAnsi" w:hAnsiTheme="majorHAnsi" w:cstheme="majorHAnsi"/>
                <w:b/>
                <w:color w:val="262626" w:themeColor="text1" w:themeTint="D9"/>
                <w:sz w:val="22"/>
                <w:szCs w:val="22"/>
              </w:rPr>
              <w:t xml:space="preserve">technologies </w:t>
            </w:r>
            <w:r w:rsidRPr="006479BE">
              <w:rPr>
                <w:rFonts w:asciiTheme="majorHAnsi" w:hAnsiTheme="majorHAnsi" w:cstheme="majorHAnsi"/>
                <w:b/>
                <w:color w:val="262626" w:themeColor="text1" w:themeTint="D9"/>
                <w:sz w:val="22"/>
                <w:szCs w:val="22"/>
              </w:rPr>
              <w:t xml:space="preserve">or prior art? </w:t>
            </w:r>
          </w:p>
        </w:tc>
      </w:tr>
      <w:tr w:rsidR="006A6DFF" w:rsidRPr="00320FCB" w14:paraId="2E48B279" w14:textId="77777777" w:rsidTr="009B2618">
        <w:trPr>
          <w:trHeight w:val="720"/>
        </w:trPr>
        <w:tc>
          <w:tcPr>
            <w:tcW w:w="5000" w:type="pct"/>
            <w:tcBorders>
              <w:top w:val="nil"/>
              <w:left w:val="single" w:sz="8" w:space="0" w:color="577188" w:themeColor="accent1" w:themeShade="BF"/>
              <w:bottom w:val="single" w:sz="6" w:space="0" w:color="B1C0CD" w:themeColor="accent1" w:themeTint="99"/>
              <w:right w:val="single" w:sz="8" w:space="0" w:color="577188" w:themeColor="accent1" w:themeShade="BF"/>
            </w:tcBorders>
          </w:tcPr>
          <w:p w14:paraId="6B0EB528" w14:textId="4B0F9716" w:rsidR="006A6DFF" w:rsidRPr="00320FCB" w:rsidRDefault="00D94E4F" w:rsidP="001345B2">
            <w:pPr>
              <w:pStyle w:val="ListParagraph"/>
              <w:tabs>
                <w:tab w:val="left" w:pos="3465"/>
              </w:tabs>
              <w:ind w:left="1008" w:hanging="288"/>
              <w:contextualSpacing w:val="0"/>
              <w:rPr>
                <w:rFonts w:asciiTheme="majorHAnsi" w:hAnsiTheme="majorHAnsi" w:cstheme="majorHAnsi"/>
                <w:b/>
                <w:color w:val="262626" w:themeColor="text1" w:themeTint="D9"/>
              </w:rPr>
            </w:pPr>
            <w:sdt>
              <w:sdtPr>
                <w:rPr>
                  <w:rFonts w:asciiTheme="majorHAnsi" w:hAnsiTheme="majorHAnsi" w:cstheme="majorHAnsi"/>
                  <w:color w:val="262626" w:themeColor="text1" w:themeTint="D9"/>
                  <w:sz w:val="22"/>
                </w:rPr>
                <w:id w:val="-2095780371"/>
                <w:placeholder>
                  <w:docPart w:val="FC4FB616A9AC479EB0BF8880DA959D5E"/>
                </w:placeholder>
                <w:text w:multiLine="1"/>
              </w:sdtPr>
              <w:sdtEndPr/>
              <w:sdtContent>
                <w:r w:rsidR="00BB3CC9">
                  <w:rPr>
                    <w:rFonts w:asciiTheme="majorHAnsi" w:hAnsiTheme="majorHAnsi" w:cstheme="majorHAnsi"/>
                    <w:color w:val="262626" w:themeColor="text1" w:themeTint="D9"/>
                    <w:sz w:val="22"/>
                  </w:rPr>
                  <w:t>This iteration (</w:t>
                </w:r>
                <w:r w:rsidR="00BB3CC9" w:rsidRPr="00BB3CC9">
                  <w:rPr>
                    <w:rFonts w:asciiTheme="majorHAnsi" w:hAnsiTheme="majorHAnsi" w:cstheme="majorHAnsi"/>
                    <w:color w:val="262626" w:themeColor="text1" w:themeTint="D9"/>
                    <w:sz w:val="22"/>
                  </w:rPr>
                  <w:t>1) improves water distribution to the coil, minimizing possible leaks, and (2) improves mechanical clamping forces on the electrical current pathways to eliminate heating due to contact conductance degradation.</w:t>
                </w:r>
              </w:sdtContent>
            </w:sdt>
            <w:r w:rsidR="001345B2" w:rsidRPr="00320FCB">
              <w:rPr>
                <w:rStyle w:val="TypeText"/>
                <w:rFonts w:asciiTheme="majorHAnsi" w:hAnsiTheme="majorHAnsi" w:cstheme="majorHAnsi"/>
              </w:rPr>
              <w:tab/>
            </w:r>
          </w:p>
        </w:tc>
      </w:tr>
      <w:tr w:rsidR="006A6DFF" w:rsidRPr="00320FCB" w14:paraId="258D0BF8" w14:textId="77777777" w:rsidTr="009B2618">
        <w:trPr>
          <w:trHeight w:val="20"/>
        </w:trPr>
        <w:tc>
          <w:tcPr>
            <w:tcW w:w="5000" w:type="pct"/>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tcPr>
          <w:p w14:paraId="2FD8F25A" w14:textId="77777777" w:rsidR="006A6DFF" w:rsidRPr="00320FCB" w:rsidRDefault="006A6DFF" w:rsidP="00075058">
            <w:pPr>
              <w:pStyle w:val="ListParagraph"/>
              <w:keepNext/>
              <w:numPr>
                <w:ilvl w:val="0"/>
                <w:numId w:val="11"/>
              </w:numPr>
              <w:tabs>
                <w:tab w:val="left" w:pos="526"/>
              </w:tabs>
              <w:spacing w:before="120"/>
              <w:ind w:right="288"/>
              <w:contextualSpacing w:val="0"/>
              <w:jc w:val="both"/>
              <w:rPr>
                <w:rFonts w:asciiTheme="majorHAnsi" w:hAnsiTheme="majorHAnsi" w:cstheme="majorHAnsi"/>
                <w:b/>
                <w:caps/>
                <w:color w:val="262626" w:themeColor="text1" w:themeTint="D9"/>
                <w:spacing w:val="10"/>
                <w:sz w:val="24"/>
                <w:szCs w:val="24"/>
              </w:rPr>
            </w:pPr>
            <w:r w:rsidRPr="00320FCB">
              <w:rPr>
                <w:rFonts w:asciiTheme="majorHAnsi" w:hAnsiTheme="majorHAnsi" w:cstheme="majorHAnsi"/>
                <w:b/>
                <w:caps/>
                <w:color w:val="262626" w:themeColor="text1" w:themeTint="D9"/>
                <w:spacing w:val="10"/>
                <w:sz w:val="24"/>
                <w:szCs w:val="24"/>
              </w:rPr>
              <w:lastRenderedPageBreak/>
              <w:t>additional information &amp; supporting documents</w:t>
            </w:r>
          </w:p>
          <w:p w14:paraId="30D63A73" w14:textId="7CD99474" w:rsidR="006A6DFF" w:rsidRPr="00320FCB" w:rsidRDefault="001345B2" w:rsidP="009B2618">
            <w:pPr>
              <w:pStyle w:val="ListParagraph"/>
              <w:keepNext/>
              <w:spacing w:after="120"/>
              <w:ind w:left="576" w:right="288"/>
              <w:contextualSpacing w:val="0"/>
              <w:jc w:val="both"/>
              <w:rPr>
                <w:rFonts w:asciiTheme="majorHAnsi" w:hAnsiTheme="majorHAnsi" w:cstheme="majorHAnsi"/>
                <w:bCs/>
                <w:i/>
                <w:caps/>
                <w:color w:val="262626" w:themeColor="text1" w:themeTint="D9"/>
                <w:spacing w:val="4"/>
              </w:rPr>
            </w:pPr>
            <w:r w:rsidRPr="00320FCB">
              <w:rPr>
                <w:rFonts w:asciiTheme="majorHAnsi" w:hAnsiTheme="majorHAnsi" w:cstheme="majorHAnsi"/>
                <w:bCs/>
                <w:i/>
                <w:color w:val="FF0000"/>
                <w:spacing w:val="4"/>
                <w:sz w:val="22"/>
                <w:szCs w:val="22"/>
              </w:rPr>
              <w:t>P</w:t>
            </w:r>
            <w:r w:rsidRPr="00075058">
              <w:rPr>
                <w:rFonts w:asciiTheme="majorHAnsi" w:hAnsiTheme="majorHAnsi" w:cstheme="majorHAnsi"/>
                <w:bCs/>
                <w:i/>
                <w:color w:val="FF0000"/>
                <w:spacing w:val="4"/>
                <w:sz w:val="22"/>
                <w:szCs w:val="22"/>
              </w:rPr>
              <w:t>lease attach any additional documents to the end of this form</w:t>
            </w:r>
            <w:r w:rsidR="00500F2A">
              <w:rPr>
                <w:rFonts w:asciiTheme="majorHAnsi" w:hAnsiTheme="majorHAnsi" w:cstheme="majorHAnsi"/>
                <w:bCs/>
                <w:i/>
                <w:color w:val="FF0000"/>
                <w:spacing w:val="4"/>
                <w:sz w:val="22"/>
                <w:szCs w:val="22"/>
              </w:rPr>
              <w:t xml:space="preserve">, </w:t>
            </w:r>
            <w:r w:rsidRPr="00075058">
              <w:rPr>
                <w:rFonts w:asciiTheme="majorHAnsi" w:hAnsiTheme="majorHAnsi" w:cstheme="majorHAnsi"/>
                <w:bCs/>
                <w:i/>
                <w:color w:val="FF0000"/>
                <w:spacing w:val="4"/>
                <w:sz w:val="22"/>
                <w:szCs w:val="22"/>
              </w:rPr>
              <w:t>e.g.</w:t>
            </w:r>
            <w:r w:rsidR="008C0A05">
              <w:rPr>
                <w:rFonts w:asciiTheme="majorHAnsi" w:hAnsiTheme="majorHAnsi" w:cstheme="majorHAnsi"/>
                <w:bCs/>
                <w:i/>
                <w:color w:val="FF0000"/>
                <w:spacing w:val="4"/>
                <w:sz w:val="22"/>
                <w:szCs w:val="22"/>
              </w:rPr>
              <w:t>,</w:t>
            </w:r>
            <w:r w:rsidRPr="00075058">
              <w:rPr>
                <w:rFonts w:asciiTheme="majorHAnsi" w:hAnsiTheme="majorHAnsi" w:cstheme="majorHAnsi"/>
                <w:bCs/>
                <w:i/>
                <w:color w:val="FF0000"/>
                <w:spacing w:val="4"/>
                <w:sz w:val="22"/>
                <w:szCs w:val="22"/>
              </w:rPr>
              <w:t xml:space="preserve"> </w:t>
            </w:r>
            <w:r w:rsidR="0016214B">
              <w:rPr>
                <w:rFonts w:asciiTheme="majorHAnsi" w:hAnsiTheme="majorHAnsi" w:cstheme="majorHAnsi"/>
                <w:bCs/>
                <w:i/>
                <w:color w:val="FF0000"/>
                <w:spacing w:val="4"/>
                <w:sz w:val="22"/>
                <w:szCs w:val="22"/>
              </w:rPr>
              <w:t>PowerPoint</w:t>
            </w:r>
            <w:r w:rsidR="0016214B" w:rsidRPr="00075058">
              <w:rPr>
                <w:rFonts w:asciiTheme="majorHAnsi" w:hAnsiTheme="majorHAnsi" w:cstheme="majorHAnsi"/>
                <w:bCs/>
                <w:i/>
                <w:color w:val="FF0000"/>
                <w:spacing w:val="4"/>
                <w:sz w:val="22"/>
                <w:szCs w:val="22"/>
              </w:rPr>
              <w:t xml:space="preserve"> </w:t>
            </w:r>
            <w:r w:rsidRPr="00075058">
              <w:rPr>
                <w:rFonts w:asciiTheme="majorHAnsi" w:hAnsiTheme="majorHAnsi" w:cstheme="majorHAnsi"/>
                <w:bCs/>
                <w:i/>
                <w:color w:val="FF0000"/>
                <w:spacing w:val="4"/>
                <w:sz w:val="22"/>
                <w:szCs w:val="22"/>
              </w:rPr>
              <w:t>slides, manuscript drafts, etc.</w:t>
            </w:r>
          </w:p>
        </w:tc>
      </w:tr>
    </w:tbl>
    <w:p w14:paraId="271CD6DE" w14:textId="025C982E" w:rsidR="000B2694" w:rsidRDefault="000B2694">
      <w:pPr>
        <w:rPr>
          <w:rFonts w:asciiTheme="majorHAnsi" w:hAnsiTheme="majorHAnsi" w:cstheme="majorHAnsi"/>
        </w:rPr>
      </w:pPr>
    </w:p>
    <w:p w14:paraId="32E6F11B" w14:textId="77777777" w:rsidR="00736CEA" w:rsidRPr="00075058" w:rsidRDefault="00736CEA">
      <w:pPr>
        <w:rPr>
          <w:rFonts w:asciiTheme="majorHAnsi" w:hAnsiTheme="majorHAnsi" w:cstheme="majorHAnsi"/>
        </w:rPr>
      </w:pPr>
    </w:p>
    <w:tbl>
      <w:tblPr>
        <w:tblStyle w:val="StatusReportTable"/>
        <w:tblW w:w="5037" w:type="pct"/>
        <w:tblLook w:val="04A0" w:firstRow="1" w:lastRow="0" w:firstColumn="1" w:lastColumn="0" w:noHBand="0" w:noVBand="1"/>
      </w:tblPr>
      <w:tblGrid>
        <w:gridCol w:w="8360"/>
        <w:gridCol w:w="919"/>
        <w:gridCol w:w="1001"/>
      </w:tblGrid>
      <w:tr w:rsidR="001A0209" w:rsidRPr="00320FCB" w14:paraId="1AF94DAF" w14:textId="77777777" w:rsidTr="008C08EB">
        <w:trPr>
          <w:cnfStyle w:val="100000000000" w:firstRow="1" w:lastRow="0" w:firstColumn="0" w:lastColumn="0" w:oddVBand="0" w:evenVBand="0" w:oddHBand="0" w:evenHBand="0" w:firstRowFirstColumn="0" w:firstRowLastColumn="0" w:lastRowFirstColumn="0" w:lastRowLastColumn="0"/>
          <w:trHeight w:val="371"/>
        </w:trPr>
        <w:tc>
          <w:tcPr>
            <w:tcW w:w="5000" w:type="pct"/>
            <w:gridSpan w:val="3"/>
            <w:tcBorders>
              <w:top w:val="single" w:sz="12" w:space="0" w:color="3A4B5B" w:themeColor="accent1" w:themeShade="80"/>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186BC989" w14:textId="74D1CAD6" w:rsidR="00E475B1" w:rsidRPr="00320FCB" w:rsidRDefault="00E475B1" w:rsidP="00075058">
            <w:pPr>
              <w:pStyle w:val="ListParagraph"/>
              <w:numPr>
                <w:ilvl w:val="0"/>
                <w:numId w:val="11"/>
              </w:numPr>
              <w:ind w:left="576" w:hanging="245"/>
              <w:contextualSpacing w:val="0"/>
              <w:rPr>
                <w:rStyle w:val="Styleamc"/>
                <w:rFonts w:asciiTheme="majorHAnsi" w:hAnsiTheme="majorHAnsi" w:cstheme="majorHAnsi"/>
                <w:b/>
                <w:caps w:val="0"/>
                <w:color w:val="262626" w:themeColor="text1" w:themeTint="D9"/>
                <w:spacing w:val="10"/>
                <w:sz w:val="24"/>
                <w:szCs w:val="24"/>
              </w:rPr>
            </w:pPr>
            <w:r w:rsidRPr="00320FCB">
              <w:rPr>
                <w:rStyle w:val="Styleamc"/>
                <w:rFonts w:asciiTheme="majorHAnsi" w:hAnsiTheme="majorHAnsi" w:cstheme="majorHAnsi"/>
                <w:b/>
                <w:color w:val="262626" w:themeColor="text1" w:themeTint="D9"/>
                <w:spacing w:val="10"/>
                <w:sz w:val="24"/>
                <w:szCs w:val="24"/>
              </w:rPr>
              <w:t>PUBL</w:t>
            </w:r>
            <w:r w:rsidR="004D388B" w:rsidRPr="00320FCB">
              <w:rPr>
                <w:rStyle w:val="Styleamc"/>
                <w:rFonts w:asciiTheme="majorHAnsi" w:hAnsiTheme="majorHAnsi" w:cstheme="majorHAnsi"/>
                <w:b/>
                <w:color w:val="262626" w:themeColor="text1" w:themeTint="D9"/>
                <w:spacing w:val="10"/>
                <w:sz w:val="24"/>
                <w:szCs w:val="24"/>
              </w:rPr>
              <w:t>IC DISCLOSURE</w:t>
            </w:r>
            <w:r w:rsidR="001345B2" w:rsidRPr="00320FCB">
              <w:rPr>
                <w:rStyle w:val="Styleamc"/>
                <w:rFonts w:asciiTheme="majorHAnsi" w:hAnsiTheme="majorHAnsi" w:cstheme="majorHAnsi"/>
                <w:b/>
                <w:color w:val="262626" w:themeColor="text1" w:themeTint="D9"/>
                <w:spacing w:val="10"/>
                <w:sz w:val="24"/>
                <w:szCs w:val="24"/>
              </w:rPr>
              <w:t>S</w:t>
            </w:r>
          </w:p>
          <w:p w14:paraId="7A1F39CC" w14:textId="232B62C6" w:rsidR="004D388B" w:rsidRPr="00320FCB" w:rsidRDefault="00500F2A" w:rsidP="00EC7329">
            <w:pPr>
              <w:spacing w:after="120"/>
              <w:ind w:left="576" w:right="288"/>
              <w:jc w:val="both"/>
              <w:rPr>
                <w:rStyle w:val="Styleamc"/>
                <w:rFonts w:asciiTheme="majorHAnsi" w:hAnsiTheme="majorHAnsi" w:cstheme="majorHAnsi"/>
                <w:bCs/>
                <w:i/>
                <w:color w:val="262626" w:themeColor="text1" w:themeTint="D9"/>
                <w:spacing w:val="4"/>
                <w:szCs w:val="22"/>
              </w:rPr>
            </w:pPr>
            <w:r>
              <w:rPr>
                <w:rStyle w:val="Styleamc"/>
                <w:rFonts w:asciiTheme="majorHAnsi" w:hAnsiTheme="majorHAnsi" w:cstheme="majorHAnsi"/>
                <w:bCs/>
                <w:i/>
                <w:caps w:val="0"/>
                <w:color w:val="auto"/>
                <w:spacing w:val="4"/>
                <w:szCs w:val="22"/>
              </w:rPr>
              <w:t>A p</w:t>
            </w:r>
            <w:r w:rsidR="001E131A" w:rsidRPr="00320FCB">
              <w:rPr>
                <w:rStyle w:val="Styleamc"/>
                <w:rFonts w:asciiTheme="majorHAnsi" w:hAnsiTheme="majorHAnsi" w:cstheme="majorHAnsi"/>
                <w:bCs/>
                <w:i/>
                <w:caps w:val="0"/>
                <w:color w:val="auto"/>
                <w:spacing w:val="4"/>
                <w:szCs w:val="22"/>
              </w:rPr>
              <w:t xml:space="preserve">ublic disclosure </w:t>
            </w:r>
            <w:r>
              <w:rPr>
                <w:rStyle w:val="Styleamc"/>
                <w:rFonts w:asciiTheme="majorHAnsi" w:hAnsiTheme="majorHAnsi" w:cstheme="majorHAnsi"/>
                <w:bCs/>
                <w:i/>
                <w:caps w:val="0"/>
                <w:color w:val="auto"/>
                <w:spacing w:val="4"/>
                <w:szCs w:val="22"/>
              </w:rPr>
              <w:t xml:space="preserve">could </w:t>
            </w:r>
            <w:r w:rsidR="001E131A" w:rsidRPr="00320FCB">
              <w:rPr>
                <w:rStyle w:val="Styleamc"/>
                <w:rFonts w:asciiTheme="majorHAnsi" w:hAnsiTheme="majorHAnsi" w:cstheme="majorHAnsi"/>
                <w:bCs/>
                <w:i/>
                <w:caps w:val="0"/>
                <w:color w:val="auto"/>
                <w:spacing w:val="4"/>
                <w:szCs w:val="22"/>
              </w:rPr>
              <w:t xml:space="preserve">be an abstract, </w:t>
            </w:r>
            <w:r>
              <w:rPr>
                <w:rStyle w:val="Styleamc"/>
                <w:rFonts w:asciiTheme="majorHAnsi" w:hAnsiTheme="majorHAnsi" w:cstheme="majorHAnsi"/>
                <w:bCs/>
                <w:i/>
                <w:caps w:val="0"/>
                <w:color w:val="auto"/>
                <w:spacing w:val="4"/>
                <w:szCs w:val="22"/>
              </w:rPr>
              <w:t xml:space="preserve">a </w:t>
            </w:r>
            <w:r w:rsidR="001E131A" w:rsidRPr="00320FCB">
              <w:rPr>
                <w:rStyle w:val="Styleamc"/>
                <w:rFonts w:asciiTheme="majorHAnsi" w:hAnsiTheme="majorHAnsi" w:cstheme="majorHAnsi"/>
                <w:bCs/>
                <w:i/>
                <w:caps w:val="0"/>
                <w:color w:val="auto"/>
                <w:spacing w:val="4"/>
                <w:szCs w:val="22"/>
              </w:rPr>
              <w:t xml:space="preserve">manuscript, </w:t>
            </w:r>
            <w:r>
              <w:rPr>
                <w:rStyle w:val="Styleamc"/>
                <w:rFonts w:asciiTheme="majorHAnsi" w:hAnsiTheme="majorHAnsi" w:cstheme="majorHAnsi"/>
                <w:bCs/>
                <w:i/>
                <w:caps w:val="0"/>
                <w:color w:val="auto"/>
                <w:spacing w:val="4"/>
                <w:szCs w:val="22"/>
              </w:rPr>
              <w:t xml:space="preserve">a </w:t>
            </w:r>
            <w:r w:rsidR="001E131A" w:rsidRPr="00320FCB">
              <w:rPr>
                <w:rStyle w:val="Styleamc"/>
                <w:rFonts w:asciiTheme="majorHAnsi" w:hAnsiTheme="majorHAnsi" w:cstheme="majorHAnsi"/>
                <w:bCs/>
                <w:i/>
                <w:caps w:val="0"/>
                <w:color w:val="auto"/>
                <w:spacing w:val="4"/>
                <w:szCs w:val="22"/>
              </w:rPr>
              <w:t xml:space="preserve">poster, </w:t>
            </w:r>
            <w:r>
              <w:rPr>
                <w:rStyle w:val="Styleamc"/>
                <w:rFonts w:asciiTheme="majorHAnsi" w:hAnsiTheme="majorHAnsi" w:cstheme="majorHAnsi"/>
                <w:bCs/>
                <w:i/>
                <w:caps w:val="0"/>
                <w:color w:val="auto"/>
                <w:spacing w:val="4"/>
                <w:szCs w:val="22"/>
              </w:rPr>
              <w:t xml:space="preserve">a presentation at a conference, submitting a dissertation, or uploading a preprint (e.g., </w:t>
            </w:r>
            <w:r w:rsidR="001E131A" w:rsidRPr="00320FCB">
              <w:rPr>
                <w:rStyle w:val="Styleamc"/>
                <w:rFonts w:asciiTheme="majorHAnsi" w:hAnsiTheme="majorHAnsi" w:cstheme="majorHAnsi"/>
                <w:bCs/>
                <w:i/>
                <w:caps w:val="0"/>
                <w:color w:val="auto"/>
                <w:spacing w:val="4"/>
                <w:szCs w:val="22"/>
              </w:rPr>
              <w:t xml:space="preserve">on </w:t>
            </w:r>
            <w:r w:rsidRPr="00320FCB">
              <w:rPr>
                <w:rStyle w:val="Styleamc"/>
                <w:rFonts w:asciiTheme="majorHAnsi" w:hAnsiTheme="majorHAnsi" w:cstheme="majorHAnsi"/>
                <w:bCs/>
                <w:i/>
                <w:caps w:val="0"/>
                <w:color w:val="auto"/>
                <w:spacing w:val="4"/>
                <w:szCs w:val="22"/>
              </w:rPr>
              <w:t>ar</w:t>
            </w:r>
            <w:r>
              <w:rPr>
                <w:rStyle w:val="Styleamc"/>
                <w:rFonts w:asciiTheme="majorHAnsi" w:hAnsiTheme="majorHAnsi" w:cstheme="majorHAnsi"/>
                <w:bCs/>
                <w:i/>
                <w:caps w:val="0"/>
                <w:color w:val="auto"/>
                <w:spacing w:val="4"/>
                <w:szCs w:val="22"/>
              </w:rPr>
              <w:t>X</w:t>
            </w:r>
            <w:r w:rsidRPr="00320FCB">
              <w:rPr>
                <w:rStyle w:val="Styleamc"/>
                <w:rFonts w:asciiTheme="majorHAnsi" w:hAnsiTheme="majorHAnsi" w:cstheme="majorHAnsi"/>
                <w:bCs/>
                <w:i/>
                <w:caps w:val="0"/>
                <w:color w:val="auto"/>
                <w:spacing w:val="4"/>
                <w:szCs w:val="22"/>
              </w:rPr>
              <w:t>iv</w:t>
            </w:r>
            <w:r w:rsidR="001E131A" w:rsidRPr="00320FCB">
              <w:rPr>
                <w:rStyle w:val="Styleamc"/>
                <w:rFonts w:asciiTheme="majorHAnsi" w:hAnsiTheme="majorHAnsi" w:cstheme="majorHAnsi"/>
                <w:bCs/>
                <w:i/>
                <w:caps w:val="0"/>
                <w:color w:val="auto"/>
                <w:spacing w:val="4"/>
                <w:szCs w:val="22"/>
              </w:rPr>
              <w:t>).</w:t>
            </w:r>
          </w:p>
        </w:tc>
      </w:tr>
      <w:tr w:rsidR="001A0209" w:rsidRPr="00320FCB" w14:paraId="6F44C364" w14:textId="77777777" w:rsidTr="008C08EB">
        <w:trPr>
          <w:trHeight w:val="371"/>
        </w:trPr>
        <w:tc>
          <w:tcPr>
            <w:tcW w:w="5000" w:type="pct"/>
            <w:gridSpan w:val="3"/>
            <w:tcBorders>
              <w:top w:val="double" w:sz="4" w:space="0" w:color="577188" w:themeColor="accent1" w:themeShade="BF"/>
              <w:left w:val="single" w:sz="8" w:space="0" w:color="577188" w:themeColor="accent1" w:themeShade="BF"/>
              <w:bottom w:val="nil"/>
              <w:right w:val="single" w:sz="8" w:space="0" w:color="577188" w:themeColor="accent1" w:themeShade="BF"/>
            </w:tcBorders>
            <w:shd w:val="clear" w:color="auto" w:fill="EFF2F5"/>
            <w:vAlign w:val="center"/>
          </w:tcPr>
          <w:p w14:paraId="6925EEBD" w14:textId="77777777" w:rsidR="00FC0BA7" w:rsidRPr="00320FCB" w:rsidRDefault="00FC0BA7" w:rsidP="0039343B">
            <w:pPr>
              <w:pStyle w:val="ListParagraph"/>
              <w:numPr>
                <w:ilvl w:val="0"/>
                <w:numId w:val="7"/>
              </w:numPr>
              <w:spacing w:before="60" w:after="60"/>
              <w:ind w:left="576" w:right="288" w:hanging="288"/>
              <w:contextualSpacing w:val="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PAST</w:t>
            </w:r>
            <w:r w:rsidR="0039343B" w:rsidRPr="00320FCB">
              <w:rPr>
                <w:rStyle w:val="Styleamc"/>
                <w:rFonts w:asciiTheme="majorHAnsi" w:hAnsiTheme="majorHAnsi" w:cstheme="majorHAnsi"/>
                <w:b/>
                <w:color w:val="262626" w:themeColor="text1" w:themeTint="D9"/>
                <w:szCs w:val="22"/>
              </w:rPr>
              <w:t xml:space="preserve"> </w:t>
            </w:r>
            <w:r w:rsidRPr="00320FCB">
              <w:rPr>
                <w:rStyle w:val="Styleamc"/>
                <w:rFonts w:asciiTheme="majorHAnsi" w:hAnsiTheme="majorHAnsi" w:cstheme="majorHAnsi"/>
                <w:b/>
                <w:color w:val="262626" w:themeColor="text1" w:themeTint="D9"/>
                <w:szCs w:val="22"/>
              </w:rPr>
              <w:t>PU</w:t>
            </w:r>
            <w:r w:rsidR="004D388B" w:rsidRPr="00320FCB">
              <w:rPr>
                <w:rStyle w:val="Styleamc"/>
                <w:rFonts w:asciiTheme="majorHAnsi" w:hAnsiTheme="majorHAnsi" w:cstheme="majorHAnsi"/>
                <w:b/>
                <w:color w:val="262626" w:themeColor="text1" w:themeTint="D9"/>
                <w:szCs w:val="22"/>
              </w:rPr>
              <w:t>BLIC DISCLOSURE</w:t>
            </w:r>
          </w:p>
        </w:tc>
      </w:tr>
      <w:tr w:rsidR="001A0209" w:rsidRPr="00320FCB" w14:paraId="70D63613" w14:textId="77777777" w:rsidTr="008C08EB">
        <w:trPr>
          <w:trHeight w:val="301"/>
        </w:trPr>
        <w:tc>
          <w:tcPr>
            <w:tcW w:w="4066" w:type="pct"/>
            <w:tcBorders>
              <w:top w:val="nil"/>
              <w:left w:val="single" w:sz="8" w:space="0" w:color="577188" w:themeColor="accent1" w:themeShade="BF"/>
              <w:bottom w:val="nil"/>
            </w:tcBorders>
            <w:shd w:val="clear" w:color="auto" w:fill="EFF2F5"/>
          </w:tcPr>
          <w:p w14:paraId="3C08C166" w14:textId="52791534" w:rsidR="00E475B1" w:rsidRPr="00075058" w:rsidRDefault="000705E5" w:rsidP="00375052">
            <w:pPr>
              <w:pStyle w:val="ListParagraph"/>
              <w:numPr>
                <w:ilvl w:val="0"/>
                <w:numId w:val="19"/>
              </w:numPr>
              <w:ind w:left="864" w:right="288" w:hanging="288"/>
              <w:contextualSpacing w:val="0"/>
              <w:jc w:val="both"/>
              <w:rPr>
                <w:rStyle w:val="Styleamc"/>
                <w:rFonts w:asciiTheme="majorHAnsi" w:hAnsiTheme="majorHAnsi" w:cstheme="majorHAnsi"/>
                <w:color w:val="000000" w:themeColor="text1"/>
                <w:szCs w:val="22"/>
              </w:rPr>
            </w:pPr>
            <w:r w:rsidRPr="00075058">
              <w:rPr>
                <w:rStyle w:val="Styleamc"/>
                <w:rFonts w:asciiTheme="majorHAnsi" w:hAnsiTheme="majorHAnsi" w:cstheme="majorHAnsi"/>
                <w:b/>
                <w:color w:val="000000" w:themeColor="text1"/>
                <w:szCs w:val="22"/>
              </w:rPr>
              <w:t>Was</w:t>
            </w:r>
            <w:r w:rsidR="00E475B1" w:rsidRPr="00075058">
              <w:rPr>
                <w:rStyle w:val="Styleamc"/>
                <w:rFonts w:asciiTheme="majorHAnsi" w:hAnsiTheme="majorHAnsi" w:cstheme="majorHAnsi"/>
                <w:b/>
                <w:color w:val="000000" w:themeColor="text1"/>
                <w:szCs w:val="22"/>
              </w:rPr>
              <w:t xml:space="preserve"> any aspect of this </w:t>
            </w:r>
            <w:r w:rsidR="00916F0C" w:rsidRPr="00075058">
              <w:rPr>
                <w:rStyle w:val="Styleamc"/>
                <w:rFonts w:asciiTheme="majorHAnsi" w:hAnsiTheme="majorHAnsi" w:cstheme="majorHAnsi"/>
                <w:b/>
                <w:color w:val="000000" w:themeColor="text1"/>
                <w:szCs w:val="22"/>
              </w:rPr>
              <w:t>t</w:t>
            </w:r>
            <w:r w:rsidR="00916F0C" w:rsidRPr="00075058">
              <w:rPr>
                <w:rStyle w:val="Styleamc"/>
                <w:rFonts w:asciiTheme="majorHAnsi" w:hAnsiTheme="majorHAnsi" w:cstheme="majorHAnsi"/>
                <w:b/>
                <w:color w:val="000000" w:themeColor="text1"/>
              </w:rPr>
              <w:t>echnology</w:t>
            </w:r>
            <w:r w:rsidR="00FC0BA7" w:rsidRPr="00075058">
              <w:rPr>
                <w:rStyle w:val="Styleamc"/>
                <w:rFonts w:asciiTheme="majorHAnsi" w:hAnsiTheme="majorHAnsi" w:cstheme="majorHAnsi"/>
                <w:b/>
                <w:color w:val="000000" w:themeColor="text1"/>
                <w:szCs w:val="22"/>
              </w:rPr>
              <w:t xml:space="preserve"> </w:t>
            </w:r>
            <w:r w:rsidR="00E475B1" w:rsidRPr="00075058">
              <w:rPr>
                <w:rStyle w:val="Styleamc"/>
                <w:rFonts w:asciiTheme="majorHAnsi" w:hAnsiTheme="majorHAnsi" w:cstheme="majorHAnsi"/>
                <w:b/>
                <w:color w:val="000000" w:themeColor="text1"/>
                <w:szCs w:val="22"/>
              </w:rPr>
              <w:t>published</w:t>
            </w:r>
            <w:r w:rsidR="004D388B" w:rsidRPr="00075058">
              <w:rPr>
                <w:rStyle w:val="Styleamc"/>
                <w:rFonts w:asciiTheme="majorHAnsi" w:hAnsiTheme="majorHAnsi" w:cstheme="majorHAnsi"/>
                <w:b/>
                <w:color w:val="000000" w:themeColor="text1"/>
                <w:szCs w:val="22"/>
              </w:rPr>
              <w:t xml:space="preserve">, </w:t>
            </w:r>
            <w:r w:rsidR="00375052" w:rsidRPr="00075058">
              <w:rPr>
                <w:rStyle w:val="Styleamc"/>
                <w:rFonts w:asciiTheme="majorHAnsi" w:hAnsiTheme="majorHAnsi" w:cstheme="majorHAnsi"/>
                <w:b/>
                <w:color w:val="000000" w:themeColor="text1"/>
                <w:szCs w:val="22"/>
              </w:rPr>
              <w:t xml:space="preserve">described, or publicly presented </w:t>
            </w:r>
            <w:r w:rsidRPr="00075058">
              <w:rPr>
                <w:rStyle w:val="Styleamc"/>
                <w:rFonts w:asciiTheme="majorHAnsi" w:hAnsiTheme="majorHAnsi" w:cstheme="majorHAnsi"/>
                <w:b/>
                <w:color w:val="000000" w:themeColor="text1"/>
                <w:szCs w:val="22"/>
                <w:u w:val="single"/>
              </w:rPr>
              <w:t>IN THE PAST</w:t>
            </w:r>
            <w:r w:rsidR="00375052" w:rsidRPr="00075058">
              <w:rPr>
                <w:rStyle w:val="Styleamc"/>
                <w:rFonts w:asciiTheme="majorHAnsi" w:hAnsiTheme="majorHAnsi" w:cstheme="majorHAnsi"/>
                <w:b/>
                <w:color w:val="000000" w:themeColor="text1"/>
                <w:szCs w:val="22"/>
              </w:rPr>
              <w:t>?</w:t>
            </w:r>
          </w:p>
        </w:tc>
        <w:tc>
          <w:tcPr>
            <w:tcW w:w="447" w:type="pct"/>
            <w:tcBorders>
              <w:top w:val="nil"/>
              <w:bottom w:val="nil"/>
            </w:tcBorders>
          </w:tcPr>
          <w:p w14:paraId="36F03973" w14:textId="6F85E574" w:rsidR="00E475B1" w:rsidRPr="00320FCB" w:rsidRDefault="00E475B1" w:rsidP="00401F38">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YES</w:t>
            </w:r>
            <w:r w:rsidR="00401F38" w:rsidRPr="00320FCB">
              <w:rPr>
                <w:rStyle w:val="Styleamc"/>
                <w:rFonts w:asciiTheme="majorHAnsi" w:hAnsiTheme="majorHAnsi" w:cstheme="majorHAnsi"/>
                <w:b/>
                <w:color w:val="262626" w:themeColor="text1" w:themeTint="D9"/>
                <w:szCs w:val="22"/>
              </w:rPr>
              <w:t xml:space="preserve"> </w:t>
            </w:r>
            <w:sdt>
              <w:sdtPr>
                <w:rPr>
                  <w:rStyle w:val="Styleamc"/>
                  <w:rFonts w:asciiTheme="majorHAnsi" w:hAnsiTheme="majorHAnsi" w:cstheme="majorHAnsi"/>
                  <w:b/>
                  <w:color w:val="262626" w:themeColor="text1" w:themeTint="D9"/>
                  <w:szCs w:val="22"/>
                </w:rPr>
                <w:id w:val="1836875212"/>
                <w14:checkbox>
                  <w14:checked w14:val="1"/>
                  <w14:checkedState w14:val="2612" w14:font="MS Gothic"/>
                  <w14:uncheckedState w14:val="2610" w14:font="MS Gothic"/>
                </w14:checkbox>
              </w:sdtPr>
              <w:sdtEndPr>
                <w:rPr>
                  <w:rStyle w:val="Styleamc"/>
                </w:rPr>
              </w:sdtEndPr>
              <w:sdtContent>
                <w:r w:rsidR="00BB3CC9">
                  <w:rPr>
                    <w:rStyle w:val="Styleamc"/>
                    <w:rFonts w:ascii="MS Gothic" w:eastAsia="MS Gothic" w:hAnsi="MS Gothic" w:cstheme="majorHAnsi" w:hint="eastAsia"/>
                    <w:b/>
                    <w:color w:val="262626" w:themeColor="text1" w:themeTint="D9"/>
                    <w:szCs w:val="22"/>
                  </w:rPr>
                  <w:t>☒</w:t>
                </w:r>
              </w:sdtContent>
            </w:sdt>
          </w:p>
        </w:tc>
        <w:tc>
          <w:tcPr>
            <w:tcW w:w="487" w:type="pct"/>
            <w:tcBorders>
              <w:top w:val="nil"/>
              <w:bottom w:val="nil"/>
              <w:right w:val="single" w:sz="8" w:space="0" w:color="577188" w:themeColor="accent1" w:themeShade="BF"/>
            </w:tcBorders>
          </w:tcPr>
          <w:p w14:paraId="38D8D0FC" w14:textId="77777777" w:rsidR="00E475B1" w:rsidRPr="00320FCB" w:rsidRDefault="00E475B1" w:rsidP="00401F38">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NO </w:t>
            </w:r>
            <w:sdt>
              <w:sdtPr>
                <w:rPr>
                  <w:rStyle w:val="Styleamc"/>
                  <w:rFonts w:asciiTheme="majorHAnsi" w:hAnsiTheme="majorHAnsi" w:cstheme="majorHAnsi"/>
                  <w:b/>
                  <w:color w:val="262626" w:themeColor="text1" w:themeTint="D9"/>
                  <w:szCs w:val="22"/>
                </w:rPr>
                <w:id w:val="1453973668"/>
                <w14:checkbox>
                  <w14:checked w14:val="0"/>
                  <w14:checkedState w14:val="2612" w14:font="MS Gothic"/>
                  <w14:uncheckedState w14:val="2610" w14:font="MS Gothic"/>
                </w14:checkbox>
              </w:sdtPr>
              <w:sdtEndPr>
                <w:rPr>
                  <w:rStyle w:val="Styleamc"/>
                </w:rPr>
              </w:sdtEndPr>
              <w:sdtContent>
                <w:r w:rsidR="00A37ABB" w:rsidRPr="00320FCB">
                  <w:rPr>
                    <w:rStyle w:val="Styleamc"/>
                    <w:rFonts w:ascii="Segoe UI Symbol" w:eastAsia="MS Gothic" w:hAnsi="Segoe UI Symbol" w:cs="Segoe UI Symbol"/>
                    <w:b/>
                    <w:color w:val="262626" w:themeColor="text1" w:themeTint="D9"/>
                    <w:szCs w:val="22"/>
                  </w:rPr>
                  <w:t>☐</w:t>
                </w:r>
              </w:sdtContent>
            </w:sdt>
          </w:p>
        </w:tc>
      </w:tr>
      <w:tr w:rsidR="00DA2E42" w:rsidRPr="00320FCB" w14:paraId="51454212" w14:textId="77777777" w:rsidTr="008C08EB">
        <w:trPr>
          <w:trHeight w:val="301"/>
        </w:trPr>
        <w:tc>
          <w:tcPr>
            <w:tcW w:w="5000" w:type="pct"/>
            <w:gridSpan w:val="3"/>
            <w:tcBorders>
              <w:top w:val="nil"/>
              <w:left w:val="single" w:sz="8" w:space="0" w:color="577188" w:themeColor="accent1" w:themeShade="BF"/>
              <w:bottom w:val="nil"/>
              <w:right w:val="single" w:sz="8" w:space="0" w:color="577188" w:themeColor="accent1" w:themeShade="BF"/>
            </w:tcBorders>
            <w:shd w:val="clear" w:color="auto" w:fill="EFF2F5"/>
          </w:tcPr>
          <w:p w14:paraId="64E571A2" w14:textId="77777777" w:rsidR="00DA2E42" w:rsidRPr="00075058" w:rsidRDefault="00DA2E42" w:rsidP="00BC63C8">
            <w:pPr>
              <w:pStyle w:val="ListParagraph"/>
              <w:ind w:left="864" w:right="288"/>
              <w:contextualSpacing w:val="0"/>
              <w:rPr>
                <w:rStyle w:val="Styleamc"/>
                <w:rFonts w:asciiTheme="majorHAnsi" w:hAnsiTheme="majorHAnsi" w:cstheme="majorHAnsi"/>
                <w:b/>
                <w:color w:val="000000" w:themeColor="text1"/>
                <w:szCs w:val="22"/>
              </w:rPr>
            </w:pPr>
            <w:r w:rsidRPr="00075058">
              <w:rPr>
                <w:rStyle w:val="Styleamc"/>
                <w:rFonts w:asciiTheme="majorHAnsi" w:hAnsiTheme="majorHAnsi" w:cstheme="majorHAnsi"/>
                <w:b/>
                <w:color w:val="000000" w:themeColor="text1"/>
                <w:szCs w:val="22"/>
              </w:rPr>
              <w:t xml:space="preserve">If </w:t>
            </w:r>
            <w:r w:rsidRPr="00075058">
              <w:rPr>
                <w:rStyle w:val="Styleamc"/>
                <w:rFonts w:asciiTheme="majorHAnsi" w:hAnsiTheme="majorHAnsi" w:cstheme="majorHAnsi"/>
                <w:b/>
                <w:color w:val="000000" w:themeColor="text1"/>
                <w:szCs w:val="22"/>
                <w:u w:val="single"/>
              </w:rPr>
              <w:t>YES</w:t>
            </w:r>
            <w:r w:rsidRPr="00075058">
              <w:rPr>
                <w:rStyle w:val="Styleamc"/>
                <w:rFonts w:asciiTheme="majorHAnsi" w:hAnsiTheme="majorHAnsi" w:cstheme="majorHAnsi"/>
                <w:b/>
                <w:color w:val="000000" w:themeColor="text1"/>
                <w:szCs w:val="22"/>
              </w:rPr>
              <w:t>, describe below, including relevant dates and locations:</w:t>
            </w:r>
          </w:p>
        </w:tc>
      </w:tr>
      <w:tr w:rsidR="001A0209" w:rsidRPr="00320FCB" w14:paraId="6EC09C1B" w14:textId="77777777" w:rsidTr="008C08EB">
        <w:trPr>
          <w:trHeight w:val="520"/>
        </w:trPr>
        <w:sdt>
          <w:sdtPr>
            <w:rPr>
              <w:rStyle w:val="Styleamc"/>
              <w:rFonts w:asciiTheme="majorHAnsi" w:hAnsiTheme="majorHAnsi" w:cstheme="majorHAnsi"/>
              <w:color w:val="000000" w:themeColor="text1"/>
              <w:szCs w:val="22"/>
            </w:rPr>
            <w:id w:val="-1133788765"/>
            <w:placeholder>
              <w:docPart w:val="F4C0B7AC800744E39CA76FFB797B6045"/>
            </w:placeholder>
            <w:text w:multiLine="1"/>
          </w:sdtPr>
          <w:sdtEndPr>
            <w:rPr>
              <w:rStyle w:val="Styleamc"/>
            </w:rPr>
          </w:sdtEndPr>
          <w:sdtContent>
            <w:tc>
              <w:tcPr>
                <w:tcW w:w="5000" w:type="pct"/>
                <w:gridSpan w:val="3"/>
                <w:tcBorders>
                  <w:top w:val="nil"/>
                  <w:left w:val="single" w:sz="8" w:space="0" w:color="577188" w:themeColor="accent1" w:themeShade="BF"/>
                  <w:bottom w:val="single" w:sz="6" w:space="0" w:color="B1C0CD" w:themeColor="accent1" w:themeTint="99"/>
                  <w:right w:val="single" w:sz="8" w:space="0" w:color="577188" w:themeColor="accent1" w:themeShade="BF"/>
                </w:tcBorders>
              </w:tcPr>
              <w:p w14:paraId="69048DCB" w14:textId="29F926C8" w:rsidR="00E475B1" w:rsidRPr="00BB3CC9" w:rsidRDefault="00BB3CC9" w:rsidP="00627E39">
                <w:pPr>
                  <w:ind w:left="864"/>
                  <w:rPr>
                    <w:rStyle w:val="Styleamc"/>
                    <w:rFonts w:asciiTheme="majorHAnsi" w:hAnsiTheme="majorHAnsi" w:cstheme="majorHAnsi"/>
                    <w:color w:val="262626" w:themeColor="text1" w:themeTint="D9"/>
                    <w:sz w:val="20"/>
                  </w:rPr>
                </w:pPr>
                <w:r w:rsidRPr="00BB3CC9">
                  <w:rPr>
                    <w:rStyle w:val="Styleamc"/>
                    <w:rFonts w:asciiTheme="majorHAnsi" w:hAnsiTheme="majorHAnsi" w:cstheme="majorHAnsi"/>
                    <w:color w:val="000000" w:themeColor="text1"/>
                    <w:szCs w:val="22"/>
                  </w:rPr>
                  <w:t xml:space="preserve">Leon Gold gave a presentation on this poster at UChicago internal forums last year, including the UChicago MRSEC Symposium on August 12, 2025, and I believe at </w:t>
                </w:r>
                <w:r w:rsidR="00E650A8">
                  <w:rPr>
                    <w:rStyle w:val="Styleamc"/>
                    <w:rFonts w:asciiTheme="majorHAnsi" w:hAnsiTheme="majorHAnsi" w:cstheme="majorHAnsi"/>
                    <w:color w:val="000000" w:themeColor="text1"/>
                    <w:szCs w:val="22"/>
                  </w:rPr>
                  <w:t xml:space="preserve">the UChicago Undergraduate Research Symposium on April 25, 2025. </w:t>
                </w:r>
                <w:r w:rsidR="00E650A8">
                  <w:rPr>
                    <w:rStyle w:val="Styleamc"/>
                    <w:rFonts w:asciiTheme="majorHAnsi" w:hAnsiTheme="majorHAnsi" w:cstheme="majorHAnsi"/>
                    <w:color w:val="000000" w:themeColor="text1"/>
                    <w:szCs w:val="22"/>
                  </w:rPr>
                  <w:br/>
                </w:r>
                <w:r w:rsidRPr="00BB3CC9">
                  <w:rPr>
                    <w:rStyle w:val="Styleamc"/>
                    <w:rFonts w:asciiTheme="majorHAnsi" w:hAnsiTheme="majorHAnsi" w:cstheme="majorHAnsi"/>
                    <w:color w:val="000000" w:themeColor="text1"/>
                    <w:szCs w:val="22"/>
                  </w:rPr>
                  <w:t xml:space="preserve">Henry Ando included </w:t>
                </w:r>
                <w:r>
                  <w:rPr>
                    <w:rStyle w:val="Styleamc"/>
                    <w:rFonts w:asciiTheme="majorHAnsi" w:hAnsiTheme="majorHAnsi" w:cstheme="majorHAnsi"/>
                    <w:color w:val="000000" w:themeColor="text1"/>
                    <w:szCs w:val="22"/>
                  </w:rPr>
                  <w:t xml:space="preserve">an image of </w:t>
                </w:r>
                <w:r w:rsidR="00E650A8">
                  <w:rPr>
                    <w:rStyle w:val="Styleamc"/>
                    <w:rFonts w:asciiTheme="majorHAnsi" w:hAnsiTheme="majorHAnsi" w:cstheme="majorHAnsi"/>
                    <w:color w:val="000000" w:themeColor="text1"/>
                    <w:szCs w:val="22"/>
                  </w:rPr>
                  <w:t>an early iteration of the new design o</w:t>
                </w:r>
                <w:r>
                  <w:rPr>
                    <w:rStyle w:val="Styleamc"/>
                    <w:rFonts w:asciiTheme="majorHAnsi" w:hAnsiTheme="majorHAnsi" w:cstheme="majorHAnsi"/>
                    <w:color w:val="000000" w:themeColor="text1"/>
                    <w:szCs w:val="22"/>
                  </w:rPr>
                  <w:t>n a poster at the APS DAMOP conference</w:t>
                </w:r>
                <w:r w:rsidR="00E650A8">
                  <w:rPr>
                    <w:rStyle w:val="Styleamc"/>
                    <w:rFonts w:asciiTheme="majorHAnsi" w:hAnsiTheme="majorHAnsi" w:cstheme="majorHAnsi"/>
                    <w:color w:val="000000" w:themeColor="text1"/>
                    <w:szCs w:val="22"/>
                  </w:rPr>
                  <w:t xml:space="preserve"> in June 2023.</w:t>
                </w:r>
              </w:p>
            </w:tc>
          </w:sdtContent>
        </w:sdt>
      </w:tr>
      <w:tr w:rsidR="001A0209" w:rsidRPr="00320FCB" w14:paraId="00B5A793" w14:textId="77777777" w:rsidTr="008C08EB">
        <w:trPr>
          <w:trHeight w:val="371"/>
        </w:trPr>
        <w:tc>
          <w:tcPr>
            <w:tcW w:w="5000" w:type="pct"/>
            <w:gridSpan w:val="3"/>
            <w:tcBorders>
              <w:top w:val="single" w:sz="6" w:space="0" w:color="B1C0CD" w:themeColor="accent1" w:themeTint="99"/>
              <w:left w:val="single" w:sz="8" w:space="0" w:color="577188" w:themeColor="accent1" w:themeShade="BF"/>
              <w:bottom w:val="nil"/>
              <w:right w:val="single" w:sz="8" w:space="0" w:color="577188" w:themeColor="accent1" w:themeShade="BF"/>
            </w:tcBorders>
            <w:shd w:val="clear" w:color="auto" w:fill="EFF2F5"/>
            <w:vAlign w:val="center"/>
          </w:tcPr>
          <w:p w14:paraId="6E319F35" w14:textId="77777777" w:rsidR="00FC0BA7" w:rsidRPr="00320FCB" w:rsidRDefault="00F62E4C">
            <w:pPr>
              <w:pStyle w:val="ListParagraph"/>
              <w:numPr>
                <w:ilvl w:val="0"/>
                <w:numId w:val="7"/>
              </w:numPr>
              <w:spacing w:before="60" w:after="60"/>
              <w:ind w:left="576" w:right="288" w:hanging="288"/>
              <w:contextualSpacing w:val="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ANTICIPATED</w:t>
            </w:r>
            <w:r w:rsidR="00100EF8" w:rsidRPr="00320FCB">
              <w:rPr>
                <w:rStyle w:val="Styleamc"/>
                <w:rFonts w:asciiTheme="majorHAnsi" w:hAnsiTheme="majorHAnsi" w:cstheme="majorHAnsi"/>
                <w:b/>
                <w:color w:val="262626" w:themeColor="text1" w:themeTint="D9"/>
                <w:szCs w:val="22"/>
              </w:rPr>
              <w:t xml:space="preserve"> </w:t>
            </w:r>
            <w:r w:rsidR="004D388B" w:rsidRPr="00320FCB">
              <w:rPr>
                <w:rStyle w:val="Styleamc"/>
                <w:rFonts w:asciiTheme="majorHAnsi" w:hAnsiTheme="majorHAnsi" w:cstheme="majorHAnsi"/>
                <w:b/>
                <w:color w:val="262626" w:themeColor="text1" w:themeTint="D9"/>
                <w:szCs w:val="22"/>
              </w:rPr>
              <w:t>PUBLIC DISCLOSURE</w:t>
            </w:r>
          </w:p>
        </w:tc>
      </w:tr>
      <w:tr w:rsidR="001A0209" w:rsidRPr="00320FCB" w14:paraId="225B1E2B" w14:textId="77777777" w:rsidTr="008C08EB">
        <w:trPr>
          <w:trHeight w:val="301"/>
        </w:trPr>
        <w:tc>
          <w:tcPr>
            <w:tcW w:w="4066" w:type="pct"/>
            <w:tcBorders>
              <w:top w:val="nil"/>
              <w:left w:val="single" w:sz="8" w:space="0" w:color="577188" w:themeColor="accent1" w:themeShade="BF"/>
              <w:bottom w:val="nil"/>
            </w:tcBorders>
            <w:shd w:val="clear" w:color="auto" w:fill="EFF2F5"/>
          </w:tcPr>
          <w:p w14:paraId="53EA547E" w14:textId="45A66A83" w:rsidR="00413364" w:rsidRPr="00075058" w:rsidRDefault="00413364">
            <w:pPr>
              <w:pStyle w:val="ListParagraph"/>
              <w:numPr>
                <w:ilvl w:val="0"/>
                <w:numId w:val="20"/>
              </w:numPr>
              <w:ind w:left="864" w:right="288" w:hanging="288"/>
              <w:contextualSpacing w:val="0"/>
              <w:jc w:val="both"/>
              <w:rPr>
                <w:rStyle w:val="Styleamc"/>
                <w:rFonts w:asciiTheme="majorHAnsi" w:hAnsiTheme="majorHAnsi" w:cstheme="majorHAnsi"/>
                <w:b/>
                <w:color w:val="000000" w:themeColor="text1"/>
                <w:szCs w:val="22"/>
              </w:rPr>
            </w:pPr>
            <w:r w:rsidRPr="00075058">
              <w:rPr>
                <w:rStyle w:val="Styleamc"/>
                <w:rFonts w:asciiTheme="majorHAnsi" w:hAnsiTheme="majorHAnsi" w:cstheme="majorHAnsi"/>
                <w:b/>
                <w:color w:val="000000" w:themeColor="text1"/>
                <w:szCs w:val="22"/>
              </w:rPr>
              <w:t xml:space="preserve">Will any aspect of this </w:t>
            </w:r>
            <w:r w:rsidR="00916F0C" w:rsidRPr="00075058">
              <w:rPr>
                <w:rStyle w:val="Styleamc"/>
                <w:rFonts w:asciiTheme="majorHAnsi" w:hAnsiTheme="majorHAnsi" w:cstheme="majorHAnsi"/>
                <w:b/>
                <w:color w:val="000000" w:themeColor="text1"/>
                <w:szCs w:val="22"/>
              </w:rPr>
              <w:t>t</w:t>
            </w:r>
            <w:r w:rsidR="00916F0C" w:rsidRPr="00075058">
              <w:rPr>
                <w:rStyle w:val="Styleamc"/>
                <w:rFonts w:asciiTheme="majorHAnsi" w:hAnsiTheme="majorHAnsi" w:cstheme="majorHAnsi"/>
                <w:b/>
                <w:color w:val="000000" w:themeColor="text1"/>
              </w:rPr>
              <w:t>echnology</w:t>
            </w:r>
            <w:r w:rsidRPr="00075058">
              <w:rPr>
                <w:rStyle w:val="Styleamc"/>
                <w:rFonts w:asciiTheme="majorHAnsi" w:hAnsiTheme="majorHAnsi" w:cstheme="majorHAnsi"/>
                <w:b/>
                <w:color w:val="000000" w:themeColor="text1"/>
                <w:szCs w:val="22"/>
              </w:rPr>
              <w:t xml:space="preserve"> be published</w:t>
            </w:r>
            <w:r w:rsidR="00F65DC1" w:rsidRPr="00075058">
              <w:rPr>
                <w:rStyle w:val="Styleamc"/>
                <w:rFonts w:asciiTheme="majorHAnsi" w:hAnsiTheme="majorHAnsi" w:cstheme="majorHAnsi"/>
                <w:b/>
                <w:color w:val="000000" w:themeColor="text1"/>
                <w:szCs w:val="22"/>
              </w:rPr>
              <w:t xml:space="preserve">, described, </w:t>
            </w:r>
            <w:r w:rsidR="00375052" w:rsidRPr="00075058">
              <w:rPr>
                <w:rStyle w:val="Styleamc"/>
                <w:rFonts w:asciiTheme="majorHAnsi" w:hAnsiTheme="majorHAnsi" w:cstheme="majorHAnsi"/>
                <w:b/>
                <w:color w:val="000000" w:themeColor="text1"/>
                <w:szCs w:val="22"/>
              </w:rPr>
              <w:t xml:space="preserve">or publicly presented </w:t>
            </w:r>
            <w:r w:rsidR="00701C57" w:rsidRPr="00075058">
              <w:rPr>
                <w:rStyle w:val="Styleamc"/>
                <w:rFonts w:asciiTheme="majorHAnsi" w:hAnsiTheme="majorHAnsi" w:cstheme="majorHAnsi"/>
                <w:b/>
                <w:color w:val="000000" w:themeColor="text1"/>
                <w:szCs w:val="22"/>
              </w:rPr>
              <w:t xml:space="preserve">imminently </w:t>
            </w:r>
            <w:r w:rsidR="006A6DFF" w:rsidRPr="00075058">
              <w:rPr>
                <w:rStyle w:val="Styleamc"/>
                <w:rFonts w:asciiTheme="majorHAnsi" w:hAnsiTheme="majorHAnsi" w:cstheme="majorHAnsi"/>
                <w:b/>
                <w:color w:val="000000" w:themeColor="text1"/>
                <w:szCs w:val="22"/>
              </w:rPr>
              <w:t>or within the next twelve months?</w:t>
            </w:r>
            <w:r w:rsidR="006A6DFF" w:rsidRPr="00075058">
              <w:rPr>
                <w:rStyle w:val="Styleamc"/>
                <w:rFonts w:asciiTheme="majorHAnsi" w:hAnsiTheme="majorHAnsi" w:cstheme="majorHAnsi"/>
                <w:color w:val="000000" w:themeColor="text1"/>
                <w:szCs w:val="22"/>
              </w:rPr>
              <w:t xml:space="preserve"> </w:t>
            </w:r>
            <w:r w:rsidR="00F62E4C" w:rsidRPr="00075058">
              <w:rPr>
                <w:rStyle w:val="Styleamc"/>
                <w:rFonts w:asciiTheme="majorHAnsi" w:hAnsiTheme="majorHAnsi" w:cstheme="majorHAnsi"/>
                <w:b/>
                <w:color w:val="000000" w:themeColor="text1"/>
                <w:szCs w:val="22"/>
              </w:rPr>
              <w:t xml:space="preserve"> </w:t>
            </w:r>
          </w:p>
        </w:tc>
        <w:tc>
          <w:tcPr>
            <w:tcW w:w="447" w:type="pct"/>
            <w:tcBorders>
              <w:top w:val="nil"/>
              <w:bottom w:val="nil"/>
            </w:tcBorders>
          </w:tcPr>
          <w:p w14:paraId="5FB8586A" w14:textId="5D1D757D" w:rsidR="00413364" w:rsidRPr="00320FCB" w:rsidRDefault="00413364" w:rsidP="00A37ABB">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YES </w:t>
            </w:r>
            <w:sdt>
              <w:sdtPr>
                <w:rPr>
                  <w:rStyle w:val="Styleamc"/>
                  <w:rFonts w:asciiTheme="majorHAnsi" w:hAnsiTheme="majorHAnsi" w:cstheme="majorHAnsi"/>
                  <w:b/>
                  <w:color w:val="262626" w:themeColor="text1" w:themeTint="D9"/>
                  <w:szCs w:val="22"/>
                </w:rPr>
                <w:id w:val="-2015985808"/>
                <w14:checkbox>
                  <w14:checked w14:val="1"/>
                  <w14:checkedState w14:val="2612" w14:font="MS Gothic"/>
                  <w14:uncheckedState w14:val="2610" w14:font="MS Gothic"/>
                </w14:checkbox>
              </w:sdtPr>
              <w:sdtEndPr>
                <w:rPr>
                  <w:rStyle w:val="Styleamc"/>
                </w:rPr>
              </w:sdtEndPr>
              <w:sdtContent>
                <w:r w:rsidR="00BB3CC9">
                  <w:rPr>
                    <w:rStyle w:val="Styleamc"/>
                    <w:rFonts w:ascii="MS Gothic" w:eastAsia="MS Gothic" w:hAnsi="MS Gothic" w:cstheme="majorHAnsi" w:hint="eastAsia"/>
                    <w:b/>
                    <w:color w:val="262626" w:themeColor="text1" w:themeTint="D9"/>
                    <w:szCs w:val="22"/>
                  </w:rPr>
                  <w:t>☒</w:t>
                </w:r>
              </w:sdtContent>
            </w:sdt>
          </w:p>
        </w:tc>
        <w:tc>
          <w:tcPr>
            <w:tcW w:w="487" w:type="pct"/>
            <w:tcBorders>
              <w:top w:val="nil"/>
              <w:bottom w:val="nil"/>
              <w:right w:val="single" w:sz="8" w:space="0" w:color="577188" w:themeColor="accent1" w:themeShade="BF"/>
            </w:tcBorders>
          </w:tcPr>
          <w:p w14:paraId="3E24BC5D" w14:textId="77777777" w:rsidR="00413364" w:rsidRPr="00320FCB" w:rsidRDefault="00413364" w:rsidP="00A37ABB">
            <w:pPr>
              <w:spacing w:before="60" w:after="6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NO </w:t>
            </w:r>
            <w:sdt>
              <w:sdtPr>
                <w:rPr>
                  <w:rStyle w:val="Styleamc"/>
                  <w:rFonts w:asciiTheme="majorHAnsi" w:hAnsiTheme="majorHAnsi" w:cstheme="majorHAnsi"/>
                  <w:b/>
                  <w:color w:val="262626" w:themeColor="text1" w:themeTint="D9"/>
                  <w:szCs w:val="22"/>
                </w:rPr>
                <w:id w:val="1248067280"/>
                <w14:checkbox>
                  <w14:checked w14:val="0"/>
                  <w14:checkedState w14:val="2612" w14:font="MS Gothic"/>
                  <w14:uncheckedState w14:val="2610" w14:font="MS Gothic"/>
                </w14:checkbox>
              </w:sdtPr>
              <w:sdtEndPr>
                <w:rPr>
                  <w:rStyle w:val="Styleamc"/>
                </w:rPr>
              </w:sdtEndPr>
              <w:sdtContent>
                <w:r w:rsidRPr="00320FCB">
                  <w:rPr>
                    <w:rStyle w:val="Styleamc"/>
                    <w:rFonts w:ascii="Segoe UI Symbol" w:eastAsia="MS Gothic" w:hAnsi="Segoe UI Symbol" w:cs="Segoe UI Symbol"/>
                    <w:b/>
                    <w:color w:val="262626" w:themeColor="text1" w:themeTint="D9"/>
                    <w:szCs w:val="22"/>
                  </w:rPr>
                  <w:t>☐</w:t>
                </w:r>
              </w:sdtContent>
            </w:sdt>
          </w:p>
        </w:tc>
      </w:tr>
      <w:tr w:rsidR="00DA2E42" w:rsidRPr="00320FCB" w14:paraId="6C0ACF08" w14:textId="77777777" w:rsidTr="008C08EB">
        <w:trPr>
          <w:trHeight w:val="301"/>
        </w:trPr>
        <w:tc>
          <w:tcPr>
            <w:tcW w:w="5000" w:type="pct"/>
            <w:gridSpan w:val="3"/>
            <w:tcBorders>
              <w:top w:val="nil"/>
              <w:left w:val="single" w:sz="8" w:space="0" w:color="577188" w:themeColor="accent1" w:themeShade="BF"/>
              <w:bottom w:val="nil"/>
              <w:right w:val="single" w:sz="8" w:space="0" w:color="577188" w:themeColor="accent1" w:themeShade="BF"/>
            </w:tcBorders>
            <w:shd w:val="clear" w:color="auto" w:fill="EFF2F5"/>
          </w:tcPr>
          <w:p w14:paraId="1CA11E0E" w14:textId="64171BC2" w:rsidR="00DA2E42" w:rsidRPr="00075058" w:rsidRDefault="000705E5" w:rsidP="00627E39">
            <w:pPr>
              <w:ind w:left="864" w:right="288"/>
              <w:rPr>
                <w:rStyle w:val="Styleamc"/>
                <w:rFonts w:asciiTheme="majorHAnsi" w:hAnsiTheme="majorHAnsi" w:cstheme="majorHAnsi"/>
                <w:b/>
                <w:color w:val="000000" w:themeColor="text1"/>
                <w:szCs w:val="22"/>
              </w:rPr>
            </w:pPr>
            <w:r w:rsidRPr="00075058">
              <w:rPr>
                <w:rStyle w:val="Styleamc"/>
                <w:rFonts w:asciiTheme="majorHAnsi" w:hAnsiTheme="majorHAnsi" w:cstheme="majorHAnsi"/>
                <w:b/>
                <w:color w:val="000000" w:themeColor="text1"/>
                <w:szCs w:val="22"/>
              </w:rPr>
              <w:t xml:space="preserve">If </w:t>
            </w:r>
            <w:r w:rsidRPr="00075058">
              <w:rPr>
                <w:rStyle w:val="Styleamc"/>
                <w:rFonts w:asciiTheme="majorHAnsi" w:hAnsiTheme="majorHAnsi" w:cstheme="majorHAnsi"/>
                <w:b/>
                <w:color w:val="000000" w:themeColor="text1"/>
                <w:szCs w:val="22"/>
                <w:u w:val="single"/>
              </w:rPr>
              <w:t>YES</w:t>
            </w:r>
            <w:r w:rsidRPr="00075058">
              <w:rPr>
                <w:rStyle w:val="Styleamc"/>
                <w:rFonts w:asciiTheme="majorHAnsi" w:hAnsiTheme="majorHAnsi" w:cstheme="majorHAnsi"/>
                <w:b/>
                <w:color w:val="000000" w:themeColor="text1"/>
                <w:szCs w:val="22"/>
              </w:rPr>
              <w:t xml:space="preserve">, describe below, </w:t>
            </w:r>
            <w:r w:rsidR="0035329A" w:rsidRPr="00075058">
              <w:rPr>
                <w:rStyle w:val="Styleamc"/>
                <w:rFonts w:asciiTheme="majorHAnsi" w:hAnsiTheme="majorHAnsi" w:cstheme="majorHAnsi"/>
                <w:b/>
                <w:color w:val="000000" w:themeColor="text1"/>
                <w:szCs w:val="22"/>
              </w:rPr>
              <w:t xml:space="preserve">including </w:t>
            </w:r>
            <w:r w:rsidR="0085299D" w:rsidRPr="00075058">
              <w:rPr>
                <w:rStyle w:val="Styleamc"/>
                <w:rFonts w:asciiTheme="majorHAnsi" w:hAnsiTheme="majorHAnsi" w:cstheme="majorHAnsi"/>
                <w:b/>
                <w:color w:val="000000" w:themeColor="text1"/>
                <w:szCs w:val="22"/>
              </w:rPr>
              <w:t>r</w:t>
            </w:r>
            <w:r w:rsidR="0085299D" w:rsidRPr="00075058">
              <w:rPr>
                <w:rStyle w:val="Styleamc"/>
                <w:rFonts w:asciiTheme="majorHAnsi" w:hAnsiTheme="majorHAnsi" w:cstheme="majorHAnsi"/>
                <w:b/>
                <w:color w:val="000000" w:themeColor="text1"/>
              </w:rPr>
              <w:t>elevant dates and locations:</w:t>
            </w:r>
          </w:p>
        </w:tc>
      </w:tr>
      <w:tr w:rsidR="0085299D" w:rsidRPr="00320FCB" w14:paraId="5BB095C7" w14:textId="77777777" w:rsidTr="009B5C98">
        <w:trPr>
          <w:trHeight w:val="520"/>
        </w:trPr>
        <w:sdt>
          <w:sdtPr>
            <w:rPr>
              <w:rStyle w:val="Styleamc"/>
              <w:rFonts w:asciiTheme="majorHAnsi" w:hAnsiTheme="majorHAnsi" w:cstheme="majorHAnsi"/>
              <w:color w:val="000000" w:themeColor="text1"/>
              <w:szCs w:val="22"/>
            </w:rPr>
            <w:id w:val="-404840877"/>
            <w:placeholder>
              <w:docPart w:val="15387D4331D64EA9B2512422D49F94DE"/>
            </w:placeholder>
            <w:text w:multiLine="1"/>
          </w:sdtPr>
          <w:sdtEndPr>
            <w:rPr>
              <w:rStyle w:val="Styleamc"/>
            </w:rPr>
          </w:sdtEndPr>
          <w:sdtContent>
            <w:tc>
              <w:tcPr>
                <w:tcW w:w="5000" w:type="pct"/>
                <w:gridSpan w:val="3"/>
                <w:tcBorders>
                  <w:top w:val="nil"/>
                  <w:left w:val="single" w:sz="8" w:space="0" w:color="577188" w:themeColor="accent1" w:themeShade="BF"/>
                  <w:bottom w:val="single" w:sz="6" w:space="0" w:color="B1C0CD" w:themeColor="accent1" w:themeTint="99"/>
                  <w:right w:val="single" w:sz="8" w:space="0" w:color="577188" w:themeColor="accent1" w:themeShade="BF"/>
                </w:tcBorders>
              </w:tcPr>
              <w:p w14:paraId="1FE6289B" w14:textId="251F6688" w:rsidR="0085299D" w:rsidRPr="00BB3CC9" w:rsidRDefault="00BB3CC9" w:rsidP="009B5C98">
                <w:pPr>
                  <w:ind w:left="864"/>
                  <w:rPr>
                    <w:rStyle w:val="Styleamc"/>
                    <w:rFonts w:asciiTheme="majorHAnsi" w:hAnsiTheme="majorHAnsi" w:cstheme="majorHAnsi"/>
                    <w:color w:val="000000" w:themeColor="text1"/>
                    <w:szCs w:val="22"/>
                  </w:rPr>
                </w:pPr>
                <w:r w:rsidRPr="00BB3CC9">
                  <w:rPr>
                    <w:rStyle w:val="Styleamc"/>
                    <w:rFonts w:asciiTheme="majorHAnsi" w:hAnsiTheme="majorHAnsi" w:cstheme="majorHAnsi"/>
                    <w:color w:val="000000" w:themeColor="text1"/>
                    <w:szCs w:val="22"/>
                  </w:rPr>
                  <w:t xml:space="preserve">We plan to publish the manuscript attached to this declaration, first as a preprint on </w:t>
                </w:r>
                <w:proofErr w:type="spellStart"/>
                <w:r w:rsidRPr="00BB3CC9">
                  <w:rPr>
                    <w:rStyle w:val="Styleamc"/>
                    <w:rFonts w:asciiTheme="majorHAnsi" w:hAnsiTheme="majorHAnsi" w:cstheme="majorHAnsi"/>
                    <w:color w:val="000000" w:themeColor="text1"/>
                    <w:szCs w:val="22"/>
                  </w:rPr>
                  <w:t>arXiv</w:t>
                </w:r>
                <w:proofErr w:type="spellEnd"/>
                <w:r w:rsidRPr="00BB3CC9">
                  <w:rPr>
                    <w:rStyle w:val="Styleamc"/>
                    <w:rFonts w:asciiTheme="majorHAnsi" w:hAnsiTheme="majorHAnsi" w:cstheme="majorHAnsi"/>
                    <w:color w:val="000000" w:themeColor="text1"/>
                    <w:szCs w:val="22"/>
                  </w:rPr>
                  <w:t xml:space="preserve"> then as a peer reviewed paper in Review of Scientific Instruments.  </w:t>
                </w:r>
              </w:p>
            </w:tc>
          </w:sdtContent>
        </w:sdt>
      </w:tr>
    </w:tbl>
    <w:p w14:paraId="1FE00548" w14:textId="77777777" w:rsidR="00237370" w:rsidRPr="00320FCB" w:rsidRDefault="00237370" w:rsidP="00CB652C">
      <w:pPr>
        <w:rPr>
          <w:rFonts w:asciiTheme="majorHAnsi" w:hAnsiTheme="majorHAnsi" w:cstheme="majorHAnsi"/>
        </w:rPr>
      </w:pPr>
    </w:p>
    <w:tbl>
      <w:tblPr>
        <w:tblStyle w:val="StatusReportTable"/>
        <w:tblW w:w="5124" w:type="pct"/>
        <w:tblLook w:val="04A0" w:firstRow="1" w:lastRow="0" w:firstColumn="1" w:lastColumn="0" w:noHBand="0" w:noVBand="1"/>
      </w:tblPr>
      <w:tblGrid>
        <w:gridCol w:w="3907"/>
        <w:gridCol w:w="4190"/>
        <w:gridCol w:w="978"/>
        <w:gridCol w:w="913"/>
        <w:gridCol w:w="469"/>
      </w:tblGrid>
      <w:tr w:rsidR="001A0209" w:rsidRPr="00320FCB" w14:paraId="18EF5F10" w14:textId="77777777" w:rsidTr="00A067F0">
        <w:trPr>
          <w:cnfStyle w:val="100000000000" w:firstRow="1" w:lastRow="0" w:firstColumn="0" w:lastColumn="0" w:oddVBand="0" w:evenVBand="0" w:oddHBand="0" w:evenHBand="0" w:firstRowFirstColumn="0" w:firstRowLastColumn="0" w:lastRowFirstColumn="0" w:lastRowLastColumn="0"/>
          <w:trHeight w:val="446"/>
        </w:trPr>
        <w:tc>
          <w:tcPr>
            <w:tcW w:w="10457" w:type="dxa"/>
            <w:gridSpan w:val="5"/>
            <w:tcBorders>
              <w:top w:val="single" w:sz="8" w:space="0" w:color="577188" w:themeColor="accent1" w:themeShade="BF"/>
              <w:left w:val="single" w:sz="8" w:space="0" w:color="577188" w:themeColor="accent1" w:themeShade="BF"/>
              <w:bottom w:val="nil"/>
              <w:right w:val="single" w:sz="8" w:space="0" w:color="577188" w:themeColor="accent1" w:themeShade="BF"/>
            </w:tcBorders>
            <w:shd w:val="clear" w:color="auto" w:fill="E5EAEE" w:themeFill="accent1" w:themeFillTint="33"/>
            <w:vAlign w:val="center"/>
          </w:tcPr>
          <w:p w14:paraId="4E5A8888" w14:textId="13F9D49D" w:rsidR="007D482C" w:rsidRPr="00320FCB" w:rsidRDefault="007D482C" w:rsidP="00C07FCC">
            <w:pPr>
              <w:pStyle w:val="ListParagraph"/>
              <w:keepNext/>
              <w:numPr>
                <w:ilvl w:val="0"/>
                <w:numId w:val="11"/>
              </w:numPr>
              <w:spacing w:before="60" w:after="60"/>
              <w:contextualSpacing w:val="0"/>
              <w:rPr>
                <w:rFonts w:cstheme="majorHAnsi"/>
                <w:b/>
                <w:color w:val="262626" w:themeColor="text1" w:themeTint="D9"/>
                <w:spacing w:val="20"/>
                <w:sz w:val="24"/>
                <w:szCs w:val="24"/>
              </w:rPr>
            </w:pPr>
            <w:r w:rsidRPr="00320FCB">
              <w:rPr>
                <w:rFonts w:cstheme="majorHAnsi"/>
                <w:b/>
                <w:color w:val="262626" w:themeColor="text1" w:themeTint="D9"/>
                <w:spacing w:val="20"/>
                <w:sz w:val="24"/>
                <w:szCs w:val="24"/>
              </w:rPr>
              <w:t>fu</w:t>
            </w:r>
            <w:r w:rsidRPr="00320FCB">
              <w:rPr>
                <w:rFonts w:cstheme="majorHAnsi"/>
                <w:b/>
                <w:color w:val="262626" w:themeColor="text1" w:themeTint="D9"/>
                <w:spacing w:val="10"/>
                <w:sz w:val="24"/>
                <w:szCs w:val="24"/>
              </w:rPr>
              <w:t xml:space="preserve">nding, sponsorship, </w:t>
            </w:r>
            <w:r w:rsidR="00C63095">
              <w:rPr>
                <w:rFonts w:cstheme="majorHAnsi"/>
                <w:b/>
                <w:color w:val="262626" w:themeColor="text1" w:themeTint="D9"/>
                <w:spacing w:val="10"/>
                <w:sz w:val="24"/>
                <w:szCs w:val="24"/>
              </w:rPr>
              <w:t>AND</w:t>
            </w:r>
            <w:r w:rsidR="00C63095" w:rsidRPr="00320FCB">
              <w:rPr>
                <w:rFonts w:cstheme="majorHAnsi"/>
                <w:b/>
                <w:color w:val="262626" w:themeColor="text1" w:themeTint="D9"/>
                <w:spacing w:val="10"/>
                <w:sz w:val="24"/>
                <w:szCs w:val="24"/>
              </w:rPr>
              <w:t xml:space="preserve"> </w:t>
            </w:r>
            <w:r w:rsidRPr="00320FCB">
              <w:rPr>
                <w:rFonts w:cstheme="majorHAnsi"/>
                <w:b/>
                <w:color w:val="262626" w:themeColor="text1" w:themeTint="D9"/>
                <w:spacing w:val="10"/>
                <w:sz w:val="24"/>
                <w:szCs w:val="24"/>
              </w:rPr>
              <w:t>other support</w:t>
            </w:r>
          </w:p>
          <w:p w14:paraId="70376A21" w14:textId="64C805ED" w:rsidR="002702B6" w:rsidRPr="00075058" w:rsidRDefault="002702B6" w:rsidP="006479BE">
            <w:pPr>
              <w:pStyle w:val="ListParagraph"/>
              <w:keepNext/>
              <w:spacing w:before="60" w:after="60"/>
              <w:contextualSpacing w:val="0"/>
              <w:rPr>
                <w:rFonts w:cstheme="majorHAnsi"/>
                <w:b/>
                <w:i/>
                <w:iCs/>
                <w:color w:val="262626" w:themeColor="text1" w:themeTint="D9"/>
                <w:spacing w:val="20"/>
                <w:sz w:val="22"/>
                <w:szCs w:val="22"/>
              </w:rPr>
            </w:pPr>
            <w:r w:rsidRPr="00075058">
              <w:rPr>
                <w:rFonts w:cstheme="majorHAnsi"/>
                <w:b/>
                <w:i/>
                <w:iCs/>
                <w:color w:val="FF0000"/>
                <w:spacing w:val="20"/>
                <w:sz w:val="22"/>
                <w:szCs w:val="22"/>
              </w:rPr>
              <w:t>N</w:t>
            </w:r>
            <w:r w:rsidR="001E131A" w:rsidRPr="00075058">
              <w:rPr>
                <w:rFonts w:cstheme="majorHAnsi"/>
                <w:b/>
                <w:i/>
                <w:iCs/>
                <w:color w:val="FF0000"/>
                <w:spacing w:val="20"/>
                <w:sz w:val="22"/>
                <w:szCs w:val="22"/>
              </w:rPr>
              <w:t xml:space="preserve">ote: </w:t>
            </w:r>
            <w:r w:rsidR="00AF2BCB" w:rsidRPr="00075058">
              <w:rPr>
                <w:rFonts w:cstheme="majorHAnsi"/>
                <w:b/>
                <w:i/>
                <w:iCs/>
                <w:color w:val="FF0000"/>
                <w:spacing w:val="20"/>
                <w:sz w:val="22"/>
                <w:szCs w:val="22"/>
              </w:rPr>
              <w:t>A</w:t>
            </w:r>
            <w:r w:rsidR="00AF2BCB" w:rsidRPr="00075058">
              <w:rPr>
                <w:b/>
                <w:iCs/>
                <w:color w:val="FF0000"/>
                <w:spacing w:val="20"/>
              </w:rPr>
              <w:t xml:space="preserve">ll </w:t>
            </w:r>
            <w:r w:rsidR="006479BE" w:rsidRPr="00075058">
              <w:rPr>
                <w:rFonts w:cstheme="majorHAnsi"/>
                <w:b/>
                <w:i/>
                <w:iCs/>
                <w:color w:val="FF0000"/>
                <w:spacing w:val="20"/>
                <w:sz w:val="22"/>
                <w:szCs w:val="22"/>
              </w:rPr>
              <w:t xml:space="preserve">federal </w:t>
            </w:r>
            <w:r w:rsidR="00AF2BCB" w:rsidRPr="00075058">
              <w:rPr>
                <w:rFonts w:cstheme="majorHAnsi"/>
                <w:b/>
                <w:i/>
                <w:iCs/>
                <w:color w:val="FF0000"/>
                <w:spacing w:val="20"/>
                <w:sz w:val="22"/>
                <w:szCs w:val="22"/>
              </w:rPr>
              <w:t xml:space="preserve">agencies </w:t>
            </w:r>
            <w:r w:rsidR="006479BE" w:rsidRPr="00075058">
              <w:rPr>
                <w:rFonts w:cstheme="majorHAnsi"/>
                <w:b/>
                <w:i/>
                <w:iCs/>
                <w:color w:val="FF0000"/>
                <w:spacing w:val="20"/>
                <w:sz w:val="22"/>
                <w:szCs w:val="22"/>
              </w:rPr>
              <w:t xml:space="preserve">and </w:t>
            </w:r>
            <w:r w:rsidR="00AF2BCB" w:rsidRPr="00075058">
              <w:rPr>
                <w:rFonts w:cstheme="majorHAnsi"/>
                <w:b/>
                <w:i/>
                <w:iCs/>
                <w:color w:val="FF0000"/>
                <w:spacing w:val="20"/>
                <w:sz w:val="22"/>
                <w:szCs w:val="22"/>
              </w:rPr>
              <w:t>most nonfederal research sponsors (corporations, foundations, etc.) require</w:t>
            </w:r>
            <w:r w:rsidR="00846D26">
              <w:rPr>
                <w:rFonts w:cstheme="majorHAnsi"/>
                <w:b/>
                <w:i/>
                <w:iCs/>
                <w:caps w:val="0"/>
                <w:color w:val="FF0000"/>
                <w:spacing w:val="20"/>
                <w:sz w:val="22"/>
                <w:szCs w:val="22"/>
              </w:rPr>
              <w:t xml:space="preserve"> the reporting of inventions.</w:t>
            </w:r>
            <w:r w:rsidR="00AF2BCB" w:rsidRPr="00075058">
              <w:rPr>
                <w:rFonts w:cstheme="majorHAnsi"/>
                <w:b/>
                <w:i/>
                <w:iCs/>
                <w:color w:val="FF0000"/>
                <w:spacing w:val="20"/>
                <w:sz w:val="22"/>
                <w:szCs w:val="22"/>
              </w:rPr>
              <w:t xml:space="preserve"> </w:t>
            </w:r>
          </w:p>
        </w:tc>
      </w:tr>
      <w:tr w:rsidR="001A0209" w:rsidRPr="00320FCB" w14:paraId="4050F3D9" w14:textId="77777777" w:rsidTr="00A067F0">
        <w:trPr>
          <w:trHeight w:val="362"/>
        </w:trPr>
        <w:tc>
          <w:tcPr>
            <w:tcW w:w="8097" w:type="dxa"/>
            <w:gridSpan w:val="2"/>
            <w:tcBorders>
              <w:top w:val="double" w:sz="4" w:space="0" w:color="577188" w:themeColor="accent1" w:themeShade="BF"/>
              <w:left w:val="single" w:sz="8" w:space="0" w:color="577188" w:themeColor="accent1" w:themeShade="BF"/>
              <w:bottom w:val="nil"/>
            </w:tcBorders>
            <w:shd w:val="clear" w:color="auto" w:fill="EFF2F5"/>
          </w:tcPr>
          <w:p w14:paraId="20447E4E" w14:textId="46588374" w:rsidR="002702B6" w:rsidRPr="00320FCB" w:rsidRDefault="002702B6" w:rsidP="00C07FCC">
            <w:pPr>
              <w:pStyle w:val="ListParagraph"/>
              <w:keepNext/>
              <w:numPr>
                <w:ilvl w:val="0"/>
                <w:numId w:val="13"/>
              </w:numPr>
              <w:spacing w:before="120"/>
              <w:ind w:left="576" w:hanging="288"/>
              <w:contextualSpacing w:val="0"/>
              <w:rPr>
                <w:rStyle w:val="Styleamc"/>
                <w:rFonts w:asciiTheme="majorHAnsi" w:hAnsiTheme="majorHAnsi" w:cstheme="majorHAnsi"/>
                <w:b/>
                <w:color w:val="auto"/>
                <w:szCs w:val="22"/>
              </w:rPr>
            </w:pPr>
            <w:r w:rsidRPr="00320FCB">
              <w:rPr>
                <w:rStyle w:val="Styleamc"/>
                <w:rFonts w:asciiTheme="majorHAnsi" w:hAnsiTheme="majorHAnsi" w:cstheme="majorHAnsi"/>
                <w:b/>
                <w:color w:val="auto"/>
                <w:szCs w:val="22"/>
              </w:rPr>
              <w:t>Did a</w:t>
            </w:r>
            <w:r w:rsidR="007D788D">
              <w:rPr>
                <w:rStyle w:val="Styleamc"/>
                <w:rFonts w:asciiTheme="majorHAnsi" w:hAnsiTheme="majorHAnsi" w:cstheme="majorHAnsi"/>
                <w:b/>
                <w:color w:val="auto"/>
                <w:szCs w:val="22"/>
              </w:rPr>
              <w:t>n external</w:t>
            </w:r>
            <w:r w:rsidRPr="00320FCB">
              <w:rPr>
                <w:rStyle w:val="Styleamc"/>
                <w:rFonts w:asciiTheme="majorHAnsi" w:hAnsiTheme="majorHAnsi" w:cstheme="majorHAnsi"/>
                <w:b/>
                <w:color w:val="auto"/>
                <w:szCs w:val="22"/>
              </w:rPr>
              <w:t xml:space="preserve"> funding source support the conception of this invention?</w:t>
            </w:r>
          </w:p>
          <w:p w14:paraId="50EB1661" w14:textId="77777777" w:rsidR="00C20CCF" w:rsidRDefault="00C20CCF" w:rsidP="002702B6">
            <w:pPr>
              <w:pStyle w:val="ListParagraph"/>
              <w:keepNext/>
              <w:spacing w:before="120"/>
              <w:ind w:left="576"/>
              <w:contextualSpacing w:val="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 (e.g., federal, foundation, corporate)?</w:t>
            </w:r>
          </w:p>
          <w:p w14:paraId="321EB205" w14:textId="377F7E8D" w:rsidR="009E2FF3" w:rsidRPr="00075058" w:rsidRDefault="009E2FF3" w:rsidP="002702B6">
            <w:pPr>
              <w:pStyle w:val="ListParagraph"/>
              <w:keepNext/>
              <w:spacing w:before="120"/>
              <w:ind w:left="576"/>
              <w:contextualSpacing w:val="0"/>
              <w:rPr>
                <w:rStyle w:val="Styleamc"/>
                <w:rFonts w:asciiTheme="majorHAnsi" w:hAnsiTheme="majorHAnsi" w:cstheme="majorHAnsi"/>
                <w:bCs/>
                <w:color w:val="FF0000"/>
                <w:szCs w:val="22"/>
              </w:rPr>
            </w:pPr>
            <w:r w:rsidRPr="00075058">
              <w:rPr>
                <w:rStyle w:val="Styleamc"/>
                <w:rFonts w:asciiTheme="majorHAnsi" w:hAnsiTheme="majorHAnsi" w:cstheme="majorHAnsi"/>
                <w:bCs/>
                <w:color w:val="auto"/>
              </w:rPr>
              <w:t>Note</w:t>
            </w:r>
            <w:r w:rsidRPr="00075058">
              <w:rPr>
                <w:rStyle w:val="Styleamc"/>
                <w:rFonts w:asciiTheme="majorHAnsi" w:hAnsiTheme="majorHAnsi" w:cstheme="majorHAnsi"/>
                <w:bCs/>
              </w:rPr>
              <w:t xml:space="preserve">: </w:t>
            </w:r>
            <w:r w:rsidRPr="00075058">
              <w:rPr>
                <w:rStyle w:val="Styleamc"/>
                <w:rFonts w:asciiTheme="majorHAnsi" w:hAnsiTheme="majorHAnsi" w:cstheme="majorHAnsi"/>
              </w:rPr>
              <w:t xml:space="preserve">funding solely used to support </w:t>
            </w:r>
            <w:r w:rsidR="00B54C16" w:rsidRPr="00075058">
              <w:rPr>
                <w:rStyle w:val="Styleamc"/>
                <w:rFonts w:asciiTheme="majorHAnsi" w:hAnsiTheme="majorHAnsi" w:cstheme="majorHAnsi"/>
              </w:rPr>
              <w:t xml:space="preserve">personnel </w:t>
            </w:r>
            <w:proofErr w:type="gramStart"/>
            <w:r w:rsidRPr="00075058">
              <w:rPr>
                <w:rStyle w:val="Styleamc"/>
                <w:rFonts w:asciiTheme="majorHAnsi" w:hAnsiTheme="majorHAnsi" w:cstheme="majorHAnsi"/>
              </w:rPr>
              <w:t>salary</w:t>
            </w:r>
            <w:proofErr w:type="gramEnd"/>
            <w:r w:rsidRPr="00075058">
              <w:rPr>
                <w:rStyle w:val="Styleamc"/>
                <w:rFonts w:asciiTheme="majorHAnsi" w:hAnsiTheme="majorHAnsi" w:cstheme="majorHAnsi"/>
              </w:rPr>
              <w:t xml:space="preserve"> </w:t>
            </w:r>
            <w:r w:rsidR="00B54C16" w:rsidRPr="00075058">
              <w:rPr>
                <w:rStyle w:val="Styleamc"/>
                <w:rFonts w:asciiTheme="majorHAnsi" w:hAnsiTheme="majorHAnsi" w:cstheme="majorHAnsi"/>
              </w:rPr>
              <w:t xml:space="preserve">or </w:t>
            </w:r>
            <w:r w:rsidRPr="00075058">
              <w:rPr>
                <w:rStyle w:val="Styleamc"/>
                <w:rFonts w:asciiTheme="majorHAnsi" w:hAnsiTheme="majorHAnsi" w:cstheme="majorHAnsi"/>
              </w:rPr>
              <w:t>stipend does NOT need to be listed</w:t>
            </w:r>
            <w:r w:rsidR="00846D26" w:rsidRPr="00075058">
              <w:rPr>
                <w:rStyle w:val="Styleamc"/>
                <w:rFonts w:asciiTheme="majorHAnsi" w:hAnsiTheme="majorHAnsi" w:cstheme="majorHAnsi"/>
              </w:rPr>
              <w:t>.</w:t>
            </w:r>
          </w:p>
        </w:tc>
        <w:tc>
          <w:tcPr>
            <w:tcW w:w="978" w:type="dxa"/>
            <w:tcBorders>
              <w:top w:val="double" w:sz="4" w:space="0" w:color="577188" w:themeColor="accent1" w:themeShade="BF"/>
              <w:bottom w:val="nil"/>
            </w:tcBorders>
          </w:tcPr>
          <w:p w14:paraId="1210F8B6" w14:textId="77777777" w:rsidR="007B27E9" w:rsidRPr="00320FCB" w:rsidRDefault="007B27E9" w:rsidP="006D3A42">
            <w:pPr>
              <w:spacing w:before="120"/>
              <w:jc w:val="center"/>
              <w:rPr>
                <w:rStyle w:val="Styleamc"/>
                <w:rFonts w:asciiTheme="majorHAnsi" w:hAnsiTheme="majorHAnsi" w:cstheme="majorHAnsi"/>
                <w:b/>
                <w:color w:val="262626" w:themeColor="text1" w:themeTint="D9"/>
                <w:szCs w:val="22"/>
              </w:rPr>
            </w:pPr>
          </w:p>
          <w:p w14:paraId="5EA02F0C" w14:textId="11A43B0C" w:rsidR="00C20CCF" w:rsidRPr="00320FCB" w:rsidRDefault="00C20CCF" w:rsidP="006D3A42">
            <w:pPr>
              <w:spacing w:before="120"/>
              <w:jc w:val="center"/>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YES </w:t>
            </w:r>
            <w:sdt>
              <w:sdtPr>
                <w:rPr>
                  <w:rStyle w:val="Styleamc"/>
                  <w:rFonts w:asciiTheme="majorHAnsi" w:hAnsiTheme="majorHAnsi" w:cstheme="majorHAnsi"/>
                  <w:b/>
                  <w:color w:val="262626" w:themeColor="text1" w:themeTint="D9"/>
                  <w:szCs w:val="22"/>
                </w:rPr>
                <w:id w:val="360485696"/>
                <w14:checkbox>
                  <w14:checked w14:val="1"/>
                  <w14:checkedState w14:val="2612" w14:font="MS Gothic"/>
                  <w14:uncheckedState w14:val="2610" w14:font="MS Gothic"/>
                </w14:checkbox>
              </w:sdtPr>
              <w:sdtEndPr>
                <w:rPr>
                  <w:rStyle w:val="Styleamc"/>
                </w:rPr>
              </w:sdtEndPr>
              <w:sdtContent>
                <w:r w:rsidR="00E650A8">
                  <w:rPr>
                    <w:rStyle w:val="Styleamc"/>
                    <w:rFonts w:ascii="MS Gothic" w:eastAsia="MS Gothic" w:hAnsi="MS Gothic" w:cstheme="majorHAnsi" w:hint="eastAsia"/>
                    <w:b/>
                    <w:color w:val="262626" w:themeColor="text1" w:themeTint="D9"/>
                    <w:szCs w:val="22"/>
                  </w:rPr>
                  <w:t>☒</w:t>
                </w:r>
              </w:sdtContent>
            </w:sdt>
          </w:p>
        </w:tc>
        <w:tc>
          <w:tcPr>
            <w:tcW w:w="1382" w:type="dxa"/>
            <w:gridSpan w:val="2"/>
            <w:tcBorders>
              <w:top w:val="double" w:sz="4" w:space="0" w:color="577188" w:themeColor="accent1" w:themeShade="BF"/>
              <w:bottom w:val="nil"/>
              <w:right w:val="single" w:sz="8" w:space="0" w:color="577188" w:themeColor="accent1" w:themeShade="BF"/>
            </w:tcBorders>
          </w:tcPr>
          <w:p w14:paraId="280F2E9D" w14:textId="77777777" w:rsidR="007B27E9" w:rsidRPr="00320FCB" w:rsidRDefault="007B27E9" w:rsidP="006D3A42">
            <w:pPr>
              <w:spacing w:before="120"/>
              <w:jc w:val="center"/>
              <w:rPr>
                <w:rStyle w:val="Styleamc"/>
                <w:rFonts w:asciiTheme="majorHAnsi" w:hAnsiTheme="majorHAnsi" w:cstheme="majorHAnsi"/>
                <w:b/>
                <w:color w:val="262626" w:themeColor="text1" w:themeTint="D9"/>
                <w:szCs w:val="22"/>
              </w:rPr>
            </w:pPr>
          </w:p>
          <w:p w14:paraId="4239D945" w14:textId="30221F15" w:rsidR="00C20CCF" w:rsidRPr="00320FCB" w:rsidRDefault="00C20CCF" w:rsidP="006D3A42">
            <w:pPr>
              <w:spacing w:before="120"/>
              <w:jc w:val="center"/>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NO </w:t>
            </w:r>
            <w:sdt>
              <w:sdtPr>
                <w:rPr>
                  <w:rStyle w:val="Styleamc"/>
                  <w:rFonts w:asciiTheme="majorHAnsi" w:hAnsiTheme="majorHAnsi" w:cstheme="majorHAnsi"/>
                  <w:b/>
                  <w:color w:val="262626" w:themeColor="text1" w:themeTint="D9"/>
                  <w:szCs w:val="22"/>
                </w:rPr>
                <w:id w:val="1864629319"/>
                <w14:checkbox>
                  <w14:checked w14:val="0"/>
                  <w14:checkedState w14:val="2612" w14:font="MS Gothic"/>
                  <w14:uncheckedState w14:val="2610" w14:font="MS Gothic"/>
                </w14:checkbox>
              </w:sdtPr>
              <w:sdtEndPr>
                <w:rPr>
                  <w:rStyle w:val="Styleamc"/>
                </w:rPr>
              </w:sdtEndPr>
              <w:sdtContent>
                <w:r w:rsidR="00956445" w:rsidRPr="00320FCB">
                  <w:rPr>
                    <w:rStyle w:val="Styleamc"/>
                    <w:rFonts w:ascii="Segoe UI Symbol" w:eastAsia="MS Gothic" w:hAnsi="Segoe UI Symbol" w:cs="Segoe UI Symbol"/>
                    <w:b/>
                    <w:color w:val="262626" w:themeColor="text1" w:themeTint="D9"/>
                    <w:szCs w:val="22"/>
                  </w:rPr>
                  <w:t>☐</w:t>
                </w:r>
              </w:sdtContent>
            </w:sdt>
          </w:p>
        </w:tc>
      </w:tr>
      <w:tr w:rsidR="001A0209" w:rsidRPr="00320FCB" w14:paraId="469CC861" w14:textId="77777777" w:rsidTr="00A067F0">
        <w:trPr>
          <w:trHeight w:val="362"/>
        </w:trPr>
        <w:tc>
          <w:tcPr>
            <w:tcW w:w="10457" w:type="dxa"/>
            <w:gridSpan w:val="5"/>
            <w:tcBorders>
              <w:top w:val="nil"/>
              <w:left w:val="single" w:sz="8" w:space="0" w:color="577188" w:themeColor="accent1" w:themeShade="BF"/>
              <w:bottom w:val="nil"/>
              <w:right w:val="single" w:sz="8" w:space="0" w:color="577188" w:themeColor="accent1" w:themeShade="BF"/>
            </w:tcBorders>
            <w:shd w:val="clear" w:color="auto" w:fill="EFF2F5"/>
          </w:tcPr>
          <w:p w14:paraId="42538988" w14:textId="79B33F35" w:rsidR="00B26678" w:rsidRPr="00320FCB" w:rsidRDefault="00C20CCF" w:rsidP="006D3A42">
            <w:pPr>
              <w:pStyle w:val="ListParagraph"/>
              <w:numPr>
                <w:ilvl w:val="0"/>
                <w:numId w:val="13"/>
              </w:numPr>
              <w:spacing w:before="120"/>
              <w:ind w:left="576" w:right="288" w:hanging="288"/>
              <w:contextualSpacing w:val="0"/>
              <w:rPr>
                <w:rStyle w:val="Styleamc"/>
                <w:rFonts w:asciiTheme="majorHAnsi" w:hAnsiTheme="majorHAnsi" w:cstheme="majorHAnsi"/>
                <w:color w:val="262626" w:themeColor="text1" w:themeTint="D9"/>
                <w:szCs w:val="22"/>
              </w:rPr>
            </w:pPr>
            <w:r w:rsidRPr="00320FCB">
              <w:rPr>
                <w:rStyle w:val="Styleamc"/>
                <w:rFonts w:asciiTheme="majorHAnsi" w:hAnsiTheme="majorHAnsi" w:cstheme="majorHAnsi"/>
                <w:b/>
                <w:color w:val="262626" w:themeColor="text1" w:themeTint="D9"/>
                <w:szCs w:val="22"/>
              </w:rPr>
              <w:t xml:space="preserve">If </w:t>
            </w:r>
            <w:r w:rsidR="000705E5" w:rsidRPr="00320FCB">
              <w:rPr>
                <w:rStyle w:val="Styleamc"/>
                <w:rFonts w:asciiTheme="majorHAnsi" w:hAnsiTheme="majorHAnsi" w:cstheme="majorHAnsi"/>
                <w:b/>
                <w:color w:val="262626" w:themeColor="text1" w:themeTint="D9"/>
                <w:szCs w:val="22"/>
                <w:u w:val="single"/>
              </w:rPr>
              <w:t>YES</w:t>
            </w:r>
            <w:r w:rsidRPr="00320FCB">
              <w:rPr>
                <w:rStyle w:val="Styleamc"/>
                <w:rFonts w:asciiTheme="majorHAnsi" w:hAnsiTheme="majorHAnsi" w:cstheme="majorHAnsi"/>
                <w:b/>
                <w:color w:val="262626" w:themeColor="text1" w:themeTint="D9"/>
                <w:szCs w:val="22"/>
              </w:rPr>
              <w:t xml:space="preserve">, </w:t>
            </w:r>
            <w:r w:rsidR="00846D26" w:rsidRPr="00846D26">
              <w:rPr>
                <w:rStyle w:val="Styleamc"/>
                <w:rFonts w:asciiTheme="majorHAnsi" w:hAnsiTheme="majorHAnsi" w:cstheme="majorHAnsi"/>
                <w:b/>
                <w:color w:val="262626" w:themeColor="text1" w:themeTint="D9"/>
                <w:szCs w:val="22"/>
              </w:rPr>
              <w:t>y</w:t>
            </w:r>
            <w:r w:rsidR="00846D26" w:rsidRPr="00075058">
              <w:rPr>
                <w:rStyle w:val="Styleamc"/>
                <w:rFonts w:asciiTheme="majorHAnsi" w:hAnsiTheme="majorHAnsi"/>
                <w:b/>
                <w:color w:val="262626" w:themeColor="text1" w:themeTint="D9"/>
              </w:rPr>
              <w:t xml:space="preserve">ou </w:t>
            </w:r>
            <w:r w:rsidR="00846D26" w:rsidRPr="00846D26">
              <w:rPr>
                <w:rStyle w:val="Styleamc"/>
                <w:rFonts w:asciiTheme="majorHAnsi" w:hAnsiTheme="majorHAnsi"/>
                <w:b/>
                <w:color w:val="262626" w:themeColor="text1" w:themeTint="D9"/>
              </w:rPr>
              <w:t>M</w:t>
            </w:r>
            <w:r w:rsidR="00846D26" w:rsidRPr="00075058">
              <w:rPr>
                <w:rStyle w:val="Styleamc"/>
                <w:rFonts w:asciiTheme="majorHAnsi" w:hAnsiTheme="majorHAnsi"/>
                <w:b/>
                <w:color w:val="262626" w:themeColor="text1" w:themeTint="D9"/>
              </w:rPr>
              <w:t>UST</w:t>
            </w:r>
            <w:r w:rsidR="00846D26">
              <w:rPr>
                <w:rStyle w:val="Styleamc"/>
                <w:rFonts w:asciiTheme="majorHAnsi" w:hAnsiTheme="majorHAnsi"/>
                <w:color w:val="262626" w:themeColor="text1" w:themeTint="D9"/>
              </w:rPr>
              <w:t xml:space="preserve"> </w:t>
            </w:r>
            <w:r w:rsidR="00015587" w:rsidRPr="00320FCB">
              <w:rPr>
                <w:rStyle w:val="Styleamc"/>
                <w:rFonts w:asciiTheme="majorHAnsi" w:hAnsiTheme="majorHAnsi" w:cstheme="majorHAnsi"/>
                <w:b/>
                <w:color w:val="262626" w:themeColor="text1" w:themeTint="D9"/>
                <w:szCs w:val="22"/>
              </w:rPr>
              <w:t>list</w:t>
            </w:r>
            <w:r w:rsidR="00B6392A" w:rsidRPr="00320FCB">
              <w:rPr>
                <w:rStyle w:val="Styleamc"/>
                <w:rFonts w:asciiTheme="majorHAnsi" w:hAnsiTheme="majorHAnsi" w:cstheme="majorHAnsi"/>
                <w:b/>
                <w:color w:val="262626" w:themeColor="text1" w:themeTint="D9"/>
                <w:szCs w:val="22"/>
              </w:rPr>
              <w:t xml:space="preserve"> each </w:t>
            </w:r>
            <w:r w:rsidR="00015587" w:rsidRPr="00320FCB">
              <w:rPr>
                <w:rStyle w:val="Styleamc"/>
                <w:rFonts w:asciiTheme="majorHAnsi" w:hAnsiTheme="majorHAnsi" w:cstheme="majorHAnsi"/>
                <w:b/>
                <w:color w:val="262626" w:themeColor="text1" w:themeTint="D9"/>
                <w:szCs w:val="22"/>
              </w:rPr>
              <w:t xml:space="preserve">funding source and any </w:t>
            </w:r>
            <w:r w:rsidR="00B6392A" w:rsidRPr="00320FCB">
              <w:rPr>
                <w:rStyle w:val="Styleamc"/>
                <w:rFonts w:asciiTheme="majorHAnsi" w:hAnsiTheme="majorHAnsi" w:cstheme="majorHAnsi"/>
                <w:b/>
                <w:color w:val="262626" w:themeColor="text1" w:themeTint="D9"/>
                <w:szCs w:val="22"/>
              </w:rPr>
              <w:t xml:space="preserve">associated </w:t>
            </w:r>
            <w:r w:rsidR="00015587" w:rsidRPr="00320FCB">
              <w:rPr>
                <w:rStyle w:val="Styleamc"/>
                <w:rFonts w:asciiTheme="majorHAnsi" w:hAnsiTheme="majorHAnsi" w:cstheme="majorHAnsi"/>
                <w:b/>
                <w:color w:val="262626" w:themeColor="text1" w:themeTint="D9"/>
                <w:szCs w:val="22"/>
              </w:rPr>
              <w:t xml:space="preserve">grant numbers or </w:t>
            </w:r>
            <w:r w:rsidR="00B6392A" w:rsidRPr="00320FCB">
              <w:rPr>
                <w:rStyle w:val="Styleamc"/>
                <w:rFonts w:asciiTheme="majorHAnsi" w:hAnsiTheme="majorHAnsi" w:cstheme="majorHAnsi"/>
                <w:b/>
                <w:color w:val="262626" w:themeColor="text1" w:themeTint="D9"/>
                <w:szCs w:val="22"/>
              </w:rPr>
              <w:t xml:space="preserve">other </w:t>
            </w:r>
            <w:r w:rsidR="000A0BA7" w:rsidRPr="00320FCB">
              <w:rPr>
                <w:rStyle w:val="Styleamc"/>
                <w:rFonts w:asciiTheme="majorHAnsi" w:hAnsiTheme="majorHAnsi" w:cstheme="majorHAnsi"/>
                <w:b/>
                <w:color w:val="262626" w:themeColor="text1" w:themeTint="D9"/>
                <w:szCs w:val="22"/>
              </w:rPr>
              <w:t>identifying information</w:t>
            </w:r>
            <w:r w:rsidR="0028503C" w:rsidRPr="00320FCB">
              <w:rPr>
                <w:rStyle w:val="Styleamc"/>
                <w:rFonts w:asciiTheme="majorHAnsi" w:hAnsiTheme="majorHAnsi" w:cstheme="majorHAnsi"/>
                <w:b/>
                <w:color w:val="262626" w:themeColor="text1" w:themeTint="D9"/>
                <w:szCs w:val="22"/>
              </w:rPr>
              <w:t xml:space="preserve"> below</w:t>
            </w:r>
            <w:r w:rsidR="0028503C" w:rsidRPr="00320FCB">
              <w:rPr>
                <w:rStyle w:val="Styleamc"/>
                <w:rFonts w:asciiTheme="majorHAnsi" w:hAnsiTheme="majorHAnsi" w:cstheme="majorHAnsi"/>
                <w:color w:val="262626" w:themeColor="text1" w:themeTint="D9"/>
                <w:szCs w:val="22"/>
              </w:rPr>
              <w:t xml:space="preserve">. </w:t>
            </w:r>
          </w:p>
          <w:p w14:paraId="7CA7A61E" w14:textId="7EAE4622" w:rsidR="00C20CCF" w:rsidRPr="00320FCB" w:rsidRDefault="00C20CCF" w:rsidP="001E131A">
            <w:pPr>
              <w:spacing w:before="120"/>
              <w:ind w:right="288"/>
              <w:rPr>
                <w:rStyle w:val="Styleamc"/>
                <w:rFonts w:asciiTheme="majorHAnsi" w:hAnsiTheme="majorHAnsi" w:cstheme="majorHAnsi"/>
                <w:color w:val="262626" w:themeColor="text1" w:themeTint="D9"/>
                <w:szCs w:val="22"/>
              </w:rPr>
            </w:pPr>
          </w:p>
        </w:tc>
      </w:tr>
      <w:tr w:rsidR="00E650A8" w:rsidRPr="00320FCB" w14:paraId="5B8836C0" w14:textId="77777777" w:rsidTr="00A067F0">
        <w:trPr>
          <w:trHeight w:val="380"/>
        </w:trPr>
        <w:tc>
          <w:tcPr>
            <w:tcW w:w="3907" w:type="dxa"/>
            <w:tcBorders>
              <w:top w:val="nil"/>
              <w:left w:val="single" w:sz="8" w:space="0" w:color="577188" w:themeColor="accent1" w:themeShade="BF"/>
              <w:bottom w:val="nil"/>
              <w:right w:val="nil"/>
            </w:tcBorders>
            <w:vAlign w:val="bottom"/>
          </w:tcPr>
          <w:p w14:paraId="07C01845" w14:textId="52D55B45" w:rsidR="00E650A8" w:rsidRPr="00320FCB" w:rsidRDefault="00E650A8" w:rsidP="00E650A8">
            <w:pPr>
              <w:pStyle w:val="ListParagraph"/>
              <w:numPr>
                <w:ilvl w:val="0"/>
                <w:numId w:val="22"/>
              </w:numPr>
              <w:contextualSpacing w:val="0"/>
              <w:rPr>
                <w:rFonts w:asciiTheme="majorHAnsi" w:hAnsiTheme="majorHAnsi" w:cstheme="majorHAnsi"/>
                <w:b/>
                <w:color w:val="262626" w:themeColor="text1" w:themeTint="D9"/>
                <w:sz w:val="22"/>
                <w:szCs w:val="22"/>
              </w:rPr>
            </w:pPr>
            <w:bookmarkStart w:id="1" w:name="_Hlk47427927"/>
            <w:r w:rsidRPr="00320FCB">
              <w:rPr>
                <w:rFonts w:asciiTheme="majorHAnsi" w:hAnsiTheme="majorHAnsi" w:cstheme="majorHAnsi"/>
                <w:b/>
                <w:color w:val="262626" w:themeColor="text1" w:themeTint="D9"/>
                <w:sz w:val="22"/>
                <w:szCs w:val="22"/>
              </w:rPr>
              <w:t>Sponsor Name:</w:t>
            </w:r>
          </w:p>
        </w:tc>
        <w:tc>
          <w:tcPr>
            <w:tcW w:w="6081" w:type="dxa"/>
            <w:gridSpan w:val="3"/>
            <w:tcBorders>
              <w:top w:val="nil"/>
              <w:left w:val="nil"/>
              <w:bottom w:val="single" w:sz="8" w:space="0" w:color="3A4B5B" w:themeColor="accent1" w:themeShade="80"/>
              <w:right w:val="nil"/>
            </w:tcBorders>
            <w:vAlign w:val="bottom"/>
          </w:tcPr>
          <w:p w14:paraId="6F6FB92C" w14:textId="7144DBFB" w:rsidR="00E650A8" w:rsidRPr="00320FCB" w:rsidRDefault="00D94E4F" w:rsidP="00E650A8">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587196810"/>
                <w:placeholder>
                  <w:docPart w:val="53411CC7E0F08C4E89D5BE2C1BE73C87"/>
                </w:placeholder>
                <w:text w:multiLine="1"/>
              </w:sdtPr>
              <w:sdtEndPr>
                <w:rPr>
                  <w:rStyle w:val="TypeText"/>
                </w:rPr>
              </w:sdtEndPr>
              <w:sdtContent>
                <w:r w:rsidR="00E650A8">
                  <w:rPr>
                    <w:rStyle w:val="TypeText"/>
                    <w:rFonts w:asciiTheme="majorHAnsi" w:hAnsiTheme="majorHAnsi" w:cstheme="majorHAnsi"/>
                  </w:rPr>
                  <w:t>National Science Foundation</w:t>
                </w:r>
              </w:sdtContent>
            </w:sdt>
          </w:p>
        </w:tc>
        <w:tc>
          <w:tcPr>
            <w:tcW w:w="469" w:type="dxa"/>
            <w:tcBorders>
              <w:top w:val="nil"/>
              <w:left w:val="nil"/>
              <w:bottom w:val="nil"/>
              <w:right w:val="single" w:sz="8" w:space="0" w:color="577188" w:themeColor="accent1" w:themeShade="BF"/>
            </w:tcBorders>
            <w:vAlign w:val="bottom"/>
          </w:tcPr>
          <w:p w14:paraId="2C1FD056" w14:textId="77777777" w:rsidR="00E650A8" w:rsidRPr="00320FCB" w:rsidRDefault="00E650A8" w:rsidP="00E650A8">
            <w:pPr>
              <w:rPr>
                <w:rFonts w:asciiTheme="majorHAnsi" w:hAnsiTheme="majorHAnsi" w:cstheme="majorHAnsi"/>
                <w:color w:val="262626" w:themeColor="text1" w:themeTint="D9"/>
                <w:sz w:val="22"/>
                <w:szCs w:val="22"/>
              </w:rPr>
            </w:pPr>
          </w:p>
        </w:tc>
      </w:tr>
      <w:sdt>
        <w:sdtPr>
          <w:rPr>
            <w:rFonts w:asciiTheme="majorHAnsi" w:hAnsiTheme="majorHAnsi" w:cstheme="majorHAnsi"/>
            <w:b/>
            <w:color w:val="262626" w:themeColor="text1" w:themeTint="D9"/>
            <w:sz w:val="22"/>
            <w:szCs w:val="22"/>
          </w:rPr>
          <w:id w:val="570009173"/>
          <w15:repeatingSection/>
        </w:sdtPr>
        <w:sdtEndPr>
          <w:rPr>
            <w:rStyle w:val="Styleamc"/>
          </w:rPr>
        </w:sdtEndPr>
        <w:sdtContent>
          <w:sdt>
            <w:sdtPr>
              <w:rPr>
                <w:rFonts w:asciiTheme="majorHAnsi" w:hAnsiTheme="majorHAnsi" w:cstheme="majorHAnsi"/>
                <w:b/>
                <w:color w:val="262626" w:themeColor="text1" w:themeTint="D9"/>
                <w:sz w:val="22"/>
                <w:szCs w:val="22"/>
              </w:rPr>
              <w:id w:val="-1980069844"/>
              <w:placeholder>
                <w:docPart w:val="DefaultPlaceholder_-1854013435"/>
              </w:placeholder>
              <w15:repeatingSectionItem/>
            </w:sdtPr>
            <w:sdtEndPr>
              <w:rPr>
                <w:rStyle w:val="Styleamc"/>
              </w:rPr>
            </w:sdtEndPr>
            <w:sdtContent>
              <w:sdt>
                <w:sdtPr>
                  <w:rPr>
                    <w:rFonts w:asciiTheme="majorHAnsi" w:hAnsiTheme="majorHAnsi" w:cstheme="majorHAnsi"/>
                    <w:b/>
                    <w:color w:val="262626" w:themeColor="text1" w:themeTint="D9"/>
                    <w:sz w:val="22"/>
                    <w:szCs w:val="22"/>
                  </w:rPr>
                  <w:id w:val="-1530634522"/>
                  <w15:repeatingSection/>
                </w:sdtPr>
                <w:sdtEndPr>
                  <w:rPr>
                    <w:rStyle w:val="Styleamc"/>
                  </w:rPr>
                </w:sdtEndPr>
                <w:sdtContent>
                  <w:sdt>
                    <w:sdtPr>
                      <w:rPr>
                        <w:rFonts w:asciiTheme="majorHAnsi" w:hAnsiTheme="majorHAnsi" w:cstheme="majorHAnsi"/>
                        <w:b/>
                        <w:color w:val="262626" w:themeColor="text1" w:themeTint="D9"/>
                        <w:sz w:val="22"/>
                        <w:szCs w:val="22"/>
                      </w:rPr>
                      <w:id w:val="-146514114"/>
                      <w:placeholder>
                        <w:docPart w:val="DefaultPlaceholder_-1854013436"/>
                      </w:placeholder>
                      <w15:repeatingSectionItem/>
                    </w:sdtPr>
                    <w:sdtEndPr>
                      <w:rPr>
                        <w:rStyle w:val="Styleamc"/>
                      </w:rPr>
                    </w:sdtEndPr>
                    <w:sdtContent>
                      <w:tr w:rsidR="009B43C4" w:rsidRPr="00320FCB" w14:paraId="1F83FBE2" w14:textId="77777777" w:rsidTr="00A067F0">
                        <w:trPr>
                          <w:trHeight w:val="380"/>
                        </w:trPr>
                        <w:tc>
                          <w:tcPr>
                            <w:tcW w:w="3907" w:type="dxa"/>
                            <w:tcBorders>
                              <w:top w:val="nil"/>
                              <w:left w:val="single" w:sz="8" w:space="0" w:color="577188" w:themeColor="accent1" w:themeShade="BF"/>
                              <w:bottom w:val="nil"/>
                              <w:right w:val="nil"/>
                            </w:tcBorders>
                            <w:vAlign w:val="bottom"/>
                          </w:tcPr>
                          <w:p w14:paraId="13A956D8" w14:textId="1B2BE9EB" w:rsidR="009B43C4" w:rsidRPr="00320FCB" w:rsidRDefault="001C1884"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Grant/</w:t>
                            </w:r>
                            <w:r>
                              <w:rPr>
                                <w:rFonts w:asciiTheme="majorHAnsi" w:hAnsiTheme="majorHAnsi" w:cstheme="majorHAnsi"/>
                                <w:b/>
                                <w:color w:val="262626" w:themeColor="text1" w:themeTint="D9"/>
                                <w:sz w:val="22"/>
                                <w:szCs w:val="22"/>
                              </w:rPr>
                              <w:t>Award</w:t>
                            </w:r>
                            <w:r w:rsidRPr="00320FCB">
                              <w:rPr>
                                <w:rFonts w:asciiTheme="majorHAnsi" w:hAnsiTheme="majorHAnsi" w:cstheme="majorHAnsi"/>
                                <w:b/>
                                <w:color w:val="262626" w:themeColor="text1" w:themeTint="D9"/>
                                <w:sz w:val="22"/>
                                <w:szCs w:val="22"/>
                              </w:rPr>
                              <w:t xml:space="preserve"> #:</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62754FF1" w14:textId="5F01D992" w:rsidR="009B43C4" w:rsidRPr="00320FCB" w:rsidRDefault="00D94E4F" w:rsidP="006D3A42">
                            <w:pPr>
                              <w:rPr>
                                <w:rStyle w:val="Styleamc"/>
                                <w:rFonts w:asciiTheme="majorHAnsi" w:hAnsiTheme="majorHAnsi" w:cstheme="majorHAnsi"/>
                                <w:b/>
                                <w:color w:val="262626" w:themeColor="text1" w:themeTint="D9"/>
                                <w:szCs w:val="22"/>
                              </w:rPr>
                            </w:pPr>
                            <w:sdt>
                              <w:sdtPr>
                                <w:rPr>
                                  <w:rStyle w:val="TypeText"/>
                                  <w:rFonts w:asciiTheme="majorHAnsi" w:hAnsiTheme="majorHAnsi" w:cstheme="majorHAnsi"/>
                                </w:rPr>
                                <w:id w:val="1347516788"/>
                                <w:placeholder>
                                  <w:docPart w:val="44ADF89CDE674DAF892E20D624FD8572"/>
                                </w:placeholder>
                                <w:text w:multiLine="1"/>
                              </w:sdtPr>
                              <w:sdtEndPr>
                                <w:rPr>
                                  <w:rStyle w:val="TypeText"/>
                                </w:rPr>
                              </w:sdtEndPr>
                              <w:sdtContent>
                                <w:r w:rsidR="00E650A8" w:rsidRPr="00E650A8">
                                  <w:rPr>
                                    <w:rStyle w:val="TypeText"/>
                                    <w:rFonts w:asciiTheme="majorHAnsi" w:hAnsiTheme="majorHAnsi" w:cstheme="majorHAnsi"/>
                                  </w:rPr>
                                  <w:t>PHY-2409612</w:t>
                                </w:r>
                              </w:sdtContent>
                            </w:sdt>
                          </w:p>
                        </w:tc>
                        <w:tc>
                          <w:tcPr>
                            <w:tcW w:w="469" w:type="dxa"/>
                            <w:tcBorders>
                              <w:top w:val="nil"/>
                              <w:left w:val="nil"/>
                              <w:bottom w:val="nil"/>
                              <w:right w:val="single" w:sz="8" w:space="0" w:color="577188" w:themeColor="accent1" w:themeShade="BF"/>
                            </w:tcBorders>
                            <w:vAlign w:val="bottom"/>
                          </w:tcPr>
                          <w:p w14:paraId="4988C896" w14:textId="77777777" w:rsidR="009B43C4" w:rsidRPr="00320FCB" w:rsidRDefault="009B43C4" w:rsidP="009B43C4">
                            <w:pPr>
                              <w:rPr>
                                <w:rStyle w:val="Styleamc"/>
                                <w:rFonts w:asciiTheme="majorHAnsi" w:hAnsiTheme="majorHAnsi" w:cstheme="majorHAnsi"/>
                                <w:b/>
                                <w:color w:val="262626" w:themeColor="text1" w:themeTint="D9"/>
                                <w:szCs w:val="22"/>
                              </w:rPr>
                            </w:pPr>
                          </w:p>
                        </w:tc>
                      </w:tr>
                      <w:tr w:rsidR="006B73EC" w:rsidRPr="00320FCB" w14:paraId="7F8A90F9" w14:textId="77777777" w:rsidTr="00A067F0">
                        <w:trPr>
                          <w:trHeight w:val="380"/>
                        </w:trPr>
                        <w:tc>
                          <w:tcPr>
                            <w:tcW w:w="3907" w:type="dxa"/>
                            <w:tcBorders>
                              <w:top w:val="nil"/>
                              <w:left w:val="single" w:sz="8" w:space="0" w:color="577188" w:themeColor="accent1" w:themeShade="BF"/>
                              <w:bottom w:val="nil"/>
                              <w:right w:val="nil"/>
                            </w:tcBorders>
                            <w:vAlign w:val="bottom"/>
                          </w:tcPr>
                          <w:p w14:paraId="10CDF31A" w14:textId="7E021283" w:rsidR="006B73EC" w:rsidRPr="00320FCB" w:rsidRDefault="001C1884"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Comments</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47F3EF22" w14:textId="1E329E14" w:rsidR="006B73EC" w:rsidRPr="00320FCB" w:rsidRDefault="00D94E4F" w:rsidP="006D3A42">
                            <w:pPr>
                              <w:rPr>
                                <w:rStyle w:val="TypeText"/>
                                <w:rFonts w:asciiTheme="majorHAnsi" w:hAnsiTheme="majorHAnsi" w:cstheme="majorHAnsi"/>
                              </w:rPr>
                            </w:pPr>
                            <w:sdt>
                              <w:sdtPr>
                                <w:rPr>
                                  <w:rStyle w:val="TypeText"/>
                                  <w:rFonts w:asciiTheme="majorHAnsi" w:hAnsiTheme="majorHAnsi" w:cstheme="majorHAnsi"/>
                                </w:rPr>
                                <w:id w:val="-725911781"/>
                                <w:placeholder>
                                  <w:docPart w:val="38752A53ADA24C03817FF7778719729A"/>
                                </w:placeholder>
                                <w:showingPlcHdr/>
                                <w:text w:multiLine="1"/>
                              </w:sdtPr>
                              <w:sdtEndPr>
                                <w:rPr>
                                  <w:rStyle w:val="DefaultParagraphFont"/>
                                  <w:color w:val="595959" w:themeColor="text1" w:themeTint="A6"/>
                                  <w:sz w:val="20"/>
                                </w:rPr>
                              </w:sdtEndPr>
                              <w:sdtContent>
                                <w:r w:rsidR="00443298" w:rsidRPr="00666159">
                                  <w:rPr>
                                    <w:rStyle w:val="PlaceholderText"/>
                                    <w:rFonts w:ascii="Calibri" w:hAnsi="Calibri"/>
                                    <w:color w:val="262626" w:themeColor="text1" w:themeTint="D9"/>
                                  </w:rPr>
                                  <w:t>Click here to enter text.</w:t>
                                </w:r>
                              </w:sdtContent>
                            </w:sdt>
                          </w:p>
                        </w:tc>
                        <w:tc>
                          <w:tcPr>
                            <w:tcW w:w="469" w:type="dxa"/>
                            <w:tcBorders>
                              <w:top w:val="nil"/>
                              <w:left w:val="nil"/>
                              <w:bottom w:val="nil"/>
                              <w:right w:val="single" w:sz="8" w:space="0" w:color="577188" w:themeColor="accent1" w:themeShade="BF"/>
                            </w:tcBorders>
                            <w:vAlign w:val="bottom"/>
                          </w:tcPr>
                          <w:p w14:paraId="7429B826" w14:textId="77777777" w:rsidR="006B73EC" w:rsidRPr="00320FCB" w:rsidRDefault="006B73EC" w:rsidP="009B43C4">
                            <w:pPr>
                              <w:rPr>
                                <w:rStyle w:val="Styleamc"/>
                                <w:rFonts w:asciiTheme="majorHAnsi" w:hAnsiTheme="majorHAnsi" w:cstheme="majorHAnsi"/>
                                <w:b/>
                                <w:color w:val="262626" w:themeColor="text1" w:themeTint="D9"/>
                                <w:szCs w:val="22"/>
                              </w:rPr>
                            </w:pPr>
                          </w:p>
                        </w:tc>
                      </w:tr>
                      <w:tr w:rsidR="00B26678" w:rsidRPr="00320FCB" w14:paraId="67350E07" w14:textId="77777777" w:rsidTr="00A067F0">
                        <w:trPr>
                          <w:trHeight w:val="380"/>
                        </w:trPr>
                        <w:tc>
                          <w:tcPr>
                            <w:tcW w:w="3907" w:type="dxa"/>
                            <w:tcBorders>
                              <w:top w:val="nil"/>
                              <w:left w:val="single" w:sz="8" w:space="0" w:color="577188" w:themeColor="accent1" w:themeShade="BF"/>
                              <w:bottom w:val="single" w:sz="4" w:space="0" w:color="auto"/>
                              <w:right w:val="nil"/>
                            </w:tcBorders>
                            <w:vAlign w:val="bottom"/>
                          </w:tcPr>
                          <w:p w14:paraId="1B198AA8" w14:textId="1A15805F" w:rsidR="006B73EC" w:rsidRPr="00320FCB" w:rsidRDefault="006B73EC" w:rsidP="006B73EC">
                            <w:pPr>
                              <w:ind w:left="360"/>
                              <w:jc w:val="center"/>
                              <w:rPr>
                                <w:rFonts w:asciiTheme="majorHAnsi" w:hAnsiTheme="majorHAnsi" w:cstheme="majorHAnsi"/>
                                <w:b/>
                                <w:color w:val="262626" w:themeColor="text1" w:themeTint="D9"/>
                                <w:sz w:val="22"/>
                                <w:szCs w:val="22"/>
                              </w:rPr>
                            </w:pP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3DE90F78" w14:textId="314D44E2" w:rsidR="00B26678" w:rsidRPr="00320FCB" w:rsidRDefault="00B26678" w:rsidP="00075058">
                            <w:pPr>
                              <w:rPr>
                                <w:rStyle w:val="TypeText"/>
                                <w:rFonts w:asciiTheme="majorHAnsi" w:hAnsiTheme="majorHAnsi" w:cstheme="majorHAnsi"/>
                                <w:i/>
                                <w:iCs/>
                              </w:rPr>
                            </w:pPr>
                          </w:p>
                        </w:tc>
                        <w:tc>
                          <w:tcPr>
                            <w:tcW w:w="469" w:type="dxa"/>
                            <w:tcBorders>
                              <w:top w:val="nil"/>
                              <w:left w:val="nil"/>
                              <w:bottom w:val="single" w:sz="4" w:space="0" w:color="auto"/>
                              <w:right w:val="single" w:sz="8" w:space="0" w:color="577188" w:themeColor="accent1" w:themeShade="BF"/>
                            </w:tcBorders>
                            <w:vAlign w:val="bottom"/>
                          </w:tcPr>
                          <w:p w14:paraId="31035087" w14:textId="0018B439" w:rsidR="00B26678" w:rsidRPr="00320FCB" w:rsidRDefault="00A31170" w:rsidP="009B43C4">
                            <w:pPr>
                              <w:rPr>
                                <w:rStyle w:val="Styleamc"/>
                                <w:rFonts w:asciiTheme="majorHAnsi" w:hAnsiTheme="majorHAnsi" w:cstheme="majorHAnsi"/>
                                <w:b/>
                                <w:color w:val="262626" w:themeColor="text1" w:themeTint="D9"/>
                                <w:szCs w:val="22"/>
                              </w:rPr>
                            </w:pPr>
                            <w:r>
                              <w:rPr>
                                <w:rStyle w:val="Styleamc"/>
                                <w:rFonts w:asciiTheme="majorHAnsi" w:hAnsiTheme="majorHAnsi" w:cstheme="majorHAnsi"/>
                                <w:b/>
                                <w:color w:val="262626" w:themeColor="text1" w:themeTint="D9"/>
                                <w:szCs w:val="22"/>
                              </w:rPr>
                              <w:t xml:space="preserve"> </w:t>
                            </w:r>
                          </w:p>
                        </w:tc>
                      </w:tr>
                    </w:sdtContent>
                  </w:sdt>
                  <w:bookmarkEnd w:id="1" w:displacedByCustomXml="next"/>
                  <w:sdt>
                    <w:sdtPr>
                      <w:rPr>
                        <w:rFonts w:asciiTheme="majorHAnsi" w:hAnsiTheme="majorHAnsi" w:cstheme="majorHAnsi"/>
                        <w:b/>
                        <w:color w:val="262626" w:themeColor="text1" w:themeTint="D9"/>
                        <w:sz w:val="22"/>
                        <w:szCs w:val="22"/>
                      </w:rPr>
                      <w:id w:val="-1712028718"/>
                      <w:placeholder>
                        <w:docPart w:val="C4C8BAFB0462D84DACEE3A2462C471D1"/>
                      </w:placeholder>
                      <w15:repeatingSectionItem/>
                    </w:sdtPr>
                    <w:sdtEndPr>
                      <w:rPr>
                        <w:rStyle w:val="Styleamc"/>
                      </w:rPr>
                    </w:sdtEndPr>
                    <w:sdtContent>
                      <w:tr w:rsidR="00E650A8" w:rsidRPr="00320FCB" w14:paraId="79338A50" w14:textId="77777777" w:rsidTr="00A067F0">
                        <w:trPr>
                          <w:trHeight w:val="380"/>
                        </w:trPr>
                        <w:tc>
                          <w:tcPr>
                            <w:tcW w:w="3907" w:type="dxa"/>
                            <w:tcBorders>
                              <w:top w:val="nil"/>
                              <w:left w:val="single" w:sz="8" w:space="0" w:color="577188" w:themeColor="accent1" w:themeShade="BF"/>
                              <w:bottom w:val="nil"/>
                              <w:right w:val="nil"/>
                            </w:tcBorders>
                            <w:vAlign w:val="bottom"/>
                          </w:tcPr>
                          <w:p w14:paraId="29F03A34" w14:textId="77777777" w:rsidR="00E650A8" w:rsidRPr="00320FCB" w:rsidRDefault="00E650A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Sponsor Name:</w:t>
                            </w:r>
                          </w:p>
                        </w:tc>
                        <w:tc>
                          <w:tcPr>
                            <w:tcW w:w="6081" w:type="dxa"/>
                            <w:gridSpan w:val="3"/>
                            <w:tcBorders>
                              <w:top w:val="nil"/>
                              <w:left w:val="nil"/>
                              <w:bottom w:val="single" w:sz="8" w:space="0" w:color="3A4B5B" w:themeColor="accent1" w:themeShade="80"/>
                              <w:right w:val="nil"/>
                            </w:tcBorders>
                            <w:vAlign w:val="bottom"/>
                          </w:tcPr>
                          <w:p w14:paraId="7FF5B18E" w14:textId="3A23E1E8" w:rsidR="00E650A8" w:rsidRPr="00320FCB" w:rsidRDefault="00D94E4F" w:rsidP="009B43C4">
                            <w:pPr>
                              <w:rPr>
                                <w:rFonts w:asciiTheme="majorHAnsi" w:hAnsiTheme="majorHAnsi" w:cstheme="majorHAnsi"/>
                                <w:color w:val="262626" w:themeColor="text1" w:themeTint="D9"/>
                                <w:sz w:val="22"/>
                                <w:szCs w:val="22"/>
                              </w:rPr>
                            </w:pPr>
                            <w:sdt>
                              <w:sdtPr>
                                <w:rPr>
                                  <w:rFonts w:asciiTheme="majorHAnsi" w:hAnsiTheme="majorHAnsi" w:cstheme="majorHAnsi"/>
                                  <w:color w:val="auto"/>
                                  <w:sz w:val="22"/>
                                </w:rPr>
                                <w:id w:val="2101902440"/>
                                <w:placeholder>
                                  <w:docPart w:val="24E8C00684EEB14086035CD12697F64D"/>
                                </w:placeholder>
                                <w:text w:multiLine="1"/>
                              </w:sdtPr>
                              <w:sdtEndPr/>
                              <w:sdtContent>
                                <w:r w:rsidR="00443298">
                                  <w:rPr>
                                    <w:rFonts w:asciiTheme="majorHAnsi" w:hAnsiTheme="majorHAnsi" w:cstheme="majorHAnsi"/>
                                    <w:color w:val="auto"/>
                                    <w:sz w:val="22"/>
                                  </w:rPr>
                                  <w:t>Air Force Office of Scientific Research</w:t>
                                </w:r>
                              </w:sdtContent>
                            </w:sdt>
                          </w:p>
                        </w:tc>
                        <w:tc>
                          <w:tcPr>
                            <w:tcW w:w="469" w:type="dxa"/>
                            <w:tcBorders>
                              <w:top w:val="nil"/>
                              <w:left w:val="nil"/>
                              <w:bottom w:val="nil"/>
                              <w:right w:val="single" w:sz="8" w:space="0" w:color="577188" w:themeColor="accent1" w:themeShade="BF"/>
                            </w:tcBorders>
                            <w:vAlign w:val="bottom"/>
                          </w:tcPr>
                          <w:p w14:paraId="0FA99E88" w14:textId="77777777" w:rsidR="00E650A8" w:rsidRPr="00320FCB" w:rsidRDefault="00E650A8" w:rsidP="009B43C4">
                            <w:pPr>
                              <w:rPr>
                                <w:rFonts w:asciiTheme="majorHAnsi" w:hAnsiTheme="majorHAnsi" w:cstheme="majorHAnsi"/>
                                <w:color w:val="262626" w:themeColor="text1" w:themeTint="D9"/>
                                <w:sz w:val="22"/>
                                <w:szCs w:val="22"/>
                              </w:rPr>
                            </w:pPr>
                          </w:p>
                        </w:tc>
                      </w:tr>
                      <w:tr w:rsidR="00E650A8" w:rsidRPr="00320FCB" w14:paraId="1C79DD39" w14:textId="77777777" w:rsidTr="00A067F0">
                        <w:trPr>
                          <w:trHeight w:val="380"/>
                        </w:trPr>
                        <w:tc>
                          <w:tcPr>
                            <w:tcW w:w="3907" w:type="dxa"/>
                            <w:tcBorders>
                              <w:top w:val="nil"/>
                              <w:left w:val="single" w:sz="8" w:space="0" w:color="577188" w:themeColor="accent1" w:themeShade="BF"/>
                              <w:bottom w:val="nil"/>
                              <w:right w:val="nil"/>
                            </w:tcBorders>
                            <w:vAlign w:val="bottom"/>
                          </w:tcPr>
                          <w:p w14:paraId="494E2722" w14:textId="77777777" w:rsidR="00E650A8" w:rsidRPr="00320FCB" w:rsidRDefault="00E650A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lastRenderedPageBreak/>
                              <w:t>Grant/</w:t>
                            </w:r>
                            <w:r>
                              <w:rPr>
                                <w:rFonts w:asciiTheme="majorHAnsi" w:hAnsiTheme="majorHAnsi" w:cstheme="majorHAnsi"/>
                                <w:b/>
                                <w:color w:val="262626" w:themeColor="text1" w:themeTint="D9"/>
                                <w:sz w:val="22"/>
                                <w:szCs w:val="22"/>
                              </w:rPr>
                              <w:t>Award</w:t>
                            </w:r>
                            <w:r w:rsidRPr="00320FCB">
                              <w:rPr>
                                <w:rFonts w:asciiTheme="majorHAnsi" w:hAnsiTheme="majorHAnsi" w:cstheme="majorHAnsi"/>
                                <w:b/>
                                <w:color w:val="262626" w:themeColor="text1" w:themeTint="D9"/>
                                <w:sz w:val="22"/>
                                <w:szCs w:val="22"/>
                              </w:rPr>
                              <w:t xml:space="preserve"> #:</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564017CB" w14:textId="1354BDE5" w:rsidR="00E650A8" w:rsidRPr="00320FCB" w:rsidRDefault="00D94E4F" w:rsidP="006D3A42">
                            <w:pPr>
                              <w:rPr>
                                <w:rStyle w:val="Styleamc"/>
                                <w:rFonts w:asciiTheme="majorHAnsi" w:hAnsiTheme="majorHAnsi" w:cstheme="majorHAnsi"/>
                                <w:b/>
                                <w:color w:val="262626" w:themeColor="text1" w:themeTint="D9"/>
                                <w:szCs w:val="22"/>
                              </w:rPr>
                            </w:pPr>
                            <w:sdt>
                              <w:sdtPr>
                                <w:rPr>
                                  <w:rStyle w:val="TypeText"/>
                                  <w:rFonts w:asciiTheme="majorHAnsi" w:hAnsiTheme="majorHAnsi" w:cstheme="majorHAnsi"/>
                                </w:rPr>
                                <w:id w:val="-304166467"/>
                                <w:placeholder>
                                  <w:docPart w:val="904C391DA7143148A9782C8AA6BD6096"/>
                                </w:placeholder>
                                <w:text w:multiLine="1"/>
                              </w:sdtPr>
                              <w:sdtEndPr>
                                <w:rPr>
                                  <w:rStyle w:val="TypeText"/>
                                </w:rPr>
                              </w:sdtEndPr>
                              <w:sdtContent>
                                <w:r w:rsidR="00443298" w:rsidRPr="00443298">
                                  <w:rPr>
                                    <w:rStyle w:val="TypeText"/>
                                    <w:rFonts w:asciiTheme="majorHAnsi" w:hAnsiTheme="majorHAnsi" w:cstheme="majorHAnsi"/>
                                  </w:rPr>
                                  <w:t>FA9550-21-1-0447</w:t>
                                </w:r>
                              </w:sdtContent>
                            </w:sdt>
                          </w:p>
                        </w:tc>
                        <w:tc>
                          <w:tcPr>
                            <w:tcW w:w="469" w:type="dxa"/>
                            <w:tcBorders>
                              <w:top w:val="nil"/>
                              <w:left w:val="nil"/>
                              <w:bottom w:val="nil"/>
                              <w:right w:val="single" w:sz="8" w:space="0" w:color="577188" w:themeColor="accent1" w:themeShade="BF"/>
                            </w:tcBorders>
                            <w:vAlign w:val="bottom"/>
                          </w:tcPr>
                          <w:p w14:paraId="73DDBBC8" w14:textId="77777777" w:rsidR="00E650A8" w:rsidRPr="00320FCB" w:rsidRDefault="00E650A8" w:rsidP="009B43C4">
                            <w:pPr>
                              <w:rPr>
                                <w:rStyle w:val="Styleamc"/>
                                <w:rFonts w:asciiTheme="majorHAnsi" w:hAnsiTheme="majorHAnsi" w:cstheme="majorHAnsi"/>
                                <w:b/>
                                <w:color w:val="262626" w:themeColor="text1" w:themeTint="D9"/>
                                <w:szCs w:val="22"/>
                              </w:rPr>
                            </w:pPr>
                          </w:p>
                        </w:tc>
                      </w:tr>
                      <w:tr w:rsidR="00E650A8" w:rsidRPr="00320FCB" w14:paraId="4BB8F71D" w14:textId="77777777" w:rsidTr="00A067F0">
                        <w:trPr>
                          <w:trHeight w:val="380"/>
                        </w:trPr>
                        <w:tc>
                          <w:tcPr>
                            <w:tcW w:w="3907" w:type="dxa"/>
                            <w:tcBorders>
                              <w:top w:val="nil"/>
                              <w:left w:val="single" w:sz="8" w:space="0" w:color="577188" w:themeColor="accent1" w:themeShade="BF"/>
                              <w:bottom w:val="nil"/>
                              <w:right w:val="nil"/>
                            </w:tcBorders>
                            <w:vAlign w:val="bottom"/>
                          </w:tcPr>
                          <w:p w14:paraId="0A288709" w14:textId="77777777" w:rsidR="00E650A8" w:rsidRPr="00320FCB" w:rsidRDefault="00E650A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Comments</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4FD12801" w14:textId="77777777" w:rsidR="00E650A8" w:rsidRPr="00320FCB" w:rsidRDefault="00D94E4F" w:rsidP="006D3A42">
                            <w:pPr>
                              <w:rPr>
                                <w:rStyle w:val="TypeText"/>
                                <w:rFonts w:asciiTheme="majorHAnsi" w:hAnsiTheme="majorHAnsi" w:cstheme="majorHAnsi"/>
                              </w:rPr>
                            </w:pPr>
                            <w:sdt>
                              <w:sdtPr>
                                <w:rPr>
                                  <w:rStyle w:val="TypeText"/>
                                  <w:rFonts w:asciiTheme="majorHAnsi" w:hAnsiTheme="majorHAnsi" w:cstheme="majorHAnsi"/>
                                </w:rPr>
                                <w:id w:val="-1179663829"/>
                                <w:placeholder>
                                  <w:docPart w:val="2D771A890E14964BAF3C69F1BF3D0718"/>
                                </w:placeholder>
                                <w:showingPlcHdr/>
                                <w:text w:multiLine="1"/>
                              </w:sdtPr>
                              <w:sdtEndPr>
                                <w:rPr>
                                  <w:rStyle w:val="DefaultParagraphFont"/>
                                  <w:color w:val="595959" w:themeColor="text1" w:themeTint="A6"/>
                                  <w:sz w:val="20"/>
                                </w:rPr>
                              </w:sdtEndPr>
                              <w:sdtContent>
                                <w:r w:rsidR="00E650A8" w:rsidRPr="00666159">
                                  <w:rPr>
                                    <w:rStyle w:val="PlaceholderText"/>
                                    <w:rFonts w:ascii="Calibri" w:hAnsi="Calibri"/>
                                    <w:color w:val="262626" w:themeColor="text1" w:themeTint="D9"/>
                                  </w:rPr>
                                  <w:t>Click here to enter text.</w:t>
                                </w:r>
                              </w:sdtContent>
                            </w:sdt>
                          </w:p>
                        </w:tc>
                        <w:tc>
                          <w:tcPr>
                            <w:tcW w:w="469" w:type="dxa"/>
                            <w:tcBorders>
                              <w:top w:val="nil"/>
                              <w:left w:val="nil"/>
                              <w:bottom w:val="nil"/>
                              <w:right w:val="single" w:sz="8" w:space="0" w:color="577188" w:themeColor="accent1" w:themeShade="BF"/>
                            </w:tcBorders>
                            <w:vAlign w:val="bottom"/>
                          </w:tcPr>
                          <w:p w14:paraId="25F88FFF" w14:textId="77777777" w:rsidR="00E650A8" w:rsidRPr="00320FCB" w:rsidRDefault="00E650A8" w:rsidP="009B43C4">
                            <w:pPr>
                              <w:rPr>
                                <w:rStyle w:val="Styleamc"/>
                                <w:rFonts w:asciiTheme="majorHAnsi" w:hAnsiTheme="majorHAnsi" w:cstheme="majorHAnsi"/>
                                <w:b/>
                                <w:color w:val="262626" w:themeColor="text1" w:themeTint="D9"/>
                                <w:szCs w:val="22"/>
                              </w:rPr>
                            </w:pPr>
                          </w:p>
                        </w:tc>
                      </w:tr>
                      <w:tr w:rsidR="00E650A8" w:rsidRPr="00320FCB" w14:paraId="395B6B6A" w14:textId="77777777" w:rsidTr="00A067F0">
                        <w:trPr>
                          <w:trHeight w:val="380"/>
                        </w:trPr>
                        <w:tc>
                          <w:tcPr>
                            <w:tcW w:w="3907" w:type="dxa"/>
                            <w:tcBorders>
                              <w:top w:val="nil"/>
                              <w:left w:val="single" w:sz="8" w:space="0" w:color="577188" w:themeColor="accent1" w:themeShade="BF"/>
                              <w:bottom w:val="single" w:sz="4" w:space="0" w:color="auto"/>
                              <w:right w:val="nil"/>
                            </w:tcBorders>
                            <w:vAlign w:val="bottom"/>
                          </w:tcPr>
                          <w:p w14:paraId="11ECE656" w14:textId="77777777" w:rsidR="00E650A8" w:rsidRPr="00320FCB" w:rsidRDefault="00E650A8" w:rsidP="006B73EC">
                            <w:pPr>
                              <w:ind w:left="360"/>
                              <w:jc w:val="center"/>
                              <w:rPr>
                                <w:rFonts w:asciiTheme="majorHAnsi" w:hAnsiTheme="majorHAnsi" w:cstheme="majorHAnsi"/>
                                <w:b/>
                                <w:color w:val="262626" w:themeColor="text1" w:themeTint="D9"/>
                                <w:sz w:val="22"/>
                                <w:szCs w:val="22"/>
                              </w:rPr>
                            </w:pP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484D19B4" w14:textId="77777777" w:rsidR="00E650A8" w:rsidRPr="00320FCB" w:rsidRDefault="00E650A8" w:rsidP="00075058">
                            <w:pPr>
                              <w:rPr>
                                <w:rStyle w:val="TypeText"/>
                                <w:rFonts w:asciiTheme="majorHAnsi" w:hAnsiTheme="majorHAnsi" w:cstheme="majorHAnsi"/>
                                <w:i/>
                                <w:iCs/>
                              </w:rPr>
                            </w:pPr>
                          </w:p>
                        </w:tc>
                        <w:tc>
                          <w:tcPr>
                            <w:tcW w:w="469" w:type="dxa"/>
                            <w:tcBorders>
                              <w:top w:val="nil"/>
                              <w:left w:val="nil"/>
                              <w:bottom w:val="single" w:sz="4" w:space="0" w:color="auto"/>
                              <w:right w:val="single" w:sz="8" w:space="0" w:color="577188" w:themeColor="accent1" w:themeShade="BF"/>
                            </w:tcBorders>
                            <w:vAlign w:val="bottom"/>
                          </w:tcPr>
                          <w:p w14:paraId="50DFEB87" w14:textId="7F755A3E" w:rsidR="00E650A8" w:rsidRPr="00320FCB" w:rsidRDefault="00E650A8" w:rsidP="009B43C4">
                            <w:pPr>
                              <w:rPr>
                                <w:rStyle w:val="Styleamc"/>
                                <w:rFonts w:asciiTheme="majorHAnsi" w:hAnsiTheme="majorHAnsi" w:cstheme="majorHAnsi"/>
                                <w:b/>
                                <w:color w:val="262626" w:themeColor="text1" w:themeTint="D9"/>
                                <w:szCs w:val="22"/>
                              </w:rPr>
                            </w:pPr>
                            <w:r>
                              <w:rPr>
                                <w:rStyle w:val="Styleamc"/>
                                <w:rFonts w:asciiTheme="majorHAnsi" w:hAnsiTheme="majorHAnsi" w:cstheme="majorHAnsi"/>
                                <w:b/>
                                <w:color w:val="262626" w:themeColor="text1" w:themeTint="D9"/>
                                <w:szCs w:val="22"/>
                              </w:rPr>
                              <w:t xml:space="preserve"> </w:t>
                            </w:r>
                          </w:p>
                        </w:tc>
                      </w:tr>
                    </w:sdtContent>
                  </w:sdt>
                  <w:sdt>
                    <w:sdtPr>
                      <w:rPr>
                        <w:rFonts w:asciiTheme="majorHAnsi" w:hAnsiTheme="majorHAnsi" w:cstheme="majorHAnsi"/>
                        <w:b/>
                        <w:color w:val="262626" w:themeColor="text1" w:themeTint="D9"/>
                        <w:sz w:val="22"/>
                        <w:szCs w:val="22"/>
                      </w:rPr>
                      <w:id w:val="-1957008968"/>
                      <w:placeholder>
                        <w:docPart w:val="95D7C19596FE594084368B629135D4C6"/>
                      </w:placeholder>
                      <w15:repeatingSectionItem/>
                    </w:sdtPr>
                    <w:sdtEndPr>
                      <w:rPr>
                        <w:rStyle w:val="Styleamc"/>
                      </w:rPr>
                    </w:sdtEndPr>
                    <w:sdtContent>
                      <w:tr w:rsidR="00443298" w:rsidRPr="00320FCB" w14:paraId="26F291BD" w14:textId="77777777" w:rsidTr="00A067F0">
                        <w:trPr>
                          <w:trHeight w:val="380"/>
                        </w:trPr>
                        <w:tc>
                          <w:tcPr>
                            <w:tcW w:w="3907" w:type="dxa"/>
                            <w:tcBorders>
                              <w:top w:val="nil"/>
                              <w:left w:val="single" w:sz="8" w:space="0" w:color="577188" w:themeColor="accent1" w:themeShade="BF"/>
                              <w:bottom w:val="nil"/>
                              <w:right w:val="nil"/>
                            </w:tcBorders>
                            <w:vAlign w:val="bottom"/>
                          </w:tcPr>
                          <w:p w14:paraId="1973E123" w14:textId="77777777" w:rsidR="00443298" w:rsidRPr="00320FCB" w:rsidRDefault="0044329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Sponsor Name:</w:t>
                            </w:r>
                          </w:p>
                        </w:tc>
                        <w:tc>
                          <w:tcPr>
                            <w:tcW w:w="6081" w:type="dxa"/>
                            <w:gridSpan w:val="3"/>
                            <w:tcBorders>
                              <w:top w:val="nil"/>
                              <w:left w:val="nil"/>
                              <w:bottom w:val="single" w:sz="8" w:space="0" w:color="3A4B5B" w:themeColor="accent1" w:themeShade="80"/>
                              <w:right w:val="nil"/>
                            </w:tcBorders>
                            <w:vAlign w:val="bottom"/>
                          </w:tcPr>
                          <w:p w14:paraId="0D90C8F8" w14:textId="0A50FBCD" w:rsidR="00443298" w:rsidRPr="00320FCB" w:rsidRDefault="00D94E4F" w:rsidP="009B43C4">
                            <w:pPr>
                              <w:rPr>
                                <w:rFonts w:asciiTheme="majorHAnsi" w:hAnsiTheme="majorHAnsi" w:cstheme="majorHAnsi"/>
                                <w:color w:val="262626" w:themeColor="text1" w:themeTint="D9"/>
                                <w:sz w:val="22"/>
                                <w:szCs w:val="22"/>
                              </w:rPr>
                            </w:pPr>
                            <w:sdt>
                              <w:sdtPr>
                                <w:rPr>
                                  <w:rFonts w:asciiTheme="majorHAnsi" w:hAnsiTheme="majorHAnsi" w:cstheme="majorHAnsi"/>
                                  <w:color w:val="auto"/>
                                  <w:sz w:val="22"/>
                                </w:rPr>
                                <w:id w:val="490301073"/>
                                <w:placeholder>
                                  <w:docPart w:val="6E5A1C32B979934ABEBFD2E0344D1E83"/>
                                </w:placeholder>
                                <w:text w:multiLine="1"/>
                              </w:sdtPr>
                              <w:sdtEndPr/>
                              <w:sdtContent>
                                <w:r w:rsidR="00443298">
                                  <w:rPr>
                                    <w:rFonts w:asciiTheme="majorHAnsi" w:hAnsiTheme="majorHAnsi" w:cstheme="majorHAnsi"/>
                                    <w:color w:val="auto"/>
                                    <w:sz w:val="22"/>
                                  </w:rPr>
                                  <w:t>National Science Foundation</w:t>
                                </w:r>
                              </w:sdtContent>
                            </w:sdt>
                          </w:p>
                        </w:tc>
                        <w:tc>
                          <w:tcPr>
                            <w:tcW w:w="469" w:type="dxa"/>
                            <w:tcBorders>
                              <w:top w:val="nil"/>
                              <w:left w:val="nil"/>
                              <w:bottom w:val="nil"/>
                              <w:right w:val="single" w:sz="8" w:space="0" w:color="577188" w:themeColor="accent1" w:themeShade="BF"/>
                            </w:tcBorders>
                            <w:vAlign w:val="bottom"/>
                          </w:tcPr>
                          <w:p w14:paraId="067A8FFD" w14:textId="77777777" w:rsidR="00443298" w:rsidRPr="00320FCB" w:rsidRDefault="00443298" w:rsidP="009B43C4">
                            <w:pPr>
                              <w:rPr>
                                <w:rFonts w:asciiTheme="majorHAnsi" w:hAnsiTheme="majorHAnsi" w:cstheme="majorHAnsi"/>
                                <w:color w:val="262626" w:themeColor="text1" w:themeTint="D9"/>
                                <w:sz w:val="22"/>
                                <w:szCs w:val="22"/>
                              </w:rPr>
                            </w:pPr>
                          </w:p>
                        </w:tc>
                      </w:tr>
                      <w:tr w:rsidR="00443298" w:rsidRPr="00320FCB" w14:paraId="01A3292B" w14:textId="77777777" w:rsidTr="00A067F0">
                        <w:trPr>
                          <w:trHeight w:val="380"/>
                        </w:trPr>
                        <w:tc>
                          <w:tcPr>
                            <w:tcW w:w="3907" w:type="dxa"/>
                            <w:tcBorders>
                              <w:top w:val="nil"/>
                              <w:left w:val="single" w:sz="8" w:space="0" w:color="577188" w:themeColor="accent1" w:themeShade="BF"/>
                              <w:bottom w:val="nil"/>
                              <w:right w:val="nil"/>
                            </w:tcBorders>
                            <w:vAlign w:val="bottom"/>
                          </w:tcPr>
                          <w:p w14:paraId="42CDB54F" w14:textId="77777777" w:rsidR="00443298" w:rsidRPr="00320FCB" w:rsidRDefault="0044329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Grant/</w:t>
                            </w:r>
                            <w:r>
                              <w:rPr>
                                <w:rFonts w:asciiTheme="majorHAnsi" w:hAnsiTheme="majorHAnsi" w:cstheme="majorHAnsi"/>
                                <w:b/>
                                <w:color w:val="262626" w:themeColor="text1" w:themeTint="D9"/>
                                <w:sz w:val="22"/>
                                <w:szCs w:val="22"/>
                              </w:rPr>
                              <w:t>Award</w:t>
                            </w:r>
                            <w:r w:rsidRPr="00320FCB">
                              <w:rPr>
                                <w:rFonts w:asciiTheme="majorHAnsi" w:hAnsiTheme="majorHAnsi" w:cstheme="majorHAnsi"/>
                                <w:b/>
                                <w:color w:val="262626" w:themeColor="text1" w:themeTint="D9"/>
                                <w:sz w:val="22"/>
                                <w:szCs w:val="22"/>
                              </w:rPr>
                              <w:t xml:space="preserve"> #:</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68B173A2" w14:textId="11DD2966" w:rsidR="00443298" w:rsidRPr="00320FCB" w:rsidRDefault="00D94E4F" w:rsidP="006D3A42">
                            <w:pPr>
                              <w:rPr>
                                <w:rStyle w:val="Styleamc"/>
                                <w:rFonts w:asciiTheme="majorHAnsi" w:hAnsiTheme="majorHAnsi" w:cstheme="majorHAnsi"/>
                                <w:b/>
                                <w:color w:val="262626" w:themeColor="text1" w:themeTint="D9"/>
                                <w:szCs w:val="22"/>
                              </w:rPr>
                            </w:pPr>
                            <w:sdt>
                              <w:sdtPr>
                                <w:rPr>
                                  <w:rStyle w:val="TypeText"/>
                                  <w:rFonts w:asciiTheme="majorHAnsi" w:hAnsiTheme="majorHAnsi" w:cstheme="majorHAnsi"/>
                                </w:rPr>
                                <w:id w:val="275915109"/>
                                <w:placeholder>
                                  <w:docPart w:val="B0D30AFCFB2F334E812682C595316649"/>
                                </w:placeholder>
                                <w:text w:multiLine="1"/>
                              </w:sdtPr>
                              <w:sdtEndPr>
                                <w:rPr>
                                  <w:rStyle w:val="TypeText"/>
                                </w:rPr>
                              </w:sdtEndPr>
                              <w:sdtContent>
                                <w:r w:rsidR="00443298" w:rsidRPr="00443298">
                                  <w:rPr>
                                    <w:rStyle w:val="TypeText"/>
                                    <w:rFonts w:asciiTheme="majorHAnsi" w:hAnsiTheme="majorHAnsi" w:cstheme="majorHAnsi"/>
                                  </w:rPr>
                                  <w:t>DGE 1746045</w:t>
                                </w:r>
                              </w:sdtContent>
                            </w:sdt>
                          </w:p>
                        </w:tc>
                        <w:tc>
                          <w:tcPr>
                            <w:tcW w:w="469" w:type="dxa"/>
                            <w:tcBorders>
                              <w:top w:val="nil"/>
                              <w:left w:val="nil"/>
                              <w:bottom w:val="nil"/>
                              <w:right w:val="single" w:sz="8" w:space="0" w:color="577188" w:themeColor="accent1" w:themeShade="BF"/>
                            </w:tcBorders>
                            <w:vAlign w:val="bottom"/>
                          </w:tcPr>
                          <w:p w14:paraId="7AAE092E" w14:textId="77777777" w:rsidR="00443298" w:rsidRPr="00320FCB" w:rsidRDefault="00443298" w:rsidP="009B43C4">
                            <w:pPr>
                              <w:rPr>
                                <w:rStyle w:val="Styleamc"/>
                                <w:rFonts w:asciiTheme="majorHAnsi" w:hAnsiTheme="majorHAnsi" w:cstheme="majorHAnsi"/>
                                <w:b/>
                                <w:color w:val="262626" w:themeColor="text1" w:themeTint="D9"/>
                                <w:szCs w:val="22"/>
                              </w:rPr>
                            </w:pPr>
                          </w:p>
                        </w:tc>
                      </w:tr>
                      <w:tr w:rsidR="00443298" w:rsidRPr="00320FCB" w14:paraId="01653F56" w14:textId="77777777" w:rsidTr="00A067F0">
                        <w:trPr>
                          <w:trHeight w:val="380"/>
                        </w:trPr>
                        <w:tc>
                          <w:tcPr>
                            <w:tcW w:w="3907" w:type="dxa"/>
                            <w:tcBorders>
                              <w:top w:val="nil"/>
                              <w:left w:val="single" w:sz="8" w:space="0" w:color="577188" w:themeColor="accent1" w:themeShade="BF"/>
                              <w:bottom w:val="nil"/>
                              <w:right w:val="nil"/>
                            </w:tcBorders>
                            <w:vAlign w:val="bottom"/>
                          </w:tcPr>
                          <w:p w14:paraId="6B6F090C" w14:textId="77777777" w:rsidR="00443298" w:rsidRPr="00320FCB" w:rsidRDefault="00443298"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Comments</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1DBAF491" w14:textId="5F1E7436" w:rsidR="00443298" w:rsidRPr="00320FCB" w:rsidRDefault="00D94E4F" w:rsidP="006D3A42">
                            <w:pPr>
                              <w:rPr>
                                <w:rStyle w:val="TypeText"/>
                                <w:rFonts w:asciiTheme="majorHAnsi" w:hAnsiTheme="majorHAnsi" w:cstheme="majorHAnsi"/>
                              </w:rPr>
                            </w:pPr>
                            <w:sdt>
                              <w:sdtPr>
                                <w:rPr>
                                  <w:rStyle w:val="TypeText"/>
                                  <w:rFonts w:asciiTheme="majorHAnsi" w:hAnsiTheme="majorHAnsi" w:cstheme="majorHAnsi"/>
                                </w:rPr>
                                <w:id w:val="2105063951"/>
                                <w:placeholder>
                                  <w:docPart w:val="8B9725BF8930064BA36DB29B56DA1BF3"/>
                                </w:placeholder>
                                <w:text w:multiLine="1"/>
                              </w:sdtPr>
                              <w:sdtEndPr>
                                <w:rPr>
                                  <w:rStyle w:val="DefaultParagraphFont"/>
                                  <w:color w:val="595959" w:themeColor="text1" w:themeTint="A6"/>
                                  <w:sz w:val="20"/>
                                </w:rPr>
                              </w:sdtEndPr>
                              <w:sdtContent>
                                <w:r w:rsidR="009171DA">
                                  <w:rPr>
                                    <w:rStyle w:val="TypeText"/>
                                    <w:rFonts w:asciiTheme="majorHAnsi" w:hAnsiTheme="majorHAnsi" w:cstheme="majorHAnsi"/>
                                  </w:rPr>
                                  <w:t>S</w:t>
                                </w:r>
                                <w:r w:rsidR="009171DA">
                                  <w:rPr>
                                    <w:rStyle w:val="TypeText"/>
                                  </w:rPr>
                                  <w:t>upport for Henry Ando</w:t>
                                </w:r>
                              </w:sdtContent>
                            </w:sdt>
                          </w:p>
                        </w:tc>
                        <w:tc>
                          <w:tcPr>
                            <w:tcW w:w="469" w:type="dxa"/>
                            <w:tcBorders>
                              <w:top w:val="nil"/>
                              <w:left w:val="nil"/>
                              <w:bottom w:val="nil"/>
                              <w:right w:val="single" w:sz="8" w:space="0" w:color="577188" w:themeColor="accent1" w:themeShade="BF"/>
                            </w:tcBorders>
                            <w:vAlign w:val="bottom"/>
                          </w:tcPr>
                          <w:p w14:paraId="28453093" w14:textId="77777777" w:rsidR="00443298" w:rsidRPr="00320FCB" w:rsidRDefault="00443298" w:rsidP="009B43C4">
                            <w:pPr>
                              <w:rPr>
                                <w:rStyle w:val="Styleamc"/>
                                <w:rFonts w:asciiTheme="majorHAnsi" w:hAnsiTheme="majorHAnsi" w:cstheme="majorHAnsi"/>
                                <w:b/>
                                <w:color w:val="262626" w:themeColor="text1" w:themeTint="D9"/>
                                <w:szCs w:val="22"/>
                              </w:rPr>
                            </w:pPr>
                          </w:p>
                        </w:tc>
                      </w:tr>
                      <w:tr w:rsidR="00443298" w:rsidRPr="00320FCB" w14:paraId="700BBF45" w14:textId="77777777" w:rsidTr="00A067F0">
                        <w:trPr>
                          <w:trHeight w:val="380"/>
                        </w:trPr>
                        <w:tc>
                          <w:tcPr>
                            <w:tcW w:w="3907" w:type="dxa"/>
                            <w:tcBorders>
                              <w:top w:val="nil"/>
                              <w:left w:val="single" w:sz="8" w:space="0" w:color="577188" w:themeColor="accent1" w:themeShade="BF"/>
                              <w:bottom w:val="single" w:sz="4" w:space="0" w:color="auto"/>
                              <w:right w:val="nil"/>
                            </w:tcBorders>
                            <w:vAlign w:val="bottom"/>
                          </w:tcPr>
                          <w:p w14:paraId="243B881B" w14:textId="77777777" w:rsidR="00443298" w:rsidRPr="00320FCB" w:rsidRDefault="00443298" w:rsidP="006B73EC">
                            <w:pPr>
                              <w:ind w:left="360"/>
                              <w:jc w:val="center"/>
                              <w:rPr>
                                <w:rFonts w:asciiTheme="majorHAnsi" w:hAnsiTheme="majorHAnsi" w:cstheme="majorHAnsi"/>
                                <w:b/>
                                <w:color w:val="262626" w:themeColor="text1" w:themeTint="D9"/>
                                <w:sz w:val="22"/>
                                <w:szCs w:val="22"/>
                              </w:rPr>
                            </w:pP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1AE140B0" w14:textId="77777777" w:rsidR="00443298" w:rsidRPr="00320FCB" w:rsidRDefault="00443298" w:rsidP="00075058">
                            <w:pPr>
                              <w:rPr>
                                <w:rStyle w:val="TypeText"/>
                                <w:rFonts w:asciiTheme="majorHAnsi" w:hAnsiTheme="majorHAnsi" w:cstheme="majorHAnsi"/>
                                <w:i/>
                                <w:iCs/>
                              </w:rPr>
                            </w:pPr>
                          </w:p>
                        </w:tc>
                        <w:tc>
                          <w:tcPr>
                            <w:tcW w:w="469" w:type="dxa"/>
                            <w:tcBorders>
                              <w:top w:val="nil"/>
                              <w:left w:val="nil"/>
                              <w:bottom w:val="single" w:sz="4" w:space="0" w:color="auto"/>
                              <w:right w:val="single" w:sz="8" w:space="0" w:color="577188" w:themeColor="accent1" w:themeShade="BF"/>
                            </w:tcBorders>
                            <w:vAlign w:val="bottom"/>
                          </w:tcPr>
                          <w:p w14:paraId="4E7B6CDA" w14:textId="428A6F9E" w:rsidR="00443298" w:rsidRPr="00320FCB" w:rsidRDefault="00443298" w:rsidP="009B43C4">
                            <w:pPr>
                              <w:rPr>
                                <w:rStyle w:val="Styleamc"/>
                                <w:rFonts w:asciiTheme="majorHAnsi" w:hAnsiTheme="majorHAnsi" w:cstheme="majorHAnsi"/>
                                <w:b/>
                                <w:color w:val="262626" w:themeColor="text1" w:themeTint="D9"/>
                                <w:szCs w:val="22"/>
                              </w:rPr>
                            </w:pPr>
                            <w:r>
                              <w:rPr>
                                <w:rStyle w:val="Styleamc"/>
                                <w:rFonts w:asciiTheme="majorHAnsi" w:hAnsiTheme="majorHAnsi" w:cstheme="majorHAnsi"/>
                                <w:b/>
                                <w:color w:val="262626" w:themeColor="text1" w:themeTint="D9"/>
                                <w:szCs w:val="22"/>
                              </w:rPr>
                              <w:t xml:space="preserve"> </w:t>
                            </w:r>
                          </w:p>
                        </w:tc>
                      </w:tr>
                    </w:sdtContent>
                  </w:sdt>
                  <w:sdt>
                    <w:sdtPr>
                      <w:rPr>
                        <w:rFonts w:asciiTheme="majorHAnsi" w:hAnsiTheme="majorHAnsi" w:cstheme="majorHAnsi"/>
                        <w:b/>
                        <w:color w:val="262626" w:themeColor="text1" w:themeTint="D9"/>
                        <w:sz w:val="22"/>
                        <w:szCs w:val="22"/>
                      </w:rPr>
                      <w:id w:val="1354923216"/>
                      <w:placeholder>
                        <w:docPart w:val="68123C56C4EFD840A7D0972102211E23"/>
                      </w:placeholder>
                      <w15:repeatingSectionItem/>
                    </w:sdtPr>
                    <w:sdtEndPr>
                      <w:rPr>
                        <w:rStyle w:val="Styleamc"/>
                      </w:rPr>
                    </w:sdtEndPr>
                    <w:sdtContent>
                      <w:tr w:rsidR="00FC5553" w:rsidRPr="00320FCB" w14:paraId="4DD6E566" w14:textId="77777777" w:rsidTr="00A067F0">
                        <w:trPr>
                          <w:trHeight w:val="380"/>
                        </w:trPr>
                        <w:tc>
                          <w:tcPr>
                            <w:tcW w:w="3907" w:type="dxa"/>
                            <w:tcBorders>
                              <w:top w:val="nil"/>
                              <w:left w:val="single" w:sz="8" w:space="0" w:color="577188" w:themeColor="accent1" w:themeShade="BF"/>
                              <w:bottom w:val="nil"/>
                              <w:right w:val="nil"/>
                            </w:tcBorders>
                            <w:vAlign w:val="bottom"/>
                          </w:tcPr>
                          <w:p w14:paraId="1E236657" w14:textId="77777777" w:rsidR="00FC5553" w:rsidRPr="00320FCB" w:rsidRDefault="00FC5553"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Sponsor Name:</w:t>
                            </w:r>
                          </w:p>
                        </w:tc>
                        <w:tc>
                          <w:tcPr>
                            <w:tcW w:w="6081" w:type="dxa"/>
                            <w:gridSpan w:val="3"/>
                            <w:tcBorders>
                              <w:top w:val="nil"/>
                              <w:left w:val="nil"/>
                              <w:bottom w:val="single" w:sz="8" w:space="0" w:color="3A4B5B" w:themeColor="accent1" w:themeShade="80"/>
                              <w:right w:val="nil"/>
                            </w:tcBorders>
                            <w:vAlign w:val="bottom"/>
                          </w:tcPr>
                          <w:p w14:paraId="4F19D605" w14:textId="3832A429" w:rsidR="00FC5553" w:rsidRPr="00320FCB" w:rsidRDefault="009171DA" w:rsidP="009171DA">
                            <w:pPr>
                              <w:rPr>
                                <w:rFonts w:asciiTheme="majorHAnsi" w:hAnsiTheme="majorHAnsi" w:cstheme="majorHAnsi"/>
                                <w:color w:val="262626" w:themeColor="text1" w:themeTint="D9"/>
                                <w:sz w:val="22"/>
                                <w:szCs w:val="22"/>
                              </w:rPr>
                            </w:pPr>
                            <w:sdt>
                              <w:sdtPr>
                                <w:rPr>
                                  <w:rFonts w:asciiTheme="majorHAnsi" w:hAnsiTheme="majorHAnsi" w:cstheme="majorHAnsi"/>
                                  <w:color w:val="auto"/>
                                  <w:sz w:val="22"/>
                                </w:rPr>
                                <w:id w:val="-2131007645"/>
                                <w:placeholder>
                                  <w:docPart w:val="00CA79563A4B96428D159C1C87A93101"/>
                                </w:placeholder>
                                <w:text w:multiLine="1"/>
                              </w:sdtPr>
                              <w:sdtContent>
                                <w:r w:rsidRPr="009171DA">
                                  <w:rPr>
                                    <w:rFonts w:asciiTheme="majorHAnsi" w:hAnsiTheme="majorHAnsi" w:cstheme="majorHAnsi"/>
                                    <w:color w:val="auto"/>
                                    <w:sz w:val="22"/>
                                  </w:rPr>
                                  <w:t>Natural Sciences and Engineering Research Council of Canada</w:t>
                                </w:r>
                              </w:sdtContent>
                            </w:sdt>
                          </w:p>
                        </w:tc>
                        <w:tc>
                          <w:tcPr>
                            <w:tcW w:w="469" w:type="dxa"/>
                            <w:tcBorders>
                              <w:top w:val="nil"/>
                              <w:left w:val="nil"/>
                              <w:bottom w:val="nil"/>
                              <w:right w:val="single" w:sz="8" w:space="0" w:color="577188" w:themeColor="accent1" w:themeShade="BF"/>
                            </w:tcBorders>
                            <w:vAlign w:val="bottom"/>
                          </w:tcPr>
                          <w:p w14:paraId="2D34636C" w14:textId="77777777" w:rsidR="00FC5553" w:rsidRPr="00320FCB" w:rsidRDefault="00FC5553" w:rsidP="009B43C4">
                            <w:pPr>
                              <w:rPr>
                                <w:rFonts w:asciiTheme="majorHAnsi" w:hAnsiTheme="majorHAnsi" w:cstheme="majorHAnsi"/>
                                <w:color w:val="262626" w:themeColor="text1" w:themeTint="D9"/>
                                <w:sz w:val="22"/>
                                <w:szCs w:val="22"/>
                              </w:rPr>
                            </w:pPr>
                          </w:p>
                        </w:tc>
                      </w:tr>
                      <w:tr w:rsidR="00FC5553" w:rsidRPr="00320FCB" w14:paraId="4A1783D9" w14:textId="77777777" w:rsidTr="00A067F0">
                        <w:trPr>
                          <w:trHeight w:val="380"/>
                        </w:trPr>
                        <w:tc>
                          <w:tcPr>
                            <w:tcW w:w="3907" w:type="dxa"/>
                            <w:tcBorders>
                              <w:top w:val="nil"/>
                              <w:left w:val="single" w:sz="8" w:space="0" w:color="577188" w:themeColor="accent1" w:themeShade="BF"/>
                              <w:bottom w:val="nil"/>
                              <w:right w:val="nil"/>
                            </w:tcBorders>
                            <w:vAlign w:val="bottom"/>
                          </w:tcPr>
                          <w:p w14:paraId="482B589D" w14:textId="77777777" w:rsidR="00FC5553" w:rsidRPr="00320FCB" w:rsidRDefault="00FC5553"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Grant/</w:t>
                            </w:r>
                            <w:r>
                              <w:rPr>
                                <w:rFonts w:asciiTheme="majorHAnsi" w:hAnsiTheme="majorHAnsi" w:cstheme="majorHAnsi"/>
                                <w:b/>
                                <w:color w:val="262626" w:themeColor="text1" w:themeTint="D9"/>
                                <w:sz w:val="22"/>
                                <w:szCs w:val="22"/>
                              </w:rPr>
                              <w:t>Award</w:t>
                            </w:r>
                            <w:r w:rsidRPr="00320FCB">
                              <w:rPr>
                                <w:rFonts w:asciiTheme="majorHAnsi" w:hAnsiTheme="majorHAnsi" w:cstheme="majorHAnsi"/>
                                <w:b/>
                                <w:color w:val="262626" w:themeColor="text1" w:themeTint="D9"/>
                                <w:sz w:val="22"/>
                                <w:szCs w:val="22"/>
                              </w:rPr>
                              <w:t xml:space="preserve"> #:</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41F361B7" w14:textId="77777777" w:rsidR="00FC5553" w:rsidRPr="00320FCB" w:rsidRDefault="00FC5553" w:rsidP="006D3A42">
                            <w:pPr>
                              <w:rPr>
                                <w:rStyle w:val="Styleamc"/>
                                <w:rFonts w:asciiTheme="majorHAnsi" w:hAnsiTheme="majorHAnsi" w:cstheme="majorHAnsi"/>
                                <w:b/>
                                <w:color w:val="262626" w:themeColor="text1" w:themeTint="D9"/>
                                <w:szCs w:val="22"/>
                              </w:rPr>
                            </w:pPr>
                            <w:sdt>
                              <w:sdtPr>
                                <w:rPr>
                                  <w:rStyle w:val="TypeText"/>
                                  <w:rFonts w:asciiTheme="majorHAnsi" w:hAnsiTheme="majorHAnsi" w:cstheme="majorHAnsi"/>
                                </w:rPr>
                                <w:id w:val="-1638097275"/>
                                <w:placeholder>
                                  <w:docPart w:val="5A18ED6DA98511429213BA18B9BD4E41"/>
                                </w:placeholder>
                                <w:showingPlcHdr/>
                                <w:text w:multiLine="1"/>
                              </w:sdtPr>
                              <w:sdtContent>
                                <w:r w:rsidRPr="00666159">
                                  <w:rPr>
                                    <w:rStyle w:val="PlaceholderText"/>
                                    <w:rFonts w:ascii="Calibri" w:hAnsi="Calibri"/>
                                    <w:color w:val="262626" w:themeColor="text1" w:themeTint="D9"/>
                                    <w:sz w:val="22"/>
                                    <w:szCs w:val="22"/>
                                  </w:rPr>
                                  <w:t>Click here to enter text.</w:t>
                                </w:r>
                              </w:sdtContent>
                            </w:sdt>
                          </w:p>
                        </w:tc>
                        <w:tc>
                          <w:tcPr>
                            <w:tcW w:w="469" w:type="dxa"/>
                            <w:tcBorders>
                              <w:top w:val="nil"/>
                              <w:left w:val="nil"/>
                              <w:bottom w:val="nil"/>
                              <w:right w:val="single" w:sz="8" w:space="0" w:color="577188" w:themeColor="accent1" w:themeShade="BF"/>
                            </w:tcBorders>
                            <w:vAlign w:val="bottom"/>
                          </w:tcPr>
                          <w:p w14:paraId="30F88BCA" w14:textId="77777777" w:rsidR="00FC5553" w:rsidRPr="00320FCB" w:rsidRDefault="00FC5553" w:rsidP="009B43C4">
                            <w:pPr>
                              <w:rPr>
                                <w:rStyle w:val="Styleamc"/>
                                <w:rFonts w:asciiTheme="majorHAnsi" w:hAnsiTheme="majorHAnsi" w:cstheme="majorHAnsi"/>
                                <w:b/>
                                <w:color w:val="262626" w:themeColor="text1" w:themeTint="D9"/>
                                <w:szCs w:val="22"/>
                              </w:rPr>
                            </w:pPr>
                          </w:p>
                        </w:tc>
                      </w:tr>
                      <w:tr w:rsidR="00FC5553" w:rsidRPr="00320FCB" w14:paraId="3CBD5F46" w14:textId="77777777" w:rsidTr="00A067F0">
                        <w:trPr>
                          <w:trHeight w:val="380"/>
                        </w:trPr>
                        <w:tc>
                          <w:tcPr>
                            <w:tcW w:w="3907" w:type="dxa"/>
                            <w:tcBorders>
                              <w:top w:val="nil"/>
                              <w:left w:val="single" w:sz="8" w:space="0" w:color="577188" w:themeColor="accent1" w:themeShade="BF"/>
                              <w:bottom w:val="nil"/>
                              <w:right w:val="nil"/>
                            </w:tcBorders>
                            <w:vAlign w:val="bottom"/>
                          </w:tcPr>
                          <w:p w14:paraId="0329EFE8" w14:textId="77777777" w:rsidR="00FC5553" w:rsidRPr="00320FCB" w:rsidRDefault="00FC5553" w:rsidP="00B26678">
                            <w:pPr>
                              <w:pStyle w:val="ListParagraph"/>
                              <w:numPr>
                                <w:ilvl w:val="0"/>
                                <w:numId w:val="22"/>
                              </w:numPr>
                              <w:contextualSpacing w:val="0"/>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Comments</w:t>
                            </w: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7AE5431C" w14:textId="2E01710E" w:rsidR="00FC5553" w:rsidRPr="00320FCB" w:rsidRDefault="00FC5553" w:rsidP="006D3A42">
                            <w:pPr>
                              <w:rPr>
                                <w:rStyle w:val="TypeText"/>
                                <w:rFonts w:asciiTheme="majorHAnsi" w:hAnsiTheme="majorHAnsi" w:cstheme="majorHAnsi"/>
                              </w:rPr>
                            </w:pPr>
                            <w:sdt>
                              <w:sdtPr>
                                <w:rPr>
                                  <w:rStyle w:val="TypeText"/>
                                  <w:rFonts w:asciiTheme="majorHAnsi" w:hAnsiTheme="majorHAnsi" w:cstheme="majorHAnsi"/>
                                </w:rPr>
                                <w:id w:val="-1249036665"/>
                                <w:placeholder>
                                  <w:docPart w:val="C64F3790242A8243A06057803235A3B0"/>
                                </w:placeholder>
                                <w:text w:multiLine="1"/>
                              </w:sdtPr>
                              <w:sdtEndPr>
                                <w:rPr>
                                  <w:rStyle w:val="DefaultParagraphFont"/>
                                  <w:color w:val="595959" w:themeColor="text1" w:themeTint="A6"/>
                                  <w:sz w:val="20"/>
                                </w:rPr>
                              </w:sdtEndPr>
                              <w:sdtContent>
                                <w:r w:rsidR="009171DA">
                                  <w:rPr>
                                    <w:rStyle w:val="TypeText"/>
                                    <w:rFonts w:asciiTheme="majorHAnsi" w:hAnsiTheme="majorHAnsi" w:cstheme="majorHAnsi"/>
                                  </w:rPr>
                                  <w:t>S</w:t>
                                </w:r>
                                <w:r w:rsidR="009171DA">
                                  <w:rPr>
                                    <w:rStyle w:val="TypeText"/>
                                  </w:rPr>
                                  <w:t>upport for Mohit Verma</w:t>
                                </w:r>
                              </w:sdtContent>
                            </w:sdt>
                          </w:p>
                        </w:tc>
                        <w:tc>
                          <w:tcPr>
                            <w:tcW w:w="469" w:type="dxa"/>
                            <w:tcBorders>
                              <w:top w:val="nil"/>
                              <w:left w:val="nil"/>
                              <w:bottom w:val="nil"/>
                              <w:right w:val="single" w:sz="8" w:space="0" w:color="577188" w:themeColor="accent1" w:themeShade="BF"/>
                            </w:tcBorders>
                            <w:vAlign w:val="bottom"/>
                          </w:tcPr>
                          <w:p w14:paraId="484C9357" w14:textId="77777777" w:rsidR="00FC5553" w:rsidRPr="00320FCB" w:rsidRDefault="00FC5553" w:rsidP="009B43C4">
                            <w:pPr>
                              <w:rPr>
                                <w:rStyle w:val="Styleamc"/>
                                <w:rFonts w:asciiTheme="majorHAnsi" w:hAnsiTheme="majorHAnsi" w:cstheme="majorHAnsi"/>
                                <w:b/>
                                <w:color w:val="262626" w:themeColor="text1" w:themeTint="D9"/>
                                <w:szCs w:val="22"/>
                              </w:rPr>
                            </w:pPr>
                          </w:p>
                        </w:tc>
                      </w:tr>
                      <w:tr w:rsidR="00FC5553" w:rsidRPr="00320FCB" w14:paraId="49BBD459" w14:textId="77777777" w:rsidTr="00A067F0">
                        <w:trPr>
                          <w:trHeight w:val="380"/>
                        </w:trPr>
                        <w:tc>
                          <w:tcPr>
                            <w:tcW w:w="3907" w:type="dxa"/>
                            <w:tcBorders>
                              <w:top w:val="nil"/>
                              <w:left w:val="single" w:sz="8" w:space="0" w:color="577188" w:themeColor="accent1" w:themeShade="BF"/>
                              <w:bottom w:val="single" w:sz="4" w:space="0" w:color="auto"/>
                              <w:right w:val="nil"/>
                            </w:tcBorders>
                            <w:vAlign w:val="bottom"/>
                          </w:tcPr>
                          <w:p w14:paraId="47FCE522" w14:textId="77777777" w:rsidR="00FC5553" w:rsidRPr="00320FCB" w:rsidRDefault="00FC5553" w:rsidP="006B73EC">
                            <w:pPr>
                              <w:ind w:left="360"/>
                              <w:jc w:val="center"/>
                              <w:rPr>
                                <w:rFonts w:asciiTheme="majorHAnsi" w:hAnsiTheme="majorHAnsi" w:cstheme="majorHAnsi"/>
                                <w:b/>
                                <w:color w:val="262626" w:themeColor="text1" w:themeTint="D9"/>
                                <w:sz w:val="22"/>
                                <w:szCs w:val="22"/>
                              </w:rPr>
                            </w:pPr>
                          </w:p>
                        </w:tc>
                        <w:tc>
                          <w:tcPr>
                            <w:tcW w:w="6081" w:type="dxa"/>
                            <w:gridSpan w:val="3"/>
                            <w:tcBorders>
                              <w:top w:val="single" w:sz="8" w:space="0" w:color="3A4B5B" w:themeColor="accent1" w:themeShade="80"/>
                              <w:left w:val="nil"/>
                              <w:bottom w:val="single" w:sz="8" w:space="0" w:color="3A4B5B" w:themeColor="accent1" w:themeShade="80"/>
                              <w:right w:val="nil"/>
                            </w:tcBorders>
                            <w:vAlign w:val="bottom"/>
                          </w:tcPr>
                          <w:p w14:paraId="4BEF27FC" w14:textId="77777777" w:rsidR="00FC5553" w:rsidRPr="00320FCB" w:rsidRDefault="00FC5553" w:rsidP="00075058">
                            <w:pPr>
                              <w:rPr>
                                <w:rStyle w:val="TypeText"/>
                                <w:rFonts w:asciiTheme="majorHAnsi" w:hAnsiTheme="majorHAnsi" w:cstheme="majorHAnsi"/>
                                <w:i/>
                                <w:iCs/>
                              </w:rPr>
                            </w:pPr>
                          </w:p>
                        </w:tc>
                        <w:tc>
                          <w:tcPr>
                            <w:tcW w:w="469" w:type="dxa"/>
                            <w:tcBorders>
                              <w:top w:val="nil"/>
                              <w:left w:val="nil"/>
                              <w:bottom w:val="single" w:sz="4" w:space="0" w:color="auto"/>
                              <w:right w:val="single" w:sz="8" w:space="0" w:color="577188" w:themeColor="accent1" w:themeShade="BF"/>
                            </w:tcBorders>
                            <w:vAlign w:val="bottom"/>
                          </w:tcPr>
                          <w:p w14:paraId="30DDD832" w14:textId="28A9F515" w:rsidR="00FC5553" w:rsidRPr="00320FCB" w:rsidRDefault="00FC5553" w:rsidP="009B43C4">
                            <w:pPr>
                              <w:rPr>
                                <w:rStyle w:val="Styleamc"/>
                                <w:rFonts w:asciiTheme="majorHAnsi" w:hAnsiTheme="majorHAnsi" w:cstheme="majorHAnsi"/>
                                <w:b/>
                                <w:color w:val="262626" w:themeColor="text1" w:themeTint="D9"/>
                                <w:szCs w:val="22"/>
                              </w:rPr>
                            </w:pPr>
                            <w:r>
                              <w:rPr>
                                <w:rStyle w:val="Styleamc"/>
                                <w:rFonts w:asciiTheme="majorHAnsi" w:hAnsiTheme="majorHAnsi" w:cstheme="majorHAnsi"/>
                                <w:b/>
                                <w:color w:val="262626" w:themeColor="text1" w:themeTint="D9"/>
                                <w:szCs w:val="22"/>
                              </w:rPr>
                              <w:t xml:space="preserve"> </w:t>
                            </w:r>
                          </w:p>
                        </w:tc>
                      </w:tr>
                    </w:sdtContent>
                  </w:sdt>
                </w:sdtContent>
              </w:sdt>
            </w:sdtContent>
          </w:sdt>
        </w:sdtContent>
      </w:sdt>
    </w:tbl>
    <w:p w14:paraId="411C2B60" w14:textId="2D2D494C" w:rsidR="00A067F0" w:rsidRDefault="00A067F0">
      <w:pPr>
        <w:rPr>
          <w:rFonts w:asciiTheme="majorHAnsi" w:hAnsiTheme="majorHAnsi" w:cstheme="majorHAnsi"/>
        </w:rPr>
      </w:pPr>
      <w:r w:rsidRPr="00320FCB">
        <w:rPr>
          <w:rStyle w:val="TypeText"/>
          <w:rFonts w:asciiTheme="majorHAnsi" w:hAnsiTheme="majorHAnsi" w:cstheme="majorHAnsi"/>
          <w:i/>
          <w:iCs/>
        </w:rPr>
        <w:t>CLICK PLUS (</w:t>
      </w:r>
      <w:r>
        <w:rPr>
          <w:noProof/>
        </w:rPr>
        <w:drawing>
          <wp:inline distT="0" distB="0" distL="0" distR="0" wp14:anchorId="10581E42" wp14:editId="1F8D7AAF">
            <wp:extent cx="95194" cy="95194"/>
            <wp:effectExtent l="0" t="0" r="63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sidRPr="00320FCB">
        <w:rPr>
          <w:rStyle w:val="TypeText"/>
          <w:rFonts w:asciiTheme="majorHAnsi" w:hAnsiTheme="majorHAnsi" w:cstheme="majorHAnsi"/>
          <w:i/>
          <w:iCs/>
        </w:rPr>
        <w:t>) TO INCLUDE ADDITIONAL FUNDING.</w:t>
      </w:r>
      <w:r>
        <w:rPr>
          <w:rStyle w:val="TypeText"/>
          <w:rFonts w:asciiTheme="majorHAnsi" w:hAnsiTheme="majorHAnsi" w:cstheme="majorHAnsi"/>
          <w:i/>
          <w:iCs/>
        </w:rPr>
        <w:t xml:space="preserve"> (The “</w:t>
      </w:r>
      <w:r>
        <w:rPr>
          <w:noProof/>
        </w:rPr>
        <w:drawing>
          <wp:inline distT="0" distB="0" distL="0" distR="0" wp14:anchorId="11A8419A" wp14:editId="7EE962FE">
            <wp:extent cx="95194" cy="95194"/>
            <wp:effectExtent l="0" t="0" r="63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of the box above when you click in the lower portion of the box.)</w:t>
      </w:r>
    </w:p>
    <w:p w14:paraId="3DF9737E" w14:textId="401001A7" w:rsidR="001E131A" w:rsidRPr="00075058" w:rsidRDefault="001E131A">
      <w:pPr>
        <w:rPr>
          <w:rFonts w:asciiTheme="majorHAnsi" w:hAnsiTheme="majorHAnsi" w:cstheme="majorHAnsi"/>
        </w:rPr>
      </w:pPr>
      <w:r w:rsidRPr="00075058">
        <w:rPr>
          <w:rFonts w:asciiTheme="majorHAnsi" w:hAnsiTheme="majorHAnsi" w:cstheme="majorHAnsi"/>
        </w:rPr>
        <w:br w:type="page"/>
      </w:r>
    </w:p>
    <w:tbl>
      <w:tblPr>
        <w:tblStyle w:val="StatusReportTable"/>
        <w:tblW w:w="5124" w:type="pct"/>
        <w:tblLook w:val="04A0" w:firstRow="1" w:lastRow="0" w:firstColumn="1" w:lastColumn="0" w:noHBand="0" w:noVBand="1"/>
      </w:tblPr>
      <w:tblGrid>
        <w:gridCol w:w="3906"/>
        <w:gridCol w:w="4283"/>
        <w:gridCol w:w="886"/>
        <w:gridCol w:w="913"/>
        <w:gridCol w:w="469"/>
      </w:tblGrid>
      <w:tr w:rsidR="009E5BE9" w:rsidRPr="00320FCB" w14:paraId="26905EE7" w14:textId="77777777" w:rsidTr="004516F8">
        <w:trPr>
          <w:cnfStyle w:val="100000000000" w:firstRow="1" w:lastRow="0" w:firstColumn="0" w:lastColumn="0" w:oddVBand="0" w:evenVBand="0" w:oddHBand="0" w:evenHBand="0" w:firstRowFirstColumn="0" w:firstRowLastColumn="0" w:lastRowFirstColumn="0" w:lastRowLastColumn="0"/>
          <w:trHeight w:val="446"/>
        </w:trPr>
        <w:tc>
          <w:tcPr>
            <w:tcW w:w="9847" w:type="dxa"/>
            <w:gridSpan w:val="4"/>
            <w:tcBorders>
              <w:top w:val="single" w:sz="8" w:space="0" w:color="577188" w:themeColor="accent1" w:themeShade="BF"/>
              <w:left w:val="single" w:sz="8" w:space="0" w:color="577188" w:themeColor="accent1" w:themeShade="BF"/>
              <w:bottom w:val="double" w:sz="4" w:space="0" w:color="577188" w:themeColor="accent1" w:themeShade="BF"/>
              <w:right w:val="nil"/>
            </w:tcBorders>
            <w:shd w:val="clear" w:color="auto" w:fill="E5EAEE" w:themeFill="accent1" w:themeFillTint="33"/>
            <w:vAlign w:val="center"/>
          </w:tcPr>
          <w:p w14:paraId="1E0D579B" w14:textId="5E99E2A2" w:rsidR="009E5BE9" w:rsidRPr="00075058" w:rsidRDefault="009E5BE9" w:rsidP="00075058">
            <w:pPr>
              <w:pStyle w:val="ListParagraph"/>
              <w:keepNext/>
              <w:numPr>
                <w:ilvl w:val="0"/>
                <w:numId w:val="26"/>
              </w:numPr>
              <w:tabs>
                <w:tab w:val="left" w:pos="511"/>
              </w:tabs>
              <w:spacing w:before="60" w:after="60"/>
              <w:ind w:hanging="389"/>
              <w:contextualSpacing w:val="0"/>
              <w:rPr>
                <w:rFonts w:cstheme="majorHAnsi"/>
                <w:b/>
                <w:color w:val="262626" w:themeColor="text1" w:themeTint="D9"/>
                <w:spacing w:val="20"/>
                <w:sz w:val="24"/>
                <w:szCs w:val="24"/>
              </w:rPr>
            </w:pPr>
            <w:r w:rsidRPr="00320FCB">
              <w:rPr>
                <w:rFonts w:cstheme="majorHAnsi"/>
                <w:b/>
                <w:color w:val="262626" w:themeColor="text1" w:themeTint="D9"/>
                <w:spacing w:val="10"/>
                <w:sz w:val="24"/>
                <w:szCs w:val="24"/>
              </w:rPr>
              <w:lastRenderedPageBreak/>
              <w:t>MATERIALS</w:t>
            </w:r>
          </w:p>
        </w:tc>
        <w:tc>
          <w:tcPr>
            <w:tcW w:w="462" w:type="dxa"/>
            <w:tcBorders>
              <w:top w:val="single" w:sz="8" w:space="0" w:color="577188" w:themeColor="accent1" w:themeShade="BF"/>
              <w:left w:val="nil"/>
              <w:bottom w:val="double" w:sz="4" w:space="0" w:color="577188" w:themeColor="accent1" w:themeShade="BF"/>
              <w:right w:val="single" w:sz="8" w:space="0" w:color="577188" w:themeColor="accent1" w:themeShade="BF"/>
            </w:tcBorders>
            <w:shd w:val="clear" w:color="auto" w:fill="E5EAEE" w:themeFill="accent1" w:themeFillTint="33"/>
            <w:vAlign w:val="center"/>
          </w:tcPr>
          <w:p w14:paraId="00E68531" w14:textId="77777777" w:rsidR="009E5BE9" w:rsidRPr="00320FCB" w:rsidRDefault="009E5BE9" w:rsidP="009E5BE9">
            <w:pPr>
              <w:rPr>
                <w:rFonts w:cstheme="majorHAnsi"/>
                <w:b/>
                <w:caps w:val="0"/>
                <w:color w:val="262626" w:themeColor="text1" w:themeTint="D9"/>
                <w:spacing w:val="10"/>
                <w:sz w:val="24"/>
                <w:szCs w:val="24"/>
              </w:rPr>
            </w:pPr>
          </w:p>
        </w:tc>
      </w:tr>
      <w:tr w:rsidR="009E5BE9" w:rsidRPr="00320FCB" w14:paraId="7444CF15" w14:textId="77777777" w:rsidTr="006801A0">
        <w:trPr>
          <w:trHeight w:val="609"/>
        </w:trPr>
        <w:tc>
          <w:tcPr>
            <w:tcW w:w="8074" w:type="dxa"/>
            <w:gridSpan w:val="2"/>
            <w:tcBorders>
              <w:top w:val="double" w:sz="4" w:space="0" w:color="577188" w:themeColor="accent1" w:themeShade="BF"/>
              <w:left w:val="single" w:sz="8" w:space="0" w:color="577188" w:themeColor="accent1" w:themeShade="BF"/>
              <w:bottom w:val="nil"/>
            </w:tcBorders>
            <w:shd w:val="clear" w:color="auto" w:fill="EFF2F5"/>
          </w:tcPr>
          <w:p w14:paraId="76B75BD9" w14:textId="57374BC2" w:rsidR="009E5BE9" w:rsidRPr="00320FCB" w:rsidRDefault="009E5BE9" w:rsidP="009E5BE9">
            <w:pPr>
              <w:pStyle w:val="ListParagraph"/>
              <w:numPr>
                <w:ilvl w:val="0"/>
                <w:numId w:val="16"/>
              </w:numPr>
              <w:spacing w:before="120"/>
              <w:ind w:left="576" w:hanging="288"/>
              <w:contextualSpacing w:val="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Has any aspect of this </w:t>
            </w:r>
            <w:r w:rsidR="00916F0C" w:rsidRPr="00320FCB">
              <w:rPr>
                <w:rStyle w:val="Styleamc"/>
                <w:rFonts w:asciiTheme="majorHAnsi" w:hAnsiTheme="majorHAnsi" w:cstheme="majorHAnsi"/>
                <w:b/>
                <w:color w:val="262626" w:themeColor="text1" w:themeTint="D9"/>
                <w:szCs w:val="22"/>
              </w:rPr>
              <w:t>t</w:t>
            </w:r>
            <w:r w:rsidR="00916F0C" w:rsidRPr="00320FCB">
              <w:rPr>
                <w:rStyle w:val="Styleamc"/>
                <w:rFonts w:asciiTheme="majorHAnsi" w:hAnsiTheme="majorHAnsi" w:cstheme="majorHAnsi"/>
                <w:b/>
              </w:rPr>
              <w:t>echnology</w:t>
            </w:r>
            <w:r w:rsidRPr="00320FCB">
              <w:rPr>
                <w:rStyle w:val="Styleamc"/>
                <w:rFonts w:asciiTheme="majorHAnsi" w:hAnsiTheme="majorHAnsi" w:cstheme="majorHAnsi"/>
                <w:b/>
                <w:color w:val="262626" w:themeColor="text1" w:themeTint="D9"/>
                <w:szCs w:val="22"/>
              </w:rPr>
              <w:t xml:space="preserve"> been made possible </w:t>
            </w:r>
            <w:r w:rsidR="00AF2BCB" w:rsidRPr="00320FCB">
              <w:rPr>
                <w:rStyle w:val="Styleamc"/>
                <w:rFonts w:asciiTheme="majorHAnsi" w:hAnsiTheme="majorHAnsi" w:cstheme="majorHAnsi"/>
                <w:b/>
                <w:color w:val="262626" w:themeColor="text1" w:themeTint="D9"/>
                <w:szCs w:val="22"/>
              </w:rPr>
              <w:t>using</w:t>
            </w:r>
            <w:r w:rsidRPr="00320FCB">
              <w:rPr>
                <w:rStyle w:val="Styleamc"/>
                <w:rFonts w:asciiTheme="majorHAnsi" w:hAnsiTheme="majorHAnsi" w:cstheme="majorHAnsi"/>
                <w:b/>
                <w:color w:val="262626" w:themeColor="text1" w:themeTint="D9"/>
                <w:szCs w:val="22"/>
              </w:rPr>
              <w:t xml:space="preserve"> materials obtained from an institution, company, and/or individual outside </w:t>
            </w:r>
            <w:r w:rsidR="00846D26">
              <w:rPr>
                <w:rStyle w:val="Styleamc"/>
                <w:rFonts w:asciiTheme="majorHAnsi" w:hAnsiTheme="majorHAnsi" w:cstheme="majorHAnsi"/>
                <w:b/>
                <w:color w:val="262626" w:themeColor="text1" w:themeTint="D9"/>
                <w:szCs w:val="22"/>
              </w:rPr>
              <w:t>o</w:t>
            </w:r>
            <w:r w:rsidR="00846D26">
              <w:rPr>
                <w:rStyle w:val="Styleamc"/>
                <w:rFonts w:asciiTheme="majorHAnsi" w:hAnsiTheme="majorHAnsi"/>
                <w:color w:val="262626" w:themeColor="text1" w:themeTint="D9"/>
              </w:rPr>
              <w:t xml:space="preserve">f </w:t>
            </w:r>
            <w:r w:rsidRPr="00320FCB">
              <w:rPr>
                <w:rStyle w:val="Styleamc"/>
                <w:rFonts w:asciiTheme="majorHAnsi" w:hAnsiTheme="majorHAnsi" w:cstheme="majorHAnsi"/>
                <w:b/>
                <w:color w:val="262626" w:themeColor="text1" w:themeTint="D9"/>
                <w:szCs w:val="22"/>
              </w:rPr>
              <w:t>the University (</w:t>
            </w:r>
            <w:r w:rsidR="00846D26" w:rsidRPr="00846D26">
              <w:rPr>
                <w:rStyle w:val="Styleamc"/>
                <w:rFonts w:asciiTheme="majorHAnsi" w:hAnsiTheme="majorHAnsi" w:cstheme="majorHAnsi"/>
                <w:b/>
                <w:color w:val="262626" w:themeColor="text1" w:themeTint="D9"/>
                <w:szCs w:val="22"/>
              </w:rPr>
              <w:t>n</w:t>
            </w:r>
            <w:r w:rsidR="00846D26" w:rsidRPr="00075058">
              <w:rPr>
                <w:rStyle w:val="Styleamc"/>
                <w:rFonts w:asciiTheme="majorHAnsi" w:hAnsiTheme="majorHAnsi"/>
                <w:b/>
                <w:color w:val="262626" w:themeColor="text1" w:themeTint="D9"/>
              </w:rPr>
              <w:t>ot including</w:t>
            </w:r>
            <w:r w:rsidR="00846D26" w:rsidRPr="00320FCB">
              <w:rPr>
                <w:rStyle w:val="Styleamc"/>
                <w:rFonts w:asciiTheme="majorHAnsi" w:hAnsiTheme="majorHAnsi" w:cstheme="majorHAnsi"/>
                <w:b/>
                <w:color w:val="262626" w:themeColor="text1" w:themeTint="D9"/>
                <w:szCs w:val="22"/>
              </w:rPr>
              <w:t xml:space="preserve"> </w:t>
            </w:r>
            <w:r w:rsidRPr="00320FCB">
              <w:rPr>
                <w:rStyle w:val="Styleamc"/>
                <w:rFonts w:asciiTheme="majorHAnsi" w:hAnsiTheme="majorHAnsi" w:cstheme="majorHAnsi"/>
                <w:b/>
                <w:color w:val="262626" w:themeColor="text1" w:themeTint="D9"/>
                <w:szCs w:val="22"/>
              </w:rPr>
              <w:t xml:space="preserve">research reagents purchased from a company)? </w:t>
            </w:r>
          </w:p>
          <w:p w14:paraId="0B957CF1" w14:textId="7D09B2CB" w:rsidR="001C5075" w:rsidRPr="00320FCB" w:rsidRDefault="001C5075" w:rsidP="001C5075">
            <w:pPr>
              <w:spacing w:before="120"/>
              <w:ind w:left="288"/>
              <w:rPr>
                <w:rStyle w:val="Styleamc"/>
                <w:rFonts w:asciiTheme="majorHAnsi" w:hAnsiTheme="majorHAnsi" w:cstheme="majorHAnsi"/>
                <w:b/>
                <w:i/>
                <w:iCs/>
                <w:color w:val="262626" w:themeColor="text1" w:themeTint="D9"/>
                <w:szCs w:val="22"/>
              </w:rPr>
            </w:pPr>
            <w:r w:rsidRPr="00320FCB">
              <w:rPr>
                <w:rStyle w:val="Styleamc"/>
                <w:rFonts w:asciiTheme="majorHAnsi" w:hAnsiTheme="majorHAnsi" w:cstheme="majorHAnsi"/>
                <w:i/>
                <w:iCs/>
                <w:color w:val="FF0000"/>
                <w:spacing w:val="4"/>
                <w:szCs w:val="22"/>
              </w:rPr>
              <w:t>N</w:t>
            </w:r>
            <w:r w:rsidR="00846D26">
              <w:rPr>
                <w:rStyle w:val="Styleamc"/>
                <w:rFonts w:asciiTheme="majorHAnsi" w:hAnsiTheme="majorHAnsi" w:cstheme="majorHAnsi"/>
                <w:i/>
                <w:iCs/>
                <w:color w:val="FF0000"/>
                <w:spacing w:val="4"/>
                <w:szCs w:val="22"/>
              </w:rPr>
              <w:t>ote</w:t>
            </w:r>
            <w:r w:rsidRPr="00320FCB">
              <w:rPr>
                <w:rStyle w:val="Styleamc"/>
                <w:rFonts w:asciiTheme="majorHAnsi" w:hAnsiTheme="majorHAnsi" w:cstheme="majorHAnsi"/>
                <w:i/>
                <w:iCs/>
                <w:color w:val="FF0000"/>
                <w:spacing w:val="4"/>
                <w:szCs w:val="22"/>
              </w:rPr>
              <w:t xml:space="preserve">: Failure to list </w:t>
            </w:r>
            <w:r w:rsidRPr="00320FCB">
              <w:rPr>
                <w:rStyle w:val="Styleamc"/>
                <w:rFonts w:asciiTheme="majorHAnsi" w:hAnsiTheme="majorHAnsi" w:cstheme="majorHAnsi"/>
                <w:i/>
                <w:iCs/>
                <w:color w:val="FF0000"/>
                <w:spacing w:val="4"/>
                <w:szCs w:val="22"/>
                <w:u w:val="single"/>
              </w:rPr>
              <w:t xml:space="preserve">all </w:t>
            </w:r>
            <w:r w:rsidR="00846D26">
              <w:rPr>
                <w:rStyle w:val="Styleamc"/>
                <w:rFonts w:asciiTheme="majorHAnsi" w:hAnsiTheme="majorHAnsi" w:cstheme="majorHAnsi"/>
                <w:i/>
                <w:iCs/>
                <w:color w:val="FF0000"/>
                <w:spacing w:val="4"/>
                <w:szCs w:val="22"/>
                <w:u w:val="single"/>
              </w:rPr>
              <w:t>relevant</w:t>
            </w:r>
            <w:r w:rsidR="00846D26" w:rsidRPr="00320FCB">
              <w:rPr>
                <w:rStyle w:val="Styleamc"/>
                <w:rFonts w:asciiTheme="majorHAnsi" w:hAnsiTheme="majorHAnsi" w:cstheme="majorHAnsi"/>
                <w:i/>
                <w:iCs/>
                <w:color w:val="FF0000"/>
                <w:spacing w:val="4"/>
                <w:szCs w:val="22"/>
                <w:u w:val="single"/>
              </w:rPr>
              <w:t xml:space="preserve"> </w:t>
            </w:r>
            <w:r w:rsidRPr="00320FCB">
              <w:rPr>
                <w:rStyle w:val="Styleamc"/>
                <w:rFonts w:asciiTheme="majorHAnsi" w:hAnsiTheme="majorHAnsi" w:cstheme="majorHAnsi"/>
                <w:i/>
                <w:iCs/>
                <w:color w:val="FF0000"/>
                <w:spacing w:val="4"/>
                <w:szCs w:val="22"/>
                <w:u w:val="single"/>
              </w:rPr>
              <w:t>materials</w:t>
            </w:r>
            <w:r w:rsidRPr="00320FCB">
              <w:rPr>
                <w:rStyle w:val="Styleamc"/>
                <w:rFonts w:asciiTheme="majorHAnsi" w:hAnsiTheme="majorHAnsi" w:cstheme="majorHAnsi"/>
                <w:i/>
                <w:iCs/>
                <w:color w:val="FF0000"/>
                <w:spacing w:val="4"/>
                <w:szCs w:val="22"/>
              </w:rPr>
              <w:t xml:space="preserve"> </w:t>
            </w:r>
            <w:r w:rsidR="00F57EE2" w:rsidRPr="00320FCB">
              <w:rPr>
                <w:rStyle w:val="Styleamc"/>
                <w:rFonts w:asciiTheme="majorHAnsi" w:hAnsiTheme="majorHAnsi" w:cstheme="majorHAnsi"/>
                <w:i/>
                <w:iCs/>
                <w:color w:val="FF0000"/>
                <w:spacing w:val="4"/>
                <w:szCs w:val="22"/>
              </w:rPr>
              <w:t xml:space="preserve">can prevent </w:t>
            </w:r>
            <w:r w:rsidR="00846D26">
              <w:rPr>
                <w:rStyle w:val="Styleamc"/>
                <w:rFonts w:asciiTheme="majorHAnsi" w:hAnsiTheme="majorHAnsi" w:cstheme="majorHAnsi"/>
                <w:i/>
                <w:iCs/>
                <w:color w:val="FF0000"/>
                <w:spacing w:val="4"/>
                <w:szCs w:val="22"/>
              </w:rPr>
              <w:t xml:space="preserve">the </w:t>
            </w:r>
            <w:r w:rsidR="00F57EE2" w:rsidRPr="00320FCB">
              <w:rPr>
                <w:rStyle w:val="Styleamc"/>
                <w:rFonts w:asciiTheme="majorHAnsi" w:hAnsiTheme="majorHAnsi" w:cstheme="majorHAnsi"/>
                <w:i/>
                <w:iCs/>
                <w:color w:val="FF0000"/>
                <w:spacing w:val="4"/>
                <w:szCs w:val="22"/>
              </w:rPr>
              <w:t xml:space="preserve">proper review of </w:t>
            </w:r>
            <w:r w:rsidR="001E163F" w:rsidRPr="00320FCB">
              <w:rPr>
                <w:rStyle w:val="Styleamc"/>
                <w:rFonts w:asciiTheme="majorHAnsi" w:hAnsiTheme="majorHAnsi" w:cstheme="majorHAnsi"/>
                <w:i/>
                <w:iCs/>
                <w:color w:val="FF0000"/>
                <w:spacing w:val="4"/>
                <w:szCs w:val="22"/>
              </w:rPr>
              <w:t>the Universit</w:t>
            </w:r>
            <w:r w:rsidR="0012325A" w:rsidRPr="00320FCB">
              <w:rPr>
                <w:rStyle w:val="Styleamc"/>
                <w:rFonts w:asciiTheme="majorHAnsi" w:hAnsiTheme="majorHAnsi" w:cstheme="majorHAnsi"/>
                <w:i/>
                <w:iCs/>
                <w:color w:val="FF0000"/>
                <w:spacing w:val="4"/>
                <w:szCs w:val="22"/>
              </w:rPr>
              <w:t>y’s</w:t>
            </w:r>
            <w:r w:rsidR="001E163F" w:rsidRPr="00320FCB">
              <w:rPr>
                <w:rStyle w:val="Styleamc"/>
                <w:rFonts w:asciiTheme="majorHAnsi" w:hAnsiTheme="majorHAnsi" w:cstheme="majorHAnsi"/>
                <w:i/>
                <w:iCs/>
                <w:color w:val="FF0000"/>
                <w:spacing w:val="4"/>
                <w:szCs w:val="22"/>
              </w:rPr>
              <w:t xml:space="preserve"> contractual obligations and </w:t>
            </w:r>
            <w:r w:rsidR="0012325A" w:rsidRPr="00320FCB">
              <w:rPr>
                <w:rStyle w:val="Styleamc"/>
                <w:rFonts w:asciiTheme="majorHAnsi" w:hAnsiTheme="majorHAnsi" w:cstheme="majorHAnsi"/>
                <w:i/>
                <w:iCs/>
                <w:color w:val="FF0000"/>
                <w:spacing w:val="4"/>
                <w:szCs w:val="22"/>
              </w:rPr>
              <w:t xml:space="preserve">result in </w:t>
            </w:r>
            <w:r w:rsidR="001E163F" w:rsidRPr="00320FCB">
              <w:rPr>
                <w:rStyle w:val="Styleamc"/>
                <w:rFonts w:asciiTheme="majorHAnsi" w:hAnsiTheme="majorHAnsi" w:cstheme="majorHAnsi"/>
                <w:i/>
                <w:iCs/>
                <w:color w:val="FF0000"/>
                <w:spacing w:val="4"/>
                <w:szCs w:val="22"/>
              </w:rPr>
              <w:t xml:space="preserve">legal </w:t>
            </w:r>
            <w:r w:rsidR="00846D26">
              <w:rPr>
                <w:rStyle w:val="Styleamc"/>
                <w:rFonts w:asciiTheme="majorHAnsi" w:hAnsiTheme="majorHAnsi" w:cstheme="majorHAnsi"/>
                <w:i/>
                <w:iCs/>
                <w:color w:val="FF0000"/>
                <w:spacing w:val="4"/>
                <w:szCs w:val="22"/>
              </w:rPr>
              <w:t>complications</w:t>
            </w:r>
            <w:r w:rsidR="006479BE">
              <w:rPr>
                <w:rStyle w:val="Styleamc"/>
                <w:rFonts w:asciiTheme="majorHAnsi" w:hAnsiTheme="majorHAnsi" w:cstheme="majorHAnsi"/>
                <w:i/>
                <w:iCs/>
                <w:color w:val="FF0000"/>
                <w:spacing w:val="4"/>
                <w:szCs w:val="22"/>
              </w:rPr>
              <w:t>.</w:t>
            </w:r>
            <w:r w:rsidR="00752FFC" w:rsidRPr="00320FCB">
              <w:rPr>
                <w:rStyle w:val="Styleamc"/>
                <w:rFonts w:asciiTheme="majorHAnsi" w:hAnsiTheme="majorHAnsi" w:cstheme="majorHAnsi"/>
                <w:i/>
                <w:iCs/>
                <w:color w:val="FF0000"/>
                <w:spacing w:val="4"/>
                <w:szCs w:val="22"/>
              </w:rPr>
              <w:t xml:space="preserve"> </w:t>
            </w:r>
          </w:p>
        </w:tc>
        <w:tc>
          <w:tcPr>
            <w:tcW w:w="873" w:type="dxa"/>
            <w:tcBorders>
              <w:top w:val="double" w:sz="4" w:space="0" w:color="577188" w:themeColor="accent1" w:themeShade="BF"/>
              <w:bottom w:val="nil"/>
            </w:tcBorders>
          </w:tcPr>
          <w:p w14:paraId="00E6F14C" w14:textId="6EAF6F6E" w:rsidR="009E5BE9" w:rsidRPr="00320FCB" w:rsidRDefault="009E5BE9" w:rsidP="006D3A42">
            <w:pPr>
              <w:spacing w:before="120"/>
              <w:jc w:val="center"/>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YES </w:t>
            </w:r>
            <w:sdt>
              <w:sdtPr>
                <w:rPr>
                  <w:rStyle w:val="Styleamc"/>
                  <w:rFonts w:asciiTheme="majorHAnsi" w:hAnsiTheme="majorHAnsi" w:cstheme="majorHAnsi"/>
                  <w:b/>
                  <w:color w:val="262626" w:themeColor="text1" w:themeTint="D9"/>
                  <w:szCs w:val="22"/>
                </w:rPr>
                <w:id w:val="-848570628"/>
                <w14:checkbox>
                  <w14:checked w14:val="1"/>
                  <w14:checkedState w14:val="2612" w14:font="MS Gothic"/>
                  <w14:uncheckedState w14:val="2610" w14:font="MS Gothic"/>
                </w14:checkbox>
              </w:sdtPr>
              <w:sdtEndPr>
                <w:rPr>
                  <w:rStyle w:val="Styleamc"/>
                </w:rPr>
              </w:sdtEndPr>
              <w:sdtContent>
                <w:r w:rsidR="009F4CE4">
                  <w:rPr>
                    <w:rStyle w:val="Styleamc"/>
                    <w:rFonts w:ascii="MS Gothic" w:eastAsia="MS Gothic" w:hAnsi="MS Gothic" w:cstheme="majorHAnsi" w:hint="eastAsia"/>
                    <w:b/>
                    <w:color w:val="262626" w:themeColor="text1" w:themeTint="D9"/>
                    <w:szCs w:val="22"/>
                  </w:rPr>
                  <w:t>☒</w:t>
                </w:r>
              </w:sdtContent>
            </w:sdt>
          </w:p>
        </w:tc>
        <w:tc>
          <w:tcPr>
            <w:tcW w:w="900" w:type="dxa"/>
            <w:tcBorders>
              <w:top w:val="double" w:sz="4" w:space="0" w:color="577188" w:themeColor="accent1" w:themeShade="BF"/>
              <w:bottom w:val="nil"/>
              <w:right w:val="nil"/>
            </w:tcBorders>
          </w:tcPr>
          <w:p w14:paraId="36C3B43C" w14:textId="77777777" w:rsidR="009E5BE9" w:rsidRPr="00320FCB" w:rsidRDefault="009E5BE9" w:rsidP="006D3A42">
            <w:pPr>
              <w:spacing w:before="120"/>
              <w:jc w:val="center"/>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NO </w:t>
            </w:r>
            <w:sdt>
              <w:sdtPr>
                <w:rPr>
                  <w:rStyle w:val="Styleamc"/>
                  <w:rFonts w:asciiTheme="majorHAnsi" w:hAnsiTheme="majorHAnsi" w:cstheme="majorHAnsi"/>
                  <w:b/>
                  <w:color w:val="262626" w:themeColor="text1" w:themeTint="D9"/>
                  <w:szCs w:val="22"/>
                </w:rPr>
                <w:id w:val="-77754749"/>
                <w14:checkbox>
                  <w14:checked w14:val="0"/>
                  <w14:checkedState w14:val="2612" w14:font="MS Gothic"/>
                  <w14:uncheckedState w14:val="2610" w14:font="MS Gothic"/>
                </w14:checkbox>
              </w:sdtPr>
              <w:sdtEndPr>
                <w:rPr>
                  <w:rStyle w:val="Styleamc"/>
                </w:rPr>
              </w:sdtEndPr>
              <w:sdtContent>
                <w:r w:rsidRPr="00320FCB">
                  <w:rPr>
                    <w:rStyle w:val="Styleamc"/>
                    <w:rFonts w:ascii="Segoe UI Symbol" w:eastAsia="MS Gothic" w:hAnsi="Segoe UI Symbol" w:cs="Segoe UI Symbol"/>
                    <w:b/>
                    <w:color w:val="262626" w:themeColor="text1" w:themeTint="D9"/>
                    <w:szCs w:val="22"/>
                  </w:rPr>
                  <w:t>☐</w:t>
                </w:r>
              </w:sdtContent>
            </w:sdt>
          </w:p>
        </w:tc>
        <w:tc>
          <w:tcPr>
            <w:tcW w:w="462" w:type="dxa"/>
            <w:tcBorders>
              <w:top w:val="double" w:sz="4" w:space="0" w:color="577188" w:themeColor="accent1" w:themeShade="BF"/>
              <w:left w:val="nil"/>
              <w:bottom w:val="nil"/>
              <w:right w:val="single" w:sz="8" w:space="0" w:color="577188" w:themeColor="accent1" w:themeShade="BF"/>
            </w:tcBorders>
          </w:tcPr>
          <w:p w14:paraId="0CE625CD" w14:textId="77777777" w:rsidR="009E5BE9" w:rsidRPr="00320FCB" w:rsidRDefault="009E5BE9" w:rsidP="009E5BE9">
            <w:pPr>
              <w:spacing w:before="120"/>
              <w:jc w:val="center"/>
              <w:rPr>
                <w:rStyle w:val="Styleamc"/>
                <w:rFonts w:asciiTheme="majorHAnsi" w:hAnsiTheme="majorHAnsi" w:cstheme="majorHAnsi"/>
                <w:b/>
                <w:color w:val="262626" w:themeColor="text1" w:themeTint="D9"/>
                <w:szCs w:val="22"/>
              </w:rPr>
            </w:pPr>
          </w:p>
        </w:tc>
      </w:tr>
      <w:tr w:rsidR="009E5BE9" w:rsidRPr="00320FCB" w14:paraId="06494EB5" w14:textId="77777777" w:rsidTr="004516F8">
        <w:trPr>
          <w:trHeight w:val="362"/>
        </w:trPr>
        <w:tc>
          <w:tcPr>
            <w:tcW w:w="9847" w:type="dxa"/>
            <w:gridSpan w:val="4"/>
            <w:tcBorders>
              <w:top w:val="nil"/>
              <w:left w:val="single" w:sz="8" w:space="0" w:color="577188" w:themeColor="accent1" w:themeShade="BF"/>
              <w:bottom w:val="single" w:sz="6" w:space="0" w:color="B1C0CD" w:themeColor="accent1" w:themeTint="99"/>
              <w:right w:val="nil"/>
            </w:tcBorders>
            <w:shd w:val="clear" w:color="auto" w:fill="EFF2F5"/>
          </w:tcPr>
          <w:p w14:paraId="0EC95FE1" w14:textId="77777777" w:rsidR="009E5BE9" w:rsidRPr="00320FCB" w:rsidRDefault="009E5BE9" w:rsidP="00047823">
            <w:pPr>
              <w:pStyle w:val="ListParagraph"/>
              <w:numPr>
                <w:ilvl w:val="0"/>
                <w:numId w:val="16"/>
              </w:numPr>
              <w:spacing w:before="120"/>
              <w:ind w:left="576" w:right="288" w:hanging="288"/>
              <w:contextualSpacing w:val="0"/>
              <w:rPr>
                <w:rStyle w:val="Styleamc"/>
                <w:rFonts w:asciiTheme="majorHAnsi" w:hAnsiTheme="majorHAnsi" w:cstheme="majorHAnsi"/>
                <w:b/>
                <w:color w:val="262626" w:themeColor="text1" w:themeTint="D9"/>
                <w:szCs w:val="22"/>
              </w:rPr>
            </w:pPr>
            <w:r w:rsidRPr="00320FCB">
              <w:rPr>
                <w:rStyle w:val="Styleamc"/>
                <w:rFonts w:asciiTheme="majorHAnsi" w:hAnsiTheme="majorHAnsi" w:cstheme="majorHAnsi"/>
                <w:b/>
                <w:color w:val="262626" w:themeColor="text1" w:themeTint="D9"/>
                <w:szCs w:val="22"/>
              </w:rPr>
              <w:t xml:space="preserve">IF </w:t>
            </w:r>
            <w:r w:rsidRPr="00320FCB">
              <w:rPr>
                <w:rStyle w:val="Styleamc"/>
                <w:rFonts w:asciiTheme="majorHAnsi" w:hAnsiTheme="majorHAnsi" w:cstheme="majorHAnsi"/>
                <w:b/>
                <w:color w:val="262626" w:themeColor="text1" w:themeTint="D9"/>
                <w:szCs w:val="22"/>
                <w:u w:val="single"/>
              </w:rPr>
              <w:t>YES</w:t>
            </w:r>
            <w:r w:rsidRPr="00320FCB">
              <w:rPr>
                <w:rStyle w:val="Styleamc"/>
                <w:rFonts w:asciiTheme="majorHAnsi" w:hAnsiTheme="majorHAnsi" w:cstheme="majorHAnsi"/>
                <w:b/>
                <w:color w:val="262626" w:themeColor="text1" w:themeTint="D9"/>
                <w:szCs w:val="22"/>
              </w:rPr>
              <w:t>, insert below:</w:t>
            </w:r>
          </w:p>
        </w:tc>
        <w:tc>
          <w:tcPr>
            <w:tcW w:w="462" w:type="dxa"/>
            <w:tcBorders>
              <w:top w:val="nil"/>
              <w:left w:val="nil"/>
              <w:bottom w:val="single" w:sz="6" w:space="0" w:color="B1C0CD" w:themeColor="accent1" w:themeTint="99"/>
              <w:right w:val="single" w:sz="8" w:space="0" w:color="577188" w:themeColor="accent1" w:themeShade="BF"/>
            </w:tcBorders>
            <w:shd w:val="clear" w:color="auto" w:fill="EFF2F5"/>
          </w:tcPr>
          <w:p w14:paraId="5E6FE8F8" w14:textId="77777777" w:rsidR="009E5BE9" w:rsidRPr="00320FCB" w:rsidRDefault="009E5BE9" w:rsidP="009E5BE9">
            <w:pPr>
              <w:spacing w:before="120"/>
              <w:ind w:right="288"/>
              <w:rPr>
                <w:rStyle w:val="Styleamc"/>
                <w:rFonts w:asciiTheme="majorHAnsi" w:hAnsiTheme="majorHAnsi" w:cstheme="majorHAnsi"/>
                <w:b/>
                <w:color w:val="262626" w:themeColor="text1" w:themeTint="D9"/>
                <w:szCs w:val="22"/>
              </w:rPr>
            </w:pPr>
          </w:p>
        </w:tc>
      </w:tr>
      <w:sdt>
        <w:sdtPr>
          <w:rPr>
            <w:rFonts w:asciiTheme="majorHAnsi" w:hAnsiTheme="majorHAnsi" w:cstheme="majorHAnsi"/>
            <w:bCs/>
            <w:color w:val="262626" w:themeColor="text1" w:themeTint="D9"/>
            <w:sz w:val="22"/>
            <w:szCs w:val="22"/>
          </w:rPr>
          <w:id w:val="-1727675365"/>
          <w15:repeatingSection/>
        </w:sdtPr>
        <w:sdtEndPr>
          <w:rPr>
            <w:b/>
            <w:bCs w:val="0"/>
          </w:rPr>
        </w:sdtEndPr>
        <w:sdtContent>
          <w:sdt>
            <w:sdtPr>
              <w:rPr>
                <w:rFonts w:asciiTheme="majorHAnsi" w:hAnsiTheme="majorHAnsi" w:cstheme="majorHAnsi"/>
                <w:bCs/>
                <w:color w:val="262626" w:themeColor="text1" w:themeTint="D9"/>
                <w:sz w:val="22"/>
                <w:szCs w:val="22"/>
              </w:rPr>
              <w:id w:val="930553214"/>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416370871"/>
                  <w15:repeatingSection/>
                </w:sdtPr>
                <w:sdtEndPr>
                  <w:rPr>
                    <w:b/>
                    <w:bCs w:val="0"/>
                  </w:rPr>
                </w:sdtEndPr>
                <w:sdtContent>
                  <w:sdt>
                    <w:sdtPr>
                      <w:rPr>
                        <w:rFonts w:asciiTheme="majorHAnsi" w:hAnsiTheme="majorHAnsi" w:cstheme="majorHAnsi"/>
                        <w:bCs/>
                        <w:color w:val="262626" w:themeColor="text1" w:themeTint="D9"/>
                        <w:sz w:val="22"/>
                        <w:szCs w:val="22"/>
                      </w:rPr>
                      <w:id w:val="1161585462"/>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237280875"/>
                          <w15:repeatingSection/>
                        </w:sdtPr>
                        <w:sdtEndPr>
                          <w:rPr>
                            <w:b/>
                            <w:bCs w:val="0"/>
                          </w:rPr>
                        </w:sdtEndPr>
                        <w:sdtContent>
                          <w:sdt>
                            <w:sdtPr>
                              <w:rPr>
                                <w:rFonts w:asciiTheme="majorHAnsi" w:hAnsiTheme="majorHAnsi" w:cstheme="majorHAnsi"/>
                                <w:bCs/>
                                <w:color w:val="262626" w:themeColor="text1" w:themeTint="D9"/>
                                <w:sz w:val="22"/>
                                <w:szCs w:val="22"/>
                              </w:rPr>
                              <w:id w:val="-354804047"/>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477565674"/>
                                  <w15:repeatingSection/>
                                </w:sdtPr>
                                <w:sdtEndPr>
                                  <w:rPr>
                                    <w:b/>
                                    <w:bCs w:val="0"/>
                                  </w:rPr>
                                </w:sdtEndPr>
                                <w:sdtContent>
                                  <w:sdt>
                                    <w:sdtPr>
                                      <w:rPr>
                                        <w:rFonts w:asciiTheme="majorHAnsi" w:hAnsiTheme="majorHAnsi" w:cstheme="majorHAnsi"/>
                                        <w:bCs/>
                                        <w:color w:val="262626" w:themeColor="text1" w:themeTint="D9"/>
                                        <w:sz w:val="22"/>
                                        <w:szCs w:val="22"/>
                                      </w:rPr>
                                      <w:id w:val="2139216235"/>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2020576466"/>
                                          <w15:repeatingSection/>
                                        </w:sdtPr>
                                        <w:sdtEndPr>
                                          <w:rPr>
                                            <w:b/>
                                            <w:bCs w:val="0"/>
                                          </w:rPr>
                                        </w:sdtEndPr>
                                        <w:sdtContent>
                                          <w:sdt>
                                            <w:sdtPr>
                                              <w:rPr>
                                                <w:rFonts w:asciiTheme="majorHAnsi" w:hAnsiTheme="majorHAnsi" w:cstheme="majorHAnsi"/>
                                                <w:bCs/>
                                                <w:color w:val="262626" w:themeColor="text1" w:themeTint="D9"/>
                                                <w:sz w:val="22"/>
                                                <w:szCs w:val="22"/>
                                              </w:rPr>
                                              <w:id w:val="419292491"/>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510755024"/>
                                                  <w15:repeatingSection/>
                                                </w:sdtPr>
                                                <w:sdtEndPr>
                                                  <w:rPr>
                                                    <w:b/>
                                                    <w:bCs w:val="0"/>
                                                  </w:rPr>
                                                </w:sdtEndPr>
                                                <w:sdtContent>
                                                  <w:sdt>
                                                    <w:sdtPr>
                                                      <w:rPr>
                                                        <w:rFonts w:asciiTheme="majorHAnsi" w:hAnsiTheme="majorHAnsi" w:cstheme="majorHAnsi"/>
                                                        <w:bCs/>
                                                        <w:color w:val="262626" w:themeColor="text1" w:themeTint="D9"/>
                                                        <w:sz w:val="22"/>
                                                        <w:szCs w:val="22"/>
                                                      </w:rPr>
                                                      <w:id w:val="723725697"/>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425733519"/>
                                                          <w15:repeatingSection/>
                                                        </w:sdtPr>
                                                        <w:sdtEndPr>
                                                          <w:rPr>
                                                            <w:b/>
                                                            <w:bCs w:val="0"/>
                                                          </w:rPr>
                                                        </w:sdtEndPr>
                                                        <w:sdtContent>
                                                          <w:sdt>
                                                            <w:sdtPr>
                                                              <w:rPr>
                                                                <w:rFonts w:asciiTheme="majorHAnsi" w:hAnsiTheme="majorHAnsi" w:cstheme="majorHAnsi"/>
                                                                <w:bCs/>
                                                                <w:color w:val="262626" w:themeColor="text1" w:themeTint="D9"/>
                                                                <w:sz w:val="22"/>
                                                                <w:szCs w:val="22"/>
                                                              </w:rPr>
                                                              <w:id w:val="636764015"/>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7139392"/>
                                                                  <w15:repeatingSection/>
                                                                </w:sdtPr>
                                                                <w:sdtEndPr>
                                                                  <w:rPr>
                                                                    <w:b/>
                                                                    <w:bCs w:val="0"/>
                                                                  </w:rPr>
                                                                </w:sdtEndPr>
                                                                <w:sdtContent>
                                                                  <w:sdt>
                                                                    <w:sdtPr>
                                                                      <w:rPr>
                                                                        <w:rFonts w:asciiTheme="majorHAnsi" w:hAnsiTheme="majorHAnsi" w:cstheme="majorHAnsi"/>
                                                                        <w:bCs/>
                                                                        <w:color w:val="262626" w:themeColor="text1" w:themeTint="D9"/>
                                                                        <w:sz w:val="22"/>
                                                                        <w:szCs w:val="22"/>
                                                                      </w:rPr>
                                                                      <w:id w:val="-579679562"/>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707713087"/>
                                                                          <w15:repeatingSection/>
                                                                        </w:sdtPr>
                                                                        <w:sdtEndPr>
                                                                          <w:rPr>
                                                                            <w:b/>
                                                                            <w:bCs w:val="0"/>
                                                                          </w:rPr>
                                                                        </w:sdtEndPr>
                                                                        <w:sdtContent>
                                                                          <w:sdt>
                                                                            <w:sdtPr>
                                                                              <w:rPr>
                                                                                <w:rFonts w:asciiTheme="majorHAnsi" w:hAnsiTheme="majorHAnsi" w:cstheme="majorHAnsi"/>
                                                                                <w:bCs/>
                                                                                <w:color w:val="262626" w:themeColor="text1" w:themeTint="D9"/>
                                                                                <w:sz w:val="22"/>
                                                                                <w:szCs w:val="22"/>
                                                                              </w:rPr>
                                                                              <w:id w:val="-385261818"/>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893695011"/>
                                                                                  <w15:repeatingSection/>
                                                                                </w:sdtPr>
                                                                                <w:sdtEndPr>
                                                                                  <w:rPr>
                                                                                    <w:b/>
                                                                                    <w:bCs w:val="0"/>
                                                                                  </w:rPr>
                                                                                </w:sdtEndPr>
                                                                                <w:sdtContent>
                                                                                  <w:sdt>
                                                                                    <w:sdtPr>
                                                                                      <w:rPr>
                                                                                        <w:rFonts w:asciiTheme="majorHAnsi" w:hAnsiTheme="majorHAnsi" w:cstheme="majorHAnsi"/>
                                                                                        <w:bCs/>
                                                                                        <w:color w:val="262626" w:themeColor="text1" w:themeTint="D9"/>
                                                                                        <w:sz w:val="22"/>
                                                                                        <w:szCs w:val="22"/>
                                                                                      </w:rPr>
                                                                                      <w:id w:val="-981614573"/>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118141457"/>
                                                                                          <w15:repeatingSection/>
                                                                                        </w:sdtPr>
                                                                                        <w:sdtEndPr>
                                                                                          <w:rPr>
                                                                                            <w:b/>
                                                                                            <w:bCs w:val="0"/>
                                                                                          </w:rPr>
                                                                                        </w:sdtEndPr>
                                                                                        <w:sdtContent>
                                                                                          <w:sdt>
                                                                                            <w:sdtPr>
                                                                                              <w:rPr>
                                                                                                <w:rFonts w:asciiTheme="majorHAnsi" w:hAnsiTheme="majorHAnsi" w:cstheme="majorHAnsi"/>
                                                                                                <w:bCs/>
                                                                                                <w:color w:val="262626" w:themeColor="text1" w:themeTint="D9"/>
                                                                                                <w:sz w:val="22"/>
                                                                                                <w:szCs w:val="22"/>
                                                                                              </w:rPr>
                                                                                              <w:id w:val="70244532"/>
                                                                                              <w:placeholder>
                                                                                                <w:docPart w:val="DefaultPlaceholder_-1854013435"/>
                                                                                              </w:placeholder>
                                                                                              <w15:repeatingSectionItem/>
                                                                                            </w:sdtPr>
                                                                                            <w:sdtEndPr>
                                                                                              <w:rPr>
                                                                                                <w:b/>
                                                                                                <w:bCs w:val="0"/>
                                                                                              </w:rPr>
                                                                                            </w:sdtEndPr>
                                                                                            <w:sdtContent>
                                                                                              <w:sdt>
                                                                                                <w:sdtPr>
                                                                                                  <w:rPr>
                                                                                                    <w:rFonts w:asciiTheme="majorHAnsi" w:hAnsiTheme="majorHAnsi" w:cstheme="majorHAnsi"/>
                                                                                                    <w:bCs/>
                                                                                                    <w:color w:val="262626" w:themeColor="text1" w:themeTint="D9"/>
                                                                                                    <w:sz w:val="22"/>
                                                                                                    <w:szCs w:val="22"/>
                                                                                                  </w:rPr>
                                                                                                  <w:id w:val="-1629003887"/>
                                                                                                  <w15:repeatingSection/>
                                                                                                </w:sdtPr>
                                                                                                <w:sdtEndPr>
                                                                                                  <w:rPr>
                                                                                                    <w:b/>
                                                                                                    <w:bCs w:val="0"/>
                                                                                                  </w:rPr>
                                                                                                </w:sdtEndPr>
                                                                                                <w:sdtContent>
                                                                                                  <w:sdt>
                                                                                                    <w:sdtPr>
                                                                                                      <w:rPr>
                                                                                                        <w:rFonts w:asciiTheme="majorHAnsi" w:hAnsiTheme="majorHAnsi" w:cstheme="majorHAnsi"/>
                                                                                                        <w:bCs/>
                                                                                                        <w:color w:val="262626" w:themeColor="text1" w:themeTint="D9"/>
                                                                                                        <w:sz w:val="22"/>
                                                                                                        <w:szCs w:val="22"/>
                                                                                                      </w:rPr>
                                                                                                      <w:id w:val="986435682"/>
                                                                                                      <w:placeholder>
                                                                                                        <w:docPart w:val="DefaultPlaceholder_-1854013436"/>
                                                                                                      </w:placeholder>
                                                                                                      <w15:repeatingSectionItem/>
                                                                                                    </w:sdtPr>
                                                                                                    <w:sdtEndPr>
                                                                                                      <w:rPr>
                                                                                                        <w:b/>
                                                                                                        <w:bCs w:val="0"/>
                                                                                                      </w:rPr>
                                                                                                    </w:sdtEndPr>
                                                                                                    <w:sdtContent>
                                                                                                      <w:tr w:rsidR="009E5BE9" w:rsidRPr="00320FCB" w14:paraId="1257967A" w14:textId="77777777" w:rsidTr="002702B6">
                                                                                                        <w:trPr>
                                                                                                          <w:trHeight w:val="380"/>
                                                                                                        </w:trPr>
                                                                                                        <w:tc>
                                                                                                          <w:tcPr>
                                                                                                            <w:tcW w:w="3852" w:type="dxa"/>
                                                                                                            <w:tcBorders>
                                                                                                              <w:top w:val="nil"/>
                                                                                                              <w:left w:val="single" w:sz="8" w:space="0" w:color="577188" w:themeColor="accent1" w:themeShade="BF"/>
                                                                                                              <w:bottom w:val="nil"/>
                                                                                                              <w:right w:val="nil"/>
                                                                                                            </w:tcBorders>
                                                                                                          </w:tcPr>
                                                                                                          <w:p w14:paraId="455D3CB6" w14:textId="6390393A" w:rsidR="009E5BE9" w:rsidRPr="00075058" w:rsidRDefault="001C1884" w:rsidP="00627E39">
                                                                                                            <w:pPr>
                                                                                                              <w:pStyle w:val="ListParagraph"/>
                                                                                                              <w:numPr>
                                                                                                                <w:ilvl w:val="0"/>
                                                                                                                <w:numId w:val="21"/>
                                                                                                              </w:numPr>
                                                                                                              <w:ind w:left="864"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External party:</w:t>
                                                                                                            </w:r>
                                                                                                          </w:p>
                                                                                                        </w:tc>
                                                                                                        <w:tc>
                                                                                                          <w:tcPr>
                                                                                                            <w:tcW w:w="5995" w:type="dxa"/>
                                                                                                            <w:gridSpan w:val="3"/>
                                                                                                            <w:tcBorders>
                                                                                                              <w:top w:val="single" w:sz="6" w:space="0" w:color="B1C0CD" w:themeColor="accent1" w:themeTint="99"/>
                                                                                                              <w:left w:val="nil"/>
                                                                                                              <w:bottom w:val="single" w:sz="6" w:space="0" w:color="B1C0CD" w:themeColor="accent1" w:themeTint="99"/>
                                                                                                              <w:right w:val="nil"/>
                                                                                                            </w:tcBorders>
                                                                                                            <w:vAlign w:val="bottom"/>
                                                                                                          </w:tcPr>
                                                                                                          <w:p w14:paraId="24EEEC7C" w14:textId="453B765B" w:rsidR="009E5BE9" w:rsidRPr="00320FCB" w:rsidRDefault="00D94E4F" w:rsidP="009E5BE9">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1063609604"/>
                                                                                                                <w:placeholder>
                                                                                                                  <w:docPart w:val="9B60C076001749408BEBE0B4755E9AB2"/>
                                                                                                                </w:placeholder>
                                                                                                                <w:text/>
                                                                                                              </w:sdtPr>
                                                                                                              <w:sdtEndPr>
                                                                                                                <w:rPr>
                                                                                                                  <w:rStyle w:val="DefaultParagraphFont"/>
                                                                                                                  <w:color w:val="595959" w:themeColor="text1" w:themeTint="A6"/>
                                                                                                                  <w:sz w:val="20"/>
                                                                                                                </w:rPr>
                                                                                                              </w:sdtEndPr>
                                                                                                              <w:sdtContent>
                                                                                                                <w:proofErr w:type="spellStart"/>
                                                                                                                <w:r w:rsidR="00256917">
                                                                                                                  <w:rPr>
                                                                                                                    <w:rStyle w:val="TypeText"/>
                                                                                                                    <w:rFonts w:asciiTheme="majorHAnsi" w:hAnsiTheme="majorHAnsi" w:cstheme="majorHAnsi"/>
                                                                                                                  </w:rPr>
                                                                                                                  <w:t>Craftcloud</w:t>
                                                                                                                </w:r>
                                                                                                                <w:proofErr w:type="spellEnd"/>
                                                                                                                <w:r w:rsidR="00256917">
                                                                                                                  <w:rPr>
                                                                                                                    <w:rStyle w:val="TypeText"/>
                                                                                                                    <w:rFonts w:asciiTheme="majorHAnsi" w:hAnsiTheme="majorHAnsi" w:cstheme="majorHAnsi"/>
                                                                                                                  </w:rPr>
                                                                                                                  <w:t xml:space="preserve"> 3D Printing</w:t>
                                                                                                                </w:r>
                                                                                                              </w:sdtContent>
                                                                                                            </w:sdt>
                                                                                                          </w:p>
                                                                                                        </w:tc>
                                                                                                        <w:tc>
                                                                                                          <w:tcPr>
                                                                                                            <w:tcW w:w="462" w:type="dxa"/>
                                                                                                            <w:tcBorders>
                                                                                                              <w:top w:val="single" w:sz="6" w:space="0" w:color="B1C0CD" w:themeColor="accent1" w:themeTint="99"/>
                                                                                                              <w:left w:val="nil"/>
                                                                                                              <w:bottom w:val="nil"/>
                                                                                                              <w:right w:val="single" w:sz="8" w:space="0" w:color="577188" w:themeColor="accent1" w:themeShade="BF"/>
                                                                                                            </w:tcBorders>
                                                                                                            <w:vAlign w:val="bottom"/>
                                                                                                          </w:tcPr>
                                                                                                          <w:p w14:paraId="7CF306C4" w14:textId="77777777" w:rsidR="009E5BE9" w:rsidRPr="00320FCB" w:rsidRDefault="009E5BE9" w:rsidP="00627E39">
                                                                                                            <w:pPr>
                                                                                                              <w:rPr>
                                                                                                                <w:rFonts w:asciiTheme="majorHAnsi" w:hAnsiTheme="majorHAnsi" w:cstheme="majorHAnsi"/>
                                                                                                                <w:color w:val="262626" w:themeColor="text1" w:themeTint="D9"/>
                                                                                                                <w:sz w:val="22"/>
                                                                                                                <w:szCs w:val="22"/>
                                                                                                              </w:rPr>
                                                                                                            </w:pPr>
                                                                                                          </w:p>
                                                                                                        </w:tc>
                                                                                                      </w:tr>
                                                                                                      <w:tr w:rsidR="009E5BE9" w:rsidRPr="00320FCB" w14:paraId="16B96441" w14:textId="77777777" w:rsidTr="002702B6">
                                                                                                        <w:trPr>
                                                                                                          <w:trHeight w:val="380"/>
                                                                                                        </w:trPr>
                                                                                                        <w:tc>
                                                                                                          <w:tcPr>
                                                                                                            <w:tcW w:w="3852" w:type="dxa"/>
                                                                                                            <w:tcBorders>
                                                                                                              <w:top w:val="nil"/>
                                                                                                              <w:left w:val="single" w:sz="8" w:space="0" w:color="577188" w:themeColor="accent1" w:themeShade="BF"/>
                                                                                                              <w:bottom w:val="nil"/>
                                                                                                              <w:right w:val="nil"/>
                                                                                                            </w:tcBorders>
                                                                                                          </w:tcPr>
                                                                                                          <w:p w14:paraId="453470CE" w14:textId="025D0158" w:rsidR="009E5BE9" w:rsidRPr="00075058" w:rsidRDefault="001C188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Description of material</w:t>
                                                                                                            </w:r>
                                                                                                            <w:r w:rsidR="009E5BE9" w:rsidRPr="00075058">
                                                                                                              <w:rPr>
                                                                                                                <w:rFonts w:asciiTheme="majorHAnsi" w:hAnsiTheme="majorHAnsi" w:cstheme="majorHAnsi"/>
                                                                                                                <w:bCs/>
                                                                                                                <w:color w:val="262626" w:themeColor="text1" w:themeTint="D9"/>
                                                                                                                <w:sz w:val="22"/>
                                                                                                                <w:szCs w:val="22"/>
                                                                                                              </w:rPr>
                                                                                                              <w:t>:</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07D8684E" w14:textId="0627D97E" w:rsidR="009E5BE9" w:rsidRPr="00320FCB" w:rsidRDefault="00D94E4F" w:rsidP="00627E39">
                                                                                                            <w:pPr>
                                                                                                              <w:rPr>
                                                                                                                <w:rFonts w:asciiTheme="majorHAnsi" w:hAnsiTheme="majorHAnsi" w:cstheme="majorHAnsi"/>
                                                                                                                <w:b/>
                                                                                                                <w:color w:val="262626" w:themeColor="text1" w:themeTint="D9"/>
                                                                                                                <w:sz w:val="22"/>
                                                                                                                <w:szCs w:val="22"/>
                                                                                                              </w:rPr>
                                                                                                            </w:pPr>
                                                                                                            <w:sdt>
                                                                                                              <w:sdtPr>
                                                                                                                <w:rPr>
                                                                                                                  <w:rFonts w:asciiTheme="majorHAnsi" w:hAnsiTheme="majorHAnsi" w:cstheme="majorHAnsi"/>
                                                                                                                  <w:color w:val="262626" w:themeColor="text1" w:themeTint="D9"/>
                                                                                                                  <w:sz w:val="22"/>
                                                                                                                </w:rPr>
                                                                                                                <w:id w:val="1305823362"/>
                                                                                                                <w:placeholder>
                                                                                                                  <w:docPart w:val="A9C5763B7EF44A7EBAAB00DFA2B0DF98"/>
                                                                                                                </w:placeholder>
                                                                                                                <w:text w:multiLine="1"/>
                                                                                                              </w:sdtPr>
                                                                                                              <w:sdtEndPr/>
                                                                                                              <w:sdtContent>
                                                                                                                <w:r w:rsidR="009F7F8D" w:rsidRPr="009F7F8D">
                                                                                                                  <w:rPr>
                                                                                                                    <w:rFonts w:asciiTheme="majorHAnsi" w:hAnsiTheme="majorHAnsi" w:cstheme="majorHAnsi"/>
                                                                                                                    <w:color w:val="262626" w:themeColor="text1" w:themeTint="D9"/>
                                                                                                                    <w:sz w:val="22"/>
                                                                                                                  </w:rPr>
                                                                                                                  <w:t>3D printed water distribution manifold (manufactured according to our design)</w:t>
                                                                                                                </w:r>
                                                                                                              </w:sdtContent>
                                                                                                            </w:sdt>
                                                                                                          </w:p>
                                                                                                        </w:tc>
                                                                                                        <w:tc>
                                                                                                          <w:tcPr>
                                                                                                            <w:tcW w:w="462" w:type="dxa"/>
                                                                                                            <w:tcBorders>
                                                                                                              <w:top w:val="nil"/>
                                                                                                              <w:left w:val="nil"/>
                                                                                                              <w:bottom w:val="nil"/>
                                                                                                              <w:right w:val="single" w:sz="8" w:space="0" w:color="577188" w:themeColor="accent1" w:themeShade="BF"/>
                                                                                                            </w:tcBorders>
                                                                                                            <w:vAlign w:val="bottom"/>
                                                                                                          </w:tcPr>
                                                                                                          <w:p w14:paraId="1426272B" w14:textId="77777777" w:rsidR="009E5BE9" w:rsidRPr="00320FCB" w:rsidRDefault="009E5BE9" w:rsidP="00627E39">
                                                                                                            <w:pPr>
                                                                                                              <w:rPr>
                                                                                                                <w:rFonts w:asciiTheme="majorHAnsi" w:hAnsiTheme="majorHAnsi" w:cstheme="majorHAnsi"/>
                                                                                                                <w:b/>
                                                                                                                <w:color w:val="262626" w:themeColor="text1" w:themeTint="D9"/>
                                                                                                                <w:sz w:val="22"/>
                                                                                                                <w:szCs w:val="22"/>
                                                                                                              </w:rPr>
                                                                                                            </w:pPr>
                                                                                                          </w:p>
                                                                                                        </w:tc>
                                                                                                      </w:tr>
                                                                                                      <w:sdt>
                                                                                                        <w:sdtPr>
                                                                                                          <w:rPr>
                                                                                                            <w:rFonts w:asciiTheme="majorHAnsi" w:hAnsiTheme="majorHAnsi" w:cstheme="majorHAnsi"/>
                                                                                                            <w:bCs/>
                                                                                                            <w:color w:val="262626" w:themeColor="text1" w:themeTint="D9"/>
                                                                                                            <w:sz w:val="22"/>
                                                                                                            <w:szCs w:val="22"/>
                                                                                                          </w:rPr>
                                                                                                          <w:id w:val="2076156785"/>
                                                                                                          <w15:repeatingSection/>
                                                                                                        </w:sdtPr>
                                                                                                        <w:sdtEndPr>
                                                                                                          <w:rPr>
                                                                                                            <w:b/>
                                                                                                            <w:bCs w:val="0"/>
                                                                                                          </w:rPr>
                                                                                                        </w:sdtEndPr>
                                                                                                        <w:sdtContent>
                                                                                                          <w:sdt>
                                                                                                            <w:sdtPr>
                                                                                                              <w:rPr>
                                                                                                                <w:rFonts w:asciiTheme="majorHAnsi" w:hAnsiTheme="majorHAnsi" w:cstheme="majorHAnsi"/>
                                                                                                                <w:bCs/>
                                                                                                                <w:color w:val="262626" w:themeColor="text1" w:themeTint="D9"/>
                                                                                                                <w:sz w:val="22"/>
                                                                                                                <w:szCs w:val="22"/>
                                                                                                              </w:rPr>
                                                                                                              <w:id w:val="-439375327"/>
                                                                                                              <w:placeholder>
                                                                                                                <w:docPart w:val="DefaultPlaceholder_-1854013435"/>
                                                                                                              </w:placeholder>
                                                                                                              <w15:repeatingSectionItem/>
                                                                                                            </w:sdtPr>
                                                                                                            <w:sdtEndPr>
                                                                                                              <w:rPr>
                                                                                                                <w:b/>
                                                                                                                <w:bCs w:val="0"/>
                                                                                                              </w:rPr>
                                                                                                            </w:sdtEndPr>
                                                                                                            <w:sdtContent>
                                                                                                              <w:tr w:rsidR="009E5BE9" w:rsidRPr="00320FCB" w14:paraId="1B7B105F" w14:textId="77777777" w:rsidTr="002702B6">
                                                                                                                <w:trPr>
                                                                                                                  <w:trHeight w:val="277"/>
                                                                                                                </w:trPr>
                                                                                                                <w:tc>
                                                                                                                  <w:tcPr>
                                                                                                                    <w:tcW w:w="3852" w:type="dxa"/>
                                                                                                                    <w:tcBorders>
                                                                                                                      <w:top w:val="nil"/>
                                                                                                                      <w:left w:val="single" w:sz="8" w:space="0" w:color="577188" w:themeColor="accent1" w:themeShade="BF"/>
                                                                                                                      <w:bottom w:val="single" w:sz="4" w:space="0" w:color="auto"/>
                                                                                                                      <w:right w:val="nil"/>
                                                                                                                    </w:tcBorders>
                                                                                                                  </w:tcPr>
                                                                                                                  <w:p w14:paraId="6147DDF7" w14:textId="0D1FDC6E" w:rsidR="009E5BE9" w:rsidRPr="00075058" w:rsidRDefault="001C188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Date received:</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1D1B2A18" w14:textId="4ABC1128" w:rsidR="009E5BE9"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1854636911"/>
                                                                                                                        <w:placeholder>
                                                                                                                          <w:docPart w:val="2B5F1E1A1A6A4A82AF679B1005F78A23"/>
                                                                                                                        </w:placeholder>
                                                                                                                        <w:text/>
                                                                                                                      </w:sdtPr>
                                                                                                                      <w:sdtEndPr>
                                                                                                                        <w:rPr>
                                                                                                                          <w:rStyle w:val="DefaultParagraphFont"/>
                                                                                                                          <w:color w:val="595959" w:themeColor="text1" w:themeTint="A6"/>
                                                                                                                          <w:sz w:val="20"/>
                                                                                                                        </w:rPr>
                                                                                                                      </w:sdtEndPr>
                                                                                                                      <w:sdtContent>
                                                                                                                        <w:r w:rsidR="00256917">
                                                                                                                          <w:rPr>
                                                                                                                            <w:rStyle w:val="TypeText"/>
                                                                                                                            <w:rFonts w:asciiTheme="majorHAnsi" w:hAnsiTheme="majorHAnsi" w:cstheme="majorHAnsi"/>
                                                                                                                          </w:rPr>
                                                                                                                          <w:t>Many iterations over years.</w:t>
                                                                                                                        </w:r>
                                                                                                                      </w:sdtContent>
                                                                                                                    </w:sdt>
                                                                                                                  </w:p>
                                                                                                                </w:tc>
                                                                                                                <w:tc>
                                                                                                                  <w:tcPr>
                                                                                                                    <w:tcW w:w="462" w:type="dxa"/>
                                                                                                                    <w:tcBorders>
                                                                                                                      <w:top w:val="nil"/>
                                                                                                                      <w:left w:val="nil"/>
                                                                                                                      <w:bottom w:val="single" w:sz="4" w:space="0" w:color="auto"/>
                                                                                                                      <w:right w:val="single" w:sz="8" w:space="0" w:color="577188" w:themeColor="accent1" w:themeShade="BF"/>
                                                                                                                    </w:tcBorders>
                                                                                                                    <w:vAlign w:val="bottom"/>
                                                                                                                  </w:tcPr>
                                                                                                                  <w:p w14:paraId="362A9AA2" w14:textId="618A610A" w:rsidR="009E5BE9" w:rsidRPr="00320FCB" w:rsidRDefault="009E5BE9" w:rsidP="00627E39">
                                                                                                                    <w:pPr>
                                                                                                                      <w:rPr>
                                                                                                                        <w:rFonts w:asciiTheme="majorHAnsi" w:hAnsiTheme="majorHAnsi" w:cstheme="majorHAnsi"/>
                                                                                                                        <w:b/>
                                                                                                                        <w:color w:val="262626" w:themeColor="text1" w:themeTint="D9"/>
                                                                                                                        <w:sz w:val="22"/>
                                                                                                                        <w:szCs w:val="22"/>
                                                                                                                      </w:rPr>
                                                                                                                    </w:pPr>
                                                                                                                  </w:p>
                                                                                                                </w:tc>
                                                                                                              </w:tr>
                                                                                                            </w:sdtContent>
                                                                                                          </w:sdt>
                                                                                                        </w:sdtContent>
                                                                                                      </w:sdt>
                                                                                                    </w:sdtContent>
                                                                                                  </w:sdt>
                                                                                                  <w:sdt>
                                                                                                    <w:sdtPr>
                                                                                                      <w:rPr>
                                                                                                        <w:rFonts w:asciiTheme="majorHAnsi" w:hAnsiTheme="majorHAnsi" w:cstheme="majorHAnsi"/>
                                                                                                        <w:bCs/>
                                                                                                        <w:color w:val="262626" w:themeColor="text1" w:themeTint="D9"/>
                                                                                                        <w:sz w:val="22"/>
                                                                                                        <w:szCs w:val="22"/>
                                                                                                      </w:rPr>
                                                                                                      <w:id w:val="1875038364"/>
                                                                                                      <w:placeholder>
                                                                                                        <w:docPart w:val="70019A0484F3A445A0D07A4B57EA452F"/>
                                                                                                      </w:placeholder>
                                                                                                      <w15:repeatingSectionItem/>
                                                                                                    </w:sdtPr>
                                                                                                    <w:sdtEndPr>
                                                                                                      <w:rPr>
                                                                                                        <w:b/>
                                                                                                        <w:bCs w:val="0"/>
                                                                                                      </w:rPr>
                                                                                                    </w:sdtEndPr>
                                                                                                    <w:sdtContent>
                                                                                                      <w:tr w:rsidR="009F4CE4" w:rsidRPr="00320FCB" w14:paraId="7FC022FC" w14:textId="77777777" w:rsidTr="002702B6">
                                                                                                        <w:trPr>
                                                                                                          <w:trHeight w:val="380"/>
                                                                                                        </w:trPr>
                                                                                                        <w:tc>
                                                                                                          <w:tcPr>
                                                                                                            <w:tcW w:w="3852" w:type="dxa"/>
                                                                                                            <w:tcBorders>
                                                                                                              <w:top w:val="nil"/>
                                                                                                              <w:left w:val="single" w:sz="8" w:space="0" w:color="577188" w:themeColor="accent1" w:themeShade="BF"/>
                                                                                                              <w:bottom w:val="nil"/>
                                                                                                              <w:right w:val="nil"/>
                                                                                                            </w:tcBorders>
                                                                                                          </w:tcPr>
                                                                                                          <w:p w14:paraId="219F5F85" w14:textId="77777777" w:rsidR="009F4CE4" w:rsidRPr="00075058" w:rsidRDefault="009F4CE4" w:rsidP="00627E39">
                                                                                                            <w:pPr>
                                                                                                              <w:pStyle w:val="ListParagraph"/>
                                                                                                              <w:numPr>
                                                                                                                <w:ilvl w:val="0"/>
                                                                                                                <w:numId w:val="21"/>
                                                                                                              </w:numPr>
                                                                                                              <w:ind w:left="864"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External party:</w:t>
                                                                                                            </w:r>
                                                                                                          </w:p>
                                                                                                        </w:tc>
                                                                                                        <w:tc>
                                                                                                          <w:tcPr>
                                                                                                            <w:tcW w:w="5995" w:type="dxa"/>
                                                                                                            <w:gridSpan w:val="3"/>
                                                                                                            <w:tcBorders>
                                                                                                              <w:top w:val="single" w:sz="6" w:space="0" w:color="B1C0CD" w:themeColor="accent1" w:themeTint="99"/>
                                                                                                              <w:left w:val="nil"/>
                                                                                                              <w:bottom w:val="single" w:sz="6" w:space="0" w:color="B1C0CD" w:themeColor="accent1" w:themeTint="99"/>
                                                                                                              <w:right w:val="nil"/>
                                                                                                            </w:tcBorders>
                                                                                                            <w:vAlign w:val="bottom"/>
                                                                                                          </w:tcPr>
                                                                                                          <w:p w14:paraId="7A20356C" w14:textId="36BA1C89" w:rsidR="009F4CE4" w:rsidRPr="00320FCB" w:rsidRDefault="00D94E4F" w:rsidP="009E5BE9">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1244839264"/>
                                                                                                                <w:placeholder>
                                                                                                                  <w:docPart w:val="54E3006CEFAB904A8DAE7B8513935CE9"/>
                                                                                                                </w:placeholder>
                                                                                                                <w:text/>
                                                                                                              </w:sdtPr>
                                                                                                              <w:sdtEndPr>
                                                                                                                <w:rPr>
                                                                                                                  <w:rStyle w:val="DefaultParagraphFont"/>
                                                                                                                  <w:color w:val="595959" w:themeColor="text1" w:themeTint="A6"/>
                                                                                                                  <w:sz w:val="20"/>
                                                                                                                </w:rPr>
                                                                                                              </w:sdtEndPr>
                                                                                                              <w:sdtContent>
                                                                                                                <w:r w:rsidR="00256917">
                                                                                                                  <w:rPr>
                                                                                                                    <w:rStyle w:val="TypeText"/>
                                                                                                                    <w:rFonts w:asciiTheme="majorHAnsi" w:hAnsiTheme="majorHAnsi" w:cstheme="majorHAnsi"/>
                                                                                                                  </w:rPr>
                                                                                                                  <w:t>3ERP Rapid Prototyping</w:t>
                                                                                                                </w:r>
                                                                                                              </w:sdtContent>
                                                                                                            </w:sdt>
                                                                                                          </w:p>
                                                                                                        </w:tc>
                                                                                                        <w:tc>
                                                                                                          <w:tcPr>
                                                                                                            <w:tcW w:w="462" w:type="dxa"/>
                                                                                                            <w:tcBorders>
                                                                                                              <w:top w:val="single" w:sz="6" w:space="0" w:color="B1C0CD" w:themeColor="accent1" w:themeTint="99"/>
                                                                                                              <w:left w:val="nil"/>
                                                                                                              <w:bottom w:val="nil"/>
                                                                                                              <w:right w:val="single" w:sz="8" w:space="0" w:color="577188" w:themeColor="accent1" w:themeShade="BF"/>
                                                                                                            </w:tcBorders>
                                                                                                            <w:vAlign w:val="bottom"/>
                                                                                                          </w:tcPr>
                                                                                                          <w:p w14:paraId="40AE74B5" w14:textId="77777777" w:rsidR="009F4CE4" w:rsidRPr="00320FCB" w:rsidRDefault="009F4CE4" w:rsidP="00627E39">
                                                                                                            <w:pPr>
                                                                                                              <w:rPr>
                                                                                                                <w:rFonts w:asciiTheme="majorHAnsi" w:hAnsiTheme="majorHAnsi" w:cstheme="majorHAnsi"/>
                                                                                                                <w:color w:val="262626" w:themeColor="text1" w:themeTint="D9"/>
                                                                                                                <w:sz w:val="22"/>
                                                                                                                <w:szCs w:val="22"/>
                                                                                                              </w:rPr>
                                                                                                            </w:pPr>
                                                                                                          </w:p>
                                                                                                        </w:tc>
                                                                                                      </w:tr>
                                                                                                      <w:tr w:rsidR="009F4CE4" w:rsidRPr="00320FCB" w14:paraId="5451325C" w14:textId="77777777" w:rsidTr="002702B6">
                                                                                                        <w:trPr>
                                                                                                          <w:trHeight w:val="380"/>
                                                                                                        </w:trPr>
                                                                                                        <w:tc>
                                                                                                          <w:tcPr>
                                                                                                            <w:tcW w:w="3852" w:type="dxa"/>
                                                                                                            <w:tcBorders>
                                                                                                              <w:top w:val="nil"/>
                                                                                                              <w:left w:val="single" w:sz="8" w:space="0" w:color="577188" w:themeColor="accent1" w:themeShade="BF"/>
                                                                                                              <w:bottom w:val="nil"/>
                                                                                                              <w:right w:val="nil"/>
                                                                                                            </w:tcBorders>
                                                                                                          </w:tcPr>
                                                                                                          <w:p w14:paraId="090B1895" w14:textId="77777777" w:rsidR="009F4CE4" w:rsidRPr="00075058" w:rsidRDefault="009F4CE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Description of material:</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09BAC959" w14:textId="4B6C2270" w:rsidR="009F4CE4" w:rsidRPr="00320FCB" w:rsidRDefault="00D94E4F" w:rsidP="00627E39">
                                                                                                            <w:pPr>
                                                                                                              <w:rPr>
                                                                                                                <w:rFonts w:asciiTheme="majorHAnsi" w:hAnsiTheme="majorHAnsi" w:cstheme="majorHAnsi"/>
                                                                                                                <w:b/>
                                                                                                                <w:color w:val="262626" w:themeColor="text1" w:themeTint="D9"/>
                                                                                                                <w:sz w:val="22"/>
                                                                                                                <w:szCs w:val="22"/>
                                                                                                              </w:rPr>
                                                                                                            </w:pPr>
                                                                                                            <w:sdt>
                                                                                                              <w:sdtPr>
                                                                                                                <w:rPr>
                                                                                                                  <w:rFonts w:asciiTheme="majorHAnsi" w:hAnsiTheme="majorHAnsi" w:cstheme="majorHAnsi"/>
                                                                                                                  <w:color w:val="262626" w:themeColor="text1" w:themeTint="D9"/>
                                                                                                                  <w:sz w:val="22"/>
                                                                                                                </w:rPr>
                                                                                                                <w:id w:val="1680076820"/>
                                                                                                                <w:placeholder>
                                                                                                                  <w:docPart w:val="376212CA38547147815FCD9DEDB9154C"/>
                                                                                                                </w:placeholder>
                                                                                                                <w:text w:multiLine="1"/>
                                                                                                              </w:sdtPr>
                                                                                                              <w:sdtEndPr/>
                                                                                                              <w:sdtContent>
                                                                                                                <w:r w:rsidR="009F7F8D" w:rsidRPr="009F7F8D">
                                                                                                                  <w:rPr>
                                                                                                                    <w:rFonts w:asciiTheme="majorHAnsi" w:hAnsiTheme="majorHAnsi" w:cstheme="majorHAnsi"/>
                                                                                                                    <w:color w:val="262626" w:themeColor="text1" w:themeTint="D9"/>
                                                                                                                    <w:sz w:val="22"/>
                                                                                                                  </w:rPr>
                                                                                                                  <w:t>Machined parts: compression screws, bus bars, etc. (manufactured according to our design)</w:t>
                                                                                                                </w:r>
                                                                                                              </w:sdtContent>
                                                                                                            </w:sdt>
                                                                                                          </w:p>
                                                                                                        </w:tc>
                                                                                                        <w:tc>
                                                                                                          <w:tcPr>
                                                                                                            <w:tcW w:w="462" w:type="dxa"/>
                                                                                                            <w:tcBorders>
                                                                                                              <w:top w:val="nil"/>
                                                                                                              <w:left w:val="nil"/>
                                                                                                              <w:bottom w:val="nil"/>
                                                                                                              <w:right w:val="single" w:sz="8" w:space="0" w:color="577188" w:themeColor="accent1" w:themeShade="BF"/>
                                                                                                            </w:tcBorders>
                                                                                                            <w:vAlign w:val="bottom"/>
                                                                                                          </w:tcPr>
                                                                                                          <w:p w14:paraId="5DCB1E2B" w14:textId="77777777" w:rsidR="009F4CE4" w:rsidRPr="00320FCB" w:rsidRDefault="009F4CE4" w:rsidP="00627E39">
                                                                                                            <w:pPr>
                                                                                                              <w:rPr>
                                                                                                                <w:rFonts w:asciiTheme="majorHAnsi" w:hAnsiTheme="majorHAnsi" w:cstheme="majorHAnsi"/>
                                                                                                                <w:b/>
                                                                                                                <w:color w:val="262626" w:themeColor="text1" w:themeTint="D9"/>
                                                                                                                <w:sz w:val="22"/>
                                                                                                                <w:szCs w:val="22"/>
                                                                                                              </w:rPr>
                                                                                                            </w:pPr>
                                                                                                          </w:p>
                                                                                                        </w:tc>
                                                                                                      </w:tr>
                                                                                                      <w:sdt>
                                                                                                        <w:sdtPr>
                                                                                                          <w:rPr>
                                                                                                            <w:rFonts w:asciiTheme="majorHAnsi" w:hAnsiTheme="majorHAnsi" w:cstheme="majorHAnsi"/>
                                                                                                            <w:bCs/>
                                                                                                            <w:color w:val="262626" w:themeColor="text1" w:themeTint="D9"/>
                                                                                                            <w:sz w:val="22"/>
                                                                                                            <w:szCs w:val="22"/>
                                                                                                          </w:rPr>
                                                                                                          <w:id w:val="-1384325692"/>
                                                                                                          <w15:repeatingSection/>
                                                                                                        </w:sdtPr>
                                                                                                        <w:sdtEndPr>
                                                                                                          <w:rPr>
                                                                                                            <w:b/>
                                                                                                            <w:bCs w:val="0"/>
                                                                                                          </w:rPr>
                                                                                                        </w:sdtEndPr>
                                                                                                        <w:sdtContent>
                                                                                                          <w:sdt>
                                                                                                            <w:sdtPr>
                                                                                                              <w:rPr>
                                                                                                                <w:rFonts w:asciiTheme="majorHAnsi" w:hAnsiTheme="majorHAnsi" w:cstheme="majorHAnsi"/>
                                                                                                                <w:bCs/>
                                                                                                                <w:color w:val="262626" w:themeColor="text1" w:themeTint="D9"/>
                                                                                                                <w:sz w:val="22"/>
                                                                                                                <w:szCs w:val="22"/>
                                                                                                              </w:rPr>
                                                                                                              <w:id w:val="115500896"/>
                                                                                                              <w:placeholder>
                                                                                                                <w:docPart w:val="AB044A87208FF84CA96FA6F7DC29263B"/>
                                                                                                              </w:placeholder>
                                                                                                              <w15:repeatingSectionItem/>
                                                                                                            </w:sdtPr>
                                                                                                            <w:sdtEndPr>
                                                                                                              <w:rPr>
                                                                                                                <w:b/>
                                                                                                                <w:bCs w:val="0"/>
                                                                                                              </w:rPr>
                                                                                                            </w:sdtEndPr>
                                                                                                            <w:sdtContent>
                                                                                                              <w:tr w:rsidR="009F4CE4" w:rsidRPr="00320FCB" w14:paraId="6ACE4276" w14:textId="77777777" w:rsidTr="002702B6">
                                                                                                                <w:trPr>
                                                                                                                  <w:trHeight w:val="277"/>
                                                                                                                </w:trPr>
                                                                                                                <w:tc>
                                                                                                                  <w:tcPr>
                                                                                                                    <w:tcW w:w="3852" w:type="dxa"/>
                                                                                                                    <w:tcBorders>
                                                                                                                      <w:top w:val="nil"/>
                                                                                                                      <w:left w:val="single" w:sz="8" w:space="0" w:color="577188" w:themeColor="accent1" w:themeShade="BF"/>
                                                                                                                      <w:bottom w:val="single" w:sz="4" w:space="0" w:color="auto"/>
                                                                                                                      <w:right w:val="nil"/>
                                                                                                                    </w:tcBorders>
                                                                                                                  </w:tcPr>
                                                                                                                  <w:p w14:paraId="4A05CBFD" w14:textId="77777777" w:rsidR="009F4CE4" w:rsidRPr="00075058" w:rsidRDefault="009F4CE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Date received:</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5B6F7735" w14:textId="216F27C8" w:rsidR="009F4CE4"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815769038"/>
                                                                                                                        <w:placeholder>
                                                                                                                          <w:docPart w:val="AA238DF2C71199468CEFA4F5FC7DCF8C"/>
                                                                                                                        </w:placeholder>
                                                                                                                        <w:text/>
                                                                                                                      </w:sdtPr>
                                                                                                                      <w:sdtEndPr>
                                                                                                                        <w:rPr>
                                                                                                                          <w:rStyle w:val="DefaultParagraphFont"/>
                                                                                                                          <w:color w:val="595959" w:themeColor="text1" w:themeTint="A6"/>
                                                                                                                          <w:sz w:val="20"/>
                                                                                                                        </w:rPr>
                                                                                                                      </w:sdtEndPr>
                                                                                                                      <w:sdtContent>
                                                                                                                        <w:r w:rsidR="00256917">
                                                                                                                          <w:rPr>
                                                                                                                            <w:rStyle w:val="TypeText"/>
                                                                                                                            <w:rFonts w:asciiTheme="majorHAnsi" w:hAnsiTheme="majorHAnsi" w:cstheme="majorHAnsi"/>
                                                                                                                          </w:rPr>
                                                                                                                          <w:t>Many iterations over years.</w:t>
                                                                                                                        </w:r>
                                                                                                                      </w:sdtContent>
                                                                                                                    </w:sdt>
                                                                                                                  </w:p>
                                                                                                                </w:tc>
                                                                                                                <w:tc>
                                                                                                                  <w:tcPr>
                                                                                                                    <w:tcW w:w="462" w:type="dxa"/>
                                                                                                                    <w:tcBorders>
                                                                                                                      <w:top w:val="nil"/>
                                                                                                                      <w:left w:val="nil"/>
                                                                                                                      <w:bottom w:val="single" w:sz="4" w:space="0" w:color="auto"/>
                                                                                                                      <w:right w:val="single" w:sz="8" w:space="0" w:color="577188" w:themeColor="accent1" w:themeShade="BF"/>
                                                                                                                    </w:tcBorders>
                                                                                                                    <w:vAlign w:val="bottom"/>
                                                                                                                  </w:tcPr>
                                                                                                                  <w:p w14:paraId="5E3D2556" w14:textId="1D084960" w:rsidR="009F4CE4" w:rsidRPr="00320FCB" w:rsidRDefault="009F4CE4" w:rsidP="00627E39">
                                                                                                                    <w:pPr>
                                                                                                                      <w:rPr>
                                                                                                                        <w:rFonts w:asciiTheme="majorHAnsi" w:hAnsiTheme="majorHAnsi" w:cstheme="majorHAnsi"/>
                                                                                                                        <w:b/>
                                                                                                                        <w:color w:val="262626" w:themeColor="text1" w:themeTint="D9"/>
                                                                                                                        <w:sz w:val="22"/>
                                                                                                                        <w:szCs w:val="22"/>
                                                                                                                      </w:rPr>
                                                                                                                    </w:pPr>
                                                                                                                  </w:p>
                                                                                                                </w:tc>
                                                                                                              </w:tr>
                                                                                                            </w:sdtContent>
                                                                                                          </w:sdt>
                                                                                                        </w:sdtContent>
                                                                                                      </w:sdt>
                                                                                                    </w:sdtContent>
                                                                                                  </w:sdt>
                                                                                                  <w:sdt>
                                                                                                    <w:sdtPr>
                                                                                                      <w:rPr>
                                                                                                        <w:rFonts w:asciiTheme="majorHAnsi" w:hAnsiTheme="majorHAnsi" w:cstheme="majorHAnsi"/>
                                                                                                        <w:bCs/>
                                                                                                        <w:color w:val="262626" w:themeColor="text1" w:themeTint="D9"/>
                                                                                                        <w:sz w:val="22"/>
                                                                                                        <w:szCs w:val="22"/>
                                                                                                      </w:rPr>
                                                                                                      <w:id w:val="1718858048"/>
                                                                                                      <w:placeholder>
                                                                                                        <w:docPart w:val="79067951CE103C4B973AE832075E8A53"/>
                                                                                                      </w:placeholder>
                                                                                                      <w15:repeatingSectionItem/>
                                                                                                    </w:sdtPr>
                                                                                                    <w:sdtEndPr>
                                                                                                      <w:rPr>
                                                                                                        <w:b/>
                                                                                                        <w:bCs w:val="0"/>
                                                                                                      </w:rPr>
                                                                                                    </w:sdtEndPr>
                                                                                                    <w:sdtContent>
                                                                                                      <w:tr w:rsidR="009F4CE4" w:rsidRPr="00320FCB" w14:paraId="39987720" w14:textId="77777777" w:rsidTr="002702B6">
                                                                                                        <w:trPr>
                                                                                                          <w:trHeight w:val="380"/>
                                                                                                        </w:trPr>
                                                                                                        <w:tc>
                                                                                                          <w:tcPr>
                                                                                                            <w:tcW w:w="3852" w:type="dxa"/>
                                                                                                            <w:tcBorders>
                                                                                                              <w:top w:val="nil"/>
                                                                                                              <w:left w:val="single" w:sz="8" w:space="0" w:color="577188" w:themeColor="accent1" w:themeShade="BF"/>
                                                                                                              <w:bottom w:val="nil"/>
                                                                                                              <w:right w:val="nil"/>
                                                                                                            </w:tcBorders>
                                                                                                          </w:tcPr>
                                                                                                          <w:p w14:paraId="19198843" w14:textId="77777777" w:rsidR="009F4CE4" w:rsidRPr="00075058" w:rsidRDefault="009F4CE4" w:rsidP="00627E39">
                                                                                                            <w:pPr>
                                                                                                              <w:pStyle w:val="ListParagraph"/>
                                                                                                              <w:numPr>
                                                                                                                <w:ilvl w:val="0"/>
                                                                                                                <w:numId w:val="21"/>
                                                                                                              </w:numPr>
                                                                                                              <w:ind w:left="864"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External party:</w:t>
                                                                                                            </w:r>
                                                                                                          </w:p>
                                                                                                        </w:tc>
                                                                                                        <w:tc>
                                                                                                          <w:tcPr>
                                                                                                            <w:tcW w:w="5995" w:type="dxa"/>
                                                                                                            <w:gridSpan w:val="3"/>
                                                                                                            <w:tcBorders>
                                                                                                              <w:top w:val="single" w:sz="6" w:space="0" w:color="B1C0CD" w:themeColor="accent1" w:themeTint="99"/>
                                                                                                              <w:left w:val="nil"/>
                                                                                                              <w:bottom w:val="single" w:sz="6" w:space="0" w:color="B1C0CD" w:themeColor="accent1" w:themeTint="99"/>
                                                                                                              <w:right w:val="nil"/>
                                                                                                            </w:tcBorders>
                                                                                                            <w:vAlign w:val="bottom"/>
                                                                                                          </w:tcPr>
                                                                                                          <w:p w14:paraId="038D3A46" w14:textId="010092BC" w:rsidR="009F4CE4" w:rsidRPr="00320FCB" w:rsidRDefault="00D94E4F" w:rsidP="009E5BE9">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991300085"/>
                                                                                                                <w:placeholder>
                                                                                                                  <w:docPart w:val="BAB3B8A93F05C4469809A4C8064237ED"/>
                                                                                                                </w:placeholder>
                                                                                                                <w:text/>
                                                                                                              </w:sdtPr>
                                                                                                              <w:sdtEndPr>
                                                                                                                <w:rPr>
                                                                                                                  <w:rStyle w:val="DefaultParagraphFont"/>
                                                                                                                  <w:color w:val="595959" w:themeColor="text1" w:themeTint="A6"/>
                                                                                                                  <w:sz w:val="20"/>
                                                                                                                </w:rPr>
                                                                                                              </w:sdtEndPr>
                                                                                                              <w:sdtContent>
                                                                                                                <w:proofErr w:type="spellStart"/>
                                                                                                                <w:r w:rsidR="00256917">
                                                                                                                  <w:rPr>
                                                                                                                    <w:rStyle w:val="TypeText"/>
                                                                                                                    <w:rFonts w:asciiTheme="majorHAnsi" w:hAnsiTheme="majorHAnsi" w:cstheme="majorHAnsi"/>
                                                                                                                  </w:rPr>
                                                                                                                  <w:t>Xometry</w:t>
                                                                                                                </w:r>
                                                                                                                <w:proofErr w:type="spellEnd"/>
                                                                                                              </w:sdtContent>
                                                                                                            </w:sdt>
                                                                                                          </w:p>
                                                                                                        </w:tc>
                                                                                                        <w:tc>
                                                                                                          <w:tcPr>
                                                                                                            <w:tcW w:w="462" w:type="dxa"/>
                                                                                                            <w:tcBorders>
                                                                                                              <w:top w:val="single" w:sz="6" w:space="0" w:color="B1C0CD" w:themeColor="accent1" w:themeTint="99"/>
                                                                                                              <w:left w:val="nil"/>
                                                                                                              <w:bottom w:val="nil"/>
                                                                                                              <w:right w:val="single" w:sz="8" w:space="0" w:color="577188" w:themeColor="accent1" w:themeShade="BF"/>
                                                                                                            </w:tcBorders>
                                                                                                            <w:vAlign w:val="bottom"/>
                                                                                                          </w:tcPr>
                                                                                                          <w:p w14:paraId="5C01514A" w14:textId="77777777" w:rsidR="009F4CE4" w:rsidRPr="00320FCB" w:rsidRDefault="009F4CE4" w:rsidP="00627E39">
                                                                                                            <w:pPr>
                                                                                                              <w:rPr>
                                                                                                                <w:rFonts w:asciiTheme="majorHAnsi" w:hAnsiTheme="majorHAnsi" w:cstheme="majorHAnsi"/>
                                                                                                                <w:color w:val="262626" w:themeColor="text1" w:themeTint="D9"/>
                                                                                                                <w:sz w:val="22"/>
                                                                                                                <w:szCs w:val="22"/>
                                                                                                              </w:rPr>
                                                                                                            </w:pPr>
                                                                                                          </w:p>
                                                                                                        </w:tc>
                                                                                                      </w:tr>
                                                                                                      <w:tr w:rsidR="009F4CE4" w:rsidRPr="00320FCB" w14:paraId="260B73D3" w14:textId="77777777" w:rsidTr="002702B6">
                                                                                                        <w:trPr>
                                                                                                          <w:trHeight w:val="380"/>
                                                                                                        </w:trPr>
                                                                                                        <w:tc>
                                                                                                          <w:tcPr>
                                                                                                            <w:tcW w:w="3852" w:type="dxa"/>
                                                                                                            <w:tcBorders>
                                                                                                              <w:top w:val="nil"/>
                                                                                                              <w:left w:val="single" w:sz="8" w:space="0" w:color="577188" w:themeColor="accent1" w:themeShade="BF"/>
                                                                                                              <w:bottom w:val="nil"/>
                                                                                                              <w:right w:val="nil"/>
                                                                                                            </w:tcBorders>
                                                                                                          </w:tcPr>
                                                                                                          <w:p w14:paraId="291EC80A" w14:textId="77777777" w:rsidR="009F4CE4" w:rsidRPr="00075058" w:rsidRDefault="009F4CE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Description of material:</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1CECF111" w14:textId="0FA2A70E" w:rsidR="009F4CE4"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1012036708"/>
                                                                                                                <w:placeholder>
                                                                                                                  <w:docPart w:val="91295A40CA73D740A61DA47BD8AC007C"/>
                                                                                                                </w:placeholder>
                                                                                                                <w:text w:multiLine="1"/>
                                                                                                              </w:sdtPr>
                                                                                                              <w:sdtEndPr>
                                                                                                                <w:rPr>
                                                                                                                  <w:rStyle w:val="DefaultParagraphFont"/>
                                                                                                                  <w:color w:val="595959" w:themeColor="text1" w:themeTint="A6"/>
                                                                                                                  <w:sz w:val="20"/>
                                                                                                                </w:rPr>
                                                                                                              </w:sdtEndPr>
                                                                                                              <w:sdtContent>
                                                                                                                <w:r w:rsidR="00256917">
                                                                                                                  <w:rPr>
                                                                                                                    <w:rStyle w:val="TypeText"/>
                                                                                                                    <w:rFonts w:asciiTheme="majorHAnsi" w:hAnsiTheme="majorHAnsi" w:cstheme="majorHAnsi"/>
                                                                                                                  </w:rPr>
                                                                                                                  <w:t>Copper discs</w:t>
                                                                                                                </w:r>
                                                                                                                <w:r w:rsidR="009F7F8D">
                                                                                                                  <w:rPr>
                                                                                                                    <w:rStyle w:val="TypeText"/>
                                                                                                                    <w:rFonts w:asciiTheme="majorHAnsi" w:hAnsiTheme="majorHAnsi" w:cstheme="majorHAnsi"/>
                                                                                                                  </w:rPr>
                                                                                                                  <w:t xml:space="preserve"> (manufactured according to our design)</w:t>
                                                                                                                </w:r>
                                                                                                              </w:sdtContent>
                                                                                                            </w:sdt>
                                                                                                          </w:p>
                                                                                                        </w:tc>
                                                                                                        <w:tc>
                                                                                                          <w:tcPr>
                                                                                                            <w:tcW w:w="462" w:type="dxa"/>
                                                                                                            <w:tcBorders>
                                                                                                              <w:top w:val="nil"/>
                                                                                                              <w:left w:val="nil"/>
                                                                                                              <w:bottom w:val="nil"/>
                                                                                                              <w:right w:val="single" w:sz="8" w:space="0" w:color="577188" w:themeColor="accent1" w:themeShade="BF"/>
                                                                                                            </w:tcBorders>
                                                                                                            <w:vAlign w:val="bottom"/>
                                                                                                          </w:tcPr>
                                                                                                          <w:p w14:paraId="48E8CCF3" w14:textId="77777777" w:rsidR="009F4CE4" w:rsidRPr="00320FCB" w:rsidRDefault="009F4CE4" w:rsidP="00627E39">
                                                                                                            <w:pPr>
                                                                                                              <w:rPr>
                                                                                                                <w:rFonts w:asciiTheme="majorHAnsi" w:hAnsiTheme="majorHAnsi" w:cstheme="majorHAnsi"/>
                                                                                                                <w:b/>
                                                                                                                <w:color w:val="262626" w:themeColor="text1" w:themeTint="D9"/>
                                                                                                                <w:sz w:val="22"/>
                                                                                                                <w:szCs w:val="22"/>
                                                                                                              </w:rPr>
                                                                                                            </w:pPr>
                                                                                                          </w:p>
                                                                                                        </w:tc>
                                                                                                      </w:tr>
                                                                                                      <w:sdt>
                                                                                                        <w:sdtPr>
                                                                                                          <w:rPr>
                                                                                                            <w:rFonts w:asciiTheme="majorHAnsi" w:hAnsiTheme="majorHAnsi" w:cstheme="majorHAnsi"/>
                                                                                                            <w:bCs/>
                                                                                                            <w:color w:val="262626" w:themeColor="text1" w:themeTint="D9"/>
                                                                                                            <w:sz w:val="22"/>
                                                                                                            <w:szCs w:val="22"/>
                                                                                                          </w:rPr>
                                                                                                          <w:id w:val="-1927404662"/>
                                                                                                          <w15:repeatingSection/>
                                                                                                        </w:sdtPr>
                                                                                                        <w:sdtEndPr>
                                                                                                          <w:rPr>
                                                                                                            <w:b/>
                                                                                                            <w:bCs w:val="0"/>
                                                                                                          </w:rPr>
                                                                                                        </w:sdtEndPr>
                                                                                                        <w:sdtContent>
                                                                                                          <w:sdt>
                                                                                                            <w:sdtPr>
                                                                                                              <w:rPr>
                                                                                                                <w:rFonts w:asciiTheme="majorHAnsi" w:hAnsiTheme="majorHAnsi" w:cstheme="majorHAnsi"/>
                                                                                                                <w:bCs/>
                                                                                                                <w:color w:val="262626" w:themeColor="text1" w:themeTint="D9"/>
                                                                                                                <w:sz w:val="22"/>
                                                                                                                <w:szCs w:val="22"/>
                                                                                                              </w:rPr>
                                                                                                              <w:id w:val="-1122681658"/>
                                                                                                              <w:placeholder>
                                                                                                                <w:docPart w:val="47B93BA79DE458458193B1BD8779CA2D"/>
                                                                                                              </w:placeholder>
                                                                                                              <w15:repeatingSectionItem/>
                                                                                                            </w:sdtPr>
                                                                                                            <w:sdtEndPr>
                                                                                                              <w:rPr>
                                                                                                                <w:b/>
                                                                                                                <w:bCs w:val="0"/>
                                                                                                              </w:rPr>
                                                                                                            </w:sdtEndPr>
                                                                                                            <w:sdtContent>
                                                                                                              <w:tr w:rsidR="009F4CE4" w:rsidRPr="00320FCB" w14:paraId="75471B3C" w14:textId="77777777" w:rsidTr="002702B6">
                                                                                                                <w:trPr>
                                                                                                                  <w:trHeight w:val="277"/>
                                                                                                                </w:trPr>
                                                                                                                <w:tc>
                                                                                                                  <w:tcPr>
                                                                                                                    <w:tcW w:w="3852" w:type="dxa"/>
                                                                                                                    <w:tcBorders>
                                                                                                                      <w:top w:val="nil"/>
                                                                                                                      <w:left w:val="single" w:sz="8" w:space="0" w:color="577188" w:themeColor="accent1" w:themeShade="BF"/>
                                                                                                                      <w:bottom w:val="single" w:sz="4" w:space="0" w:color="auto"/>
                                                                                                                      <w:right w:val="nil"/>
                                                                                                                    </w:tcBorders>
                                                                                                                  </w:tcPr>
                                                                                                                  <w:p w14:paraId="20672E8F" w14:textId="77777777" w:rsidR="009F4CE4" w:rsidRPr="00075058" w:rsidRDefault="009F4CE4"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Date received:</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3171F3AD" w14:textId="6D6A4228" w:rsidR="009F4CE4" w:rsidRPr="00320FCB" w:rsidRDefault="00D94E4F" w:rsidP="00627E39">
                                                                                                                    <w:pPr>
                                                                                                                      <w:rPr>
                                                                                                                        <w:rFonts w:asciiTheme="majorHAnsi" w:hAnsiTheme="majorHAnsi" w:cstheme="majorHAnsi"/>
                                                                                                                        <w:b/>
                                                                                                                        <w:color w:val="262626" w:themeColor="text1" w:themeTint="D9"/>
                                                                                                                        <w:sz w:val="22"/>
                                                                                                                        <w:szCs w:val="22"/>
                                                                                                                      </w:rPr>
                                                                                                                    </w:pPr>
                                                                                                                    <w:sdt>
                                                                                                                      <w:sdtPr>
                                                                                                                        <w:rPr>
                                                                                                                          <w:rFonts w:ascii="Arial" w:hAnsi="Arial" w:cs="Arial"/>
                                                                                                                          <w:color w:val="000000"/>
                                                                                                                          <w:shd w:val="clear" w:color="auto" w:fill="FFFFFF"/>
                                                                                                                        </w:rPr>
                                                                                                                        <w:id w:val="-1082518357"/>
                                                                                                                        <w:placeholder>
                                                                                                                          <w:docPart w:val="126735DDBA6A43408A6559CA4EC3DE1C"/>
                                                                                                                        </w:placeholder>
                                                                                                                        <w:text/>
                                                                                                                      </w:sdtPr>
                                                                                                                      <w:sdtEndPr/>
                                                                                                                      <w:sdtContent>
                                                                                                                        <w:r w:rsidR="00BD305B" w:rsidRPr="00BD305B">
                                                                                                                          <w:rPr>
                                                                                                                            <w:rFonts w:ascii="Arial" w:hAnsi="Arial" w:cs="Arial"/>
                                                                                                                            <w:color w:val="000000"/>
                                                                                                                            <w:shd w:val="clear" w:color="auto" w:fill="FFFFFF"/>
                                                                                                                          </w:rPr>
                                                                                                                          <w:t>7/16/2025</w:t>
                                                                                                                        </w:r>
                                                                                                                      </w:sdtContent>
                                                                                                                    </w:sdt>
                                                                                                                  </w:p>
                                                                                                                </w:tc>
                                                                                                                <w:tc>
                                                                                                                  <w:tcPr>
                                                                                                                    <w:tcW w:w="462" w:type="dxa"/>
                                                                                                                    <w:tcBorders>
                                                                                                                      <w:top w:val="nil"/>
                                                                                                                      <w:left w:val="nil"/>
                                                                                                                      <w:bottom w:val="single" w:sz="4" w:space="0" w:color="auto"/>
                                                                                                                      <w:right w:val="single" w:sz="8" w:space="0" w:color="577188" w:themeColor="accent1" w:themeShade="BF"/>
                                                                                                                    </w:tcBorders>
                                                                                                                    <w:vAlign w:val="bottom"/>
                                                                                                                  </w:tcPr>
                                                                                                                  <w:p w14:paraId="7B9DF183" w14:textId="4A4C24C4" w:rsidR="009F4CE4" w:rsidRPr="00320FCB" w:rsidRDefault="009F4CE4" w:rsidP="00627E39">
                                                                                                                    <w:pPr>
                                                                                                                      <w:rPr>
                                                                                                                        <w:rFonts w:asciiTheme="majorHAnsi" w:hAnsiTheme="majorHAnsi" w:cstheme="majorHAnsi"/>
                                                                                                                        <w:b/>
                                                                                                                        <w:color w:val="262626" w:themeColor="text1" w:themeTint="D9"/>
                                                                                                                        <w:sz w:val="22"/>
                                                                                                                        <w:szCs w:val="22"/>
                                                                                                                      </w:rPr>
                                                                                                                    </w:pPr>
                                                                                                                  </w:p>
                                                                                                                </w:tc>
                                                                                                              </w:tr>
                                                                                                            </w:sdtContent>
                                                                                                          </w:sdt>
                                                                                                        </w:sdtContent>
                                                                                                      </w:sdt>
                                                                                                    </w:sdtContent>
                                                                                                  </w:sdt>
                                                                                                  <w:sdt>
                                                                                                    <w:sdtPr>
                                                                                                      <w:rPr>
                                                                                                        <w:rFonts w:asciiTheme="majorHAnsi" w:hAnsiTheme="majorHAnsi" w:cstheme="majorHAnsi"/>
                                                                                                        <w:bCs/>
                                                                                                        <w:color w:val="262626" w:themeColor="text1" w:themeTint="D9"/>
                                                                                                        <w:sz w:val="22"/>
                                                                                                        <w:szCs w:val="22"/>
                                                                                                      </w:rPr>
                                                                                                      <w:id w:val="-367372771"/>
                                                                                                      <w:placeholder>
                                                                                                        <w:docPart w:val="DD4F8A24AD914047809CFC4CB2C96E71"/>
                                                                                                      </w:placeholder>
                                                                                                      <w15:repeatingSectionItem/>
                                                                                                    </w:sdtPr>
                                                                                                    <w:sdtEndPr>
                                                                                                      <w:rPr>
                                                                                                        <w:b/>
                                                                                                        <w:bCs w:val="0"/>
                                                                                                      </w:rPr>
                                                                                                    </w:sdtEndPr>
                                                                                                    <w:sdtContent>
                                                                                                      <w:tr w:rsidR="00256917" w:rsidRPr="00320FCB" w14:paraId="37395E77" w14:textId="77777777" w:rsidTr="002702B6">
                                                                                                        <w:trPr>
                                                                                                          <w:trHeight w:val="380"/>
                                                                                                        </w:trPr>
                                                                                                        <w:tc>
                                                                                                          <w:tcPr>
                                                                                                            <w:tcW w:w="3852" w:type="dxa"/>
                                                                                                            <w:tcBorders>
                                                                                                              <w:top w:val="nil"/>
                                                                                                              <w:left w:val="single" w:sz="8" w:space="0" w:color="577188" w:themeColor="accent1" w:themeShade="BF"/>
                                                                                                              <w:bottom w:val="nil"/>
                                                                                                              <w:right w:val="nil"/>
                                                                                                            </w:tcBorders>
                                                                                                          </w:tcPr>
                                                                                                          <w:p w14:paraId="73BF26D7" w14:textId="77777777" w:rsidR="00256917" w:rsidRPr="00075058" w:rsidRDefault="00256917" w:rsidP="00627E39">
                                                                                                            <w:pPr>
                                                                                                              <w:pStyle w:val="ListParagraph"/>
                                                                                                              <w:numPr>
                                                                                                                <w:ilvl w:val="0"/>
                                                                                                                <w:numId w:val="21"/>
                                                                                                              </w:numPr>
                                                                                                              <w:ind w:left="864"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External party:</w:t>
                                                                                                            </w:r>
                                                                                                          </w:p>
                                                                                                        </w:tc>
                                                                                                        <w:tc>
                                                                                                          <w:tcPr>
                                                                                                            <w:tcW w:w="5995" w:type="dxa"/>
                                                                                                            <w:gridSpan w:val="3"/>
                                                                                                            <w:tcBorders>
                                                                                                              <w:top w:val="single" w:sz="6" w:space="0" w:color="B1C0CD" w:themeColor="accent1" w:themeTint="99"/>
                                                                                                              <w:left w:val="nil"/>
                                                                                                              <w:bottom w:val="single" w:sz="6" w:space="0" w:color="B1C0CD" w:themeColor="accent1" w:themeTint="99"/>
                                                                                                              <w:right w:val="nil"/>
                                                                                                            </w:tcBorders>
                                                                                                            <w:vAlign w:val="bottom"/>
                                                                                                          </w:tcPr>
                                                                                                          <w:p w14:paraId="0741EA83" w14:textId="5EF19BBE" w:rsidR="00256917" w:rsidRPr="00320FCB" w:rsidRDefault="00D94E4F" w:rsidP="009E5BE9">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1358504762"/>
                                                                                                                <w:placeholder>
                                                                                                                  <w:docPart w:val="39FBC0E3E903F34CAAEA682058249889"/>
                                                                                                                </w:placeholder>
                                                                                                                <w:text/>
                                                                                                              </w:sdtPr>
                                                                                                              <w:sdtEndPr>
                                                                                                                <w:rPr>
                                                                                                                  <w:rStyle w:val="DefaultParagraphFont"/>
                                                                                                                  <w:color w:val="595959" w:themeColor="text1" w:themeTint="A6"/>
                                                                                                                  <w:sz w:val="20"/>
                                                                                                                </w:rPr>
                                                                                                              </w:sdtEndPr>
                                                                                                              <w:sdtContent>
                                                                                                                <w:r w:rsidR="00BD305B">
                                                                                                                  <w:rPr>
                                                                                                                    <w:rStyle w:val="TypeText"/>
                                                                                                                    <w:rFonts w:asciiTheme="majorHAnsi" w:hAnsiTheme="majorHAnsi" w:cstheme="majorHAnsi"/>
                                                                                                                  </w:rPr>
                                                                                                                  <w:t>McMaster Carr Supply Co</w:t>
                                                                                                                </w:r>
                                                                                                              </w:sdtContent>
                                                                                                            </w:sdt>
                                                                                                          </w:p>
                                                                                                        </w:tc>
                                                                                                        <w:tc>
                                                                                                          <w:tcPr>
                                                                                                            <w:tcW w:w="462" w:type="dxa"/>
                                                                                                            <w:tcBorders>
                                                                                                              <w:top w:val="single" w:sz="6" w:space="0" w:color="B1C0CD" w:themeColor="accent1" w:themeTint="99"/>
                                                                                                              <w:left w:val="nil"/>
                                                                                                              <w:bottom w:val="nil"/>
                                                                                                              <w:right w:val="single" w:sz="8" w:space="0" w:color="577188" w:themeColor="accent1" w:themeShade="BF"/>
                                                                                                            </w:tcBorders>
                                                                                                            <w:vAlign w:val="bottom"/>
                                                                                                          </w:tcPr>
                                                                                                          <w:p w14:paraId="06CE665B" w14:textId="77777777" w:rsidR="00256917" w:rsidRPr="00320FCB" w:rsidRDefault="00256917" w:rsidP="00627E39">
                                                                                                            <w:pPr>
                                                                                                              <w:rPr>
                                                                                                                <w:rFonts w:asciiTheme="majorHAnsi" w:hAnsiTheme="majorHAnsi" w:cstheme="majorHAnsi"/>
                                                                                                                <w:color w:val="262626" w:themeColor="text1" w:themeTint="D9"/>
                                                                                                                <w:sz w:val="22"/>
                                                                                                                <w:szCs w:val="22"/>
                                                                                                              </w:rPr>
                                                                                                            </w:pPr>
                                                                                                          </w:p>
                                                                                                        </w:tc>
                                                                                                      </w:tr>
                                                                                                      <w:tr w:rsidR="00256917" w:rsidRPr="00320FCB" w14:paraId="625E5CA8" w14:textId="77777777" w:rsidTr="002702B6">
                                                                                                        <w:trPr>
                                                                                                          <w:trHeight w:val="380"/>
                                                                                                        </w:trPr>
                                                                                                        <w:tc>
                                                                                                          <w:tcPr>
                                                                                                            <w:tcW w:w="3852" w:type="dxa"/>
                                                                                                            <w:tcBorders>
                                                                                                              <w:top w:val="nil"/>
                                                                                                              <w:left w:val="single" w:sz="8" w:space="0" w:color="577188" w:themeColor="accent1" w:themeShade="BF"/>
                                                                                                              <w:bottom w:val="nil"/>
                                                                                                              <w:right w:val="nil"/>
                                                                                                            </w:tcBorders>
                                                                                                          </w:tcPr>
                                                                                                          <w:p w14:paraId="2EE9D7EB" w14:textId="77777777" w:rsidR="00256917" w:rsidRPr="00075058" w:rsidRDefault="00256917"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Description of material:</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5C0D204C" w14:textId="03248414" w:rsidR="00256917"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57593374"/>
                                                                                                                <w:placeholder>
                                                                                                                  <w:docPart w:val="E26D4AE244D4A64982A96F62A1858251"/>
                                                                                                                </w:placeholder>
                                                                                                                <w:text w:multiLine="1"/>
                                                                                                              </w:sdtPr>
                                                                                                              <w:sdtEndPr>
                                                                                                                <w:rPr>
                                                                                                                  <w:rStyle w:val="DefaultParagraphFont"/>
                                                                                                                  <w:color w:val="595959" w:themeColor="text1" w:themeTint="A6"/>
                                                                                                                  <w:sz w:val="20"/>
                                                                                                                </w:rPr>
                                                                                                              </w:sdtEndPr>
                                                                                                              <w:sdtContent>
                                                                                                                <w:r w:rsidR="00BD305B">
                                                                                                                  <w:rPr>
                                                                                                                    <w:rStyle w:val="TypeText"/>
                                                                                                                    <w:rFonts w:asciiTheme="majorHAnsi" w:hAnsiTheme="majorHAnsi" w:cstheme="majorHAnsi"/>
                                                                                                                  </w:rPr>
                                                                                                                  <w:t>Screws, tubes, other standard hardware.</w:t>
                                                                                                                </w:r>
                                                                                                              </w:sdtContent>
                                                                                                            </w:sdt>
                                                                                                          </w:p>
                                                                                                        </w:tc>
                                                                                                        <w:tc>
                                                                                                          <w:tcPr>
                                                                                                            <w:tcW w:w="462" w:type="dxa"/>
                                                                                                            <w:tcBorders>
                                                                                                              <w:top w:val="nil"/>
                                                                                                              <w:left w:val="nil"/>
                                                                                                              <w:bottom w:val="nil"/>
                                                                                                              <w:right w:val="single" w:sz="8" w:space="0" w:color="577188" w:themeColor="accent1" w:themeShade="BF"/>
                                                                                                            </w:tcBorders>
                                                                                                            <w:vAlign w:val="bottom"/>
                                                                                                          </w:tcPr>
                                                                                                          <w:p w14:paraId="7E9CD9D9" w14:textId="77777777" w:rsidR="00256917" w:rsidRPr="00320FCB" w:rsidRDefault="00256917" w:rsidP="00627E39">
                                                                                                            <w:pPr>
                                                                                                              <w:rPr>
                                                                                                                <w:rFonts w:asciiTheme="majorHAnsi" w:hAnsiTheme="majorHAnsi" w:cstheme="majorHAnsi"/>
                                                                                                                <w:b/>
                                                                                                                <w:color w:val="262626" w:themeColor="text1" w:themeTint="D9"/>
                                                                                                                <w:sz w:val="22"/>
                                                                                                                <w:szCs w:val="22"/>
                                                                                                              </w:rPr>
                                                                                                            </w:pPr>
                                                                                                          </w:p>
                                                                                                        </w:tc>
                                                                                                      </w:tr>
                                                                                                      <w:sdt>
                                                                                                        <w:sdtPr>
                                                                                                          <w:rPr>
                                                                                                            <w:rFonts w:asciiTheme="majorHAnsi" w:hAnsiTheme="majorHAnsi" w:cstheme="majorHAnsi"/>
                                                                                                            <w:bCs/>
                                                                                                            <w:color w:val="262626" w:themeColor="text1" w:themeTint="D9"/>
                                                                                                            <w:sz w:val="22"/>
                                                                                                            <w:szCs w:val="22"/>
                                                                                                          </w:rPr>
                                                                                                          <w:id w:val="-1227450290"/>
                                                                                                          <w15:repeatingSection/>
                                                                                                        </w:sdtPr>
                                                                                                        <w:sdtEndPr>
                                                                                                          <w:rPr>
                                                                                                            <w:b/>
                                                                                                            <w:bCs w:val="0"/>
                                                                                                          </w:rPr>
                                                                                                        </w:sdtEndPr>
                                                                                                        <w:sdtContent>
                                                                                                          <w:sdt>
                                                                                                            <w:sdtPr>
                                                                                                              <w:rPr>
                                                                                                                <w:rFonts w:asciiTheme="majorHAnsi" w:hAnsiTheme="majorHAnsi" w:cstheme="majorHAnsi"/>
                                                                                                                <w:bCs/>
                                                                                                                <w:color w:val="262626" w:themeColor="text1" w:themeTint="D9"/>
                                                                                                                <w:sz w:val="22"/>
                                                                                                                <w:szCs w:val="22"/>
                                                                                                              </w:rPr>
                                                                                                              <w:id w:val="1003472625"/>
                                                                                                              <w:placeholder>
                                                                                                                <w:docPart w:val="021E32A88034104F9FB548CAC27566F4"/>
                                                                                                              </w:placeholder>
                                                                                                              <w15:repeatingSectionItem/>
                                                                                                            </w:sdtPr>
                                                                                                            <w:sdtEndPr>
                                                                                                              <w:rPr>
                                                                                                                <w:b/>
                                                                                                                <w:bCs w:val="0"/>
                                                                                                              </w:rPr>
                                                                                                            </w:sdtEndPr>
                                                                                                            <w:sdtContent>
                                                                                                              <w:tr w:rsidR="00256917" w:rsidRPr="00320FCB" w14:paraId="6B32E0F5" w14:textId="77777777" w:rsidTr="002702B6">
                                                                                                                <w:trPr>
                                                                                                                  <w:trHeight w:val="277"/>
                                                                                                                </w:trPr>
                                                                                                                <w:tc>
                                                                                                                  <w:tcPr>
                                                                                                                    <w:tcW w:w="3852" w:type="dxa"/>
                                                                                                                    <w:tcBorders>
                                                                                                                      <w:top w:val="nil"/>
                                                                                                                      <w:left w:val="single" w:sz="8" w:space="0" w:color="577188" w:themeColor="accent1" w:themeShade="BF"/>
                                                                                                                      <w:bottom w:val="single" w:sz="4" w:space="0" w:color="auto"/>
                                                                                                                      <w:right w:val="nil"/>
                                                                                                                    </w:tcBorders>
                                                                                                                  </w:tcPr>
                                                                                                                  <w:p w14:paraId="5915786A" w14:textId="77777777" w:rsidR="00256917" w:rsidRPr="00075058" w:rsidRDefault="00256917"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Date received:</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27B95D1E" w14:textId="40D381F9" w:rsidR="00256917"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2113427933"/>
                                                                                                                        <w:placeholder>
                                                                                                                          <w:docPart w:val="E726067F1D40E54F8AFAC9AB5374E7DB"/>
                                                                                                                        </w:placeholder>
                                                                                                                        <w:text/>
                                                                                                                      </w:sdtPr>
                                                                                                                      <w:sdtEndPr>
                                                                                                                        <w:rPr>
                                                                                                                          <w:rStyle w:val="DefaultParagraphFont"/>
                                                                                                                          <w:color w:val="595959" w:themeColor="text1" w:themeTint="A6"/>
                                                                                                                          <w:sz w:val="20"/>
                                                                                                                        </w:rPr>
                                                                                                                      </w:sdtEndPr>
                                                                                                                      <w:sdtContent>
                                                                                                                        <w:r w:rsidR="00BD305B">
                                                                                                                          <w:rPr>
                                                                                                                            <w:rStyle w:val="TypeText"/>
                                                                                                                            <w:rFonts w:asciiTheme="majorHAnsi" w:hAnsiTheme="majorHAnsi" w:cstheme="majorHAnsi"/>
                                                                                                                          </w:rPr>
                                                                                                                          <w:t>Many iterations over years.</w:t>
                                                                                                                        </w:r>
                                                                                                                      </w:sdtContent>
                                                                                                                    </w:sdt>
                                                                                                                  </w:p>
                                                                                                                </w:tc>
                                                                                                                <w:tc>
                                                                                                                  <w:tcPr>
                                                                                                                    <w:tcW w:w="462" w:type="dxa"/>
                                                                                                                    <w:tcBorders>
                                                                                                                      <w:top w:val="nil"/>
                                                                                                                      <w:left w:val="nil"/>
                                                                                                                      <w:bottom w:val="single" w:sz="4" w:space="0" w:color="auto"/>
                                                                                                                      <w:right w:val="single" w:sz="8" w:space="0" w:color="577188" w:themeColor="accent1" w:themeShade="BF"/>
                                                                                                                    </w:tcBorders>
                                                                                                                    <w:vAlign w:val="bottom"/>
                                                                                                                  </w:tcPr>
                                                                                                                  <w:p w14:paraId="0D35FCE0" w14:textId="296D096C" w:rsidR="00256917" w:rsidRPr="00320FCB" w:rsidRDefault="00256917" w:rsidP="00627E39">
                                                                                                                    <w:pPr>
                                                                                                                      <w:rPr>
                                                                                                                        <w:rFonts w:asciiTheme="majorHAnsi" w:hAnsiTheme="majorHAnsi" w:cstheme="majorHAnsi"/>
                                                                                                                        <w:b/>
                                                                                                                        <w:color w:val="262626" w:themeColor="text1" w:themeTint="D9"/>
                                                                                                                        <w:sz w:val="22"/>
                                                                                                                        <w:szCs w:val="22"/>
                                                                                                                      </w:rPr>
                                                                                                                    </w:pPr>
                                                                                                                  </w:p>
                                                                                                                </w:tc>
                                                                                                              </w:tr>
                                                                                                            </w:sdtContent>
                                                                                                          </w:sdt>
                                                                                                        </w:sdtContent>
                                                                                                      </w:sdt>
                                                                                                    </w:sdtContent>
                                                                                                  </w:sdt>
                                                                                                  <w:sdt>
                                                                                                    <w:sdtPr>
                                                                                                      <w:rPr>
                                                                                                        <w:rFonts w:asciiTheme="majorHAnsi" w:hAnsiTheme="majorHAnsi" w:cstheme="majorHAnsi"/>
                                                                                                        <w:bCs/>
                                                                                                        <w:color w:val="262626" w:themeColor="text1" w:themeTint="D9"/>
                                                                                                        <w:sz w:val="22"/>
                                                                                                        <w:szCs w:val="22"/>
                                                                                                      </w:rPr>
                                                                                                      <w:id w:val="1640386768"/>
                                                                                                      <w:placeholder>
                                                                                                        <w:docPart w:val="274B41BF52C2F24A9ACDA32C61D8CAB3"/>
                                                                                                      </w:placeholder>
                                                                                                      <w15:repeatingSectionItem/>
                                                                                                    </w:sdtPr>
                                                                                                    <w:sdtEndPr>
                                                                                                      <w:rPr>
                                                                                                        <w:b/>
                                                                                                        <w:bCs w:val="0"/>
                                                                                                      </w:rPr>
                                                                                                    </w:sdtEndPr>
                                                                                                    <w:sdtContent>
                                                                                                      <w:tr w:rsidR="00BD305B" w:rsidRPr="00320FCB" w14:paraId="71023691" w14:textId="77777777" w:rsidTr="002702B6">
                                                                                                        <w:trPr>
                                                                                                          <w:trHeight w:val="380"/>
                                                                                                        </w:trPr>
                                                                                                        <w:tc>
                                                                                                          <w:tcPr>
                                                                                                            <w:tcW w:w="3852" w:type="dxa"/>
                                                                                                            <w:tcBorders>
                                                                                                              <w:top w:val="nil"/>
                                                                                                              <w:left w:val="single" w:sz="8" w:space="0" w:color="577188" w:themeColor="accent1" w:themeShade="BF"/>
                                                                                                              <w:bottom w:val="nil"/>
                                                                                                              <w:right w:val="nil"/>
                                                                                                            </w:tcBorders>
                                                                                                          </w:tcPr>
                                                                                                          <w:p w14:paraId="6A76A929" w14:textId="77777777" w:rsidR="00BD305B" w:rsidRPr="00075058" w:rsidRDefault="00BD305B" w:rsidP="00627E39">
                                                                                                            <w:pPr>
                                                                                                              <w:pStyle w:val="ListParagraph"/>
                                                                                                              <w:numPr>
                                                                                                                <w:ilvl w:val="0"/>
                                                                                                                <w:numId w:val="21"/>
                                                                                                              </w:numPr>
                                                                                                              <w:ind w:left="864"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External party:</w:t>
                                                                                                            </w:r>
                                                                                                          </w:p>
                                                                                                        </w:tc>
                                                                                                        <w:tc>
                                                                                                          <w:tcPr>
                                                                                                            <w:tcW w:w="5995" w:type="dxa"/>
                                                                                                            <w:gridSpan w:val="3"/>
                                                                                                            <w:tcBorders>
                                                                                                              <w:top w:val="single" w:sz="6" w:space="0" w:color="B1C0CD" w:themeColor="accent1" w:themeTint="99"/>
                                                                                                              <w:left w:val="nil"/>
                                                                                                              <w:bottom w:val="single" w:sz="6" w:space="0" w:color="B1C0CD" w:themeColor="accent1" w:themeTint="99"/>
                                                                                                              <w:right w:val="nil"/>
                                                                                                            </w:tcBorders>
                                                                                                            <w:vAlign w:val="bottom"/>
                                                                                                          </w:tcPr>
                                                                                                          <w:p w14:paraId="654470B2" w14:textId="77777777" w:rsidR="00BD305B" w:rsidRPr="00320FCB" w:rsidRDefault="00D94E4F" w:rsidP="009E5BE9">
                                                                                                            <w:pPr>
                                                                                                              <w:rPr>
                                                                                                                <w:rFonts w:asciiTheme="majorHAnsi" w:hAnsiTheme="majorHAnsi" w:cstheme="majorHAnsi"/>
                                                                                                                <w:color w:val="262626" w:themeColor="text1" w:themeTint="D9"/>
                                                                                                                <w:sz w:val="22"/>
                                                                                                                <w:szCs w:val="22"/>
                                                                                                              </w:rPr>
                                                                                                            </w:pPr>
                                                                                                            <w:sdt>
                                                                                                              <w:sdtPr>
                                                                                                                <w:rPr>
                                                                                                                  <w:rStyle w:val="TypeText"/>
                                                                                                                  <w:rFonts w:asciiTheme="majorHAnsi" w:hAnsiTheme="majorHAnsi" w:cstheme="majorHAnsi"/>
                                                                                                                </w:rPr>
                                                                                                                <w:id w:val="-1772311270"/>
                                                                                                                <w:placeholder>
                                                                                                                  <w:docPart w:val="3A4897D7E2F3AB4786D213CDACDCB1F0"/>
                                                                                                                </w:placeholder>
                                                                                                                <w:showingPlcHdr/>
                                                                                                                <w:text/>
                                                                                                              </w:sdtPr>
                                                                                                              <w:sdtEndPr>
                                                                                                                <w:rPr>
                                                                                                                  <w:rStyle w:val="DefaultParagraphFont"/>
                                                                                                                  <w:color w:val="595959" w:themeColor="text1" w:themeTint="A6"/>
                                                                                                                  <w:sz w:val="20"/>
                                                                                                                </w:rPr>
                                                                                                              </w:sdtEndPr>
                                                                                                              <w:sdtContent>
                                                                                                                <w:r w:rsidR="00BD305B" w:rsidRPr="00320FCB">
                                                                                                                  <w:rPr>
                                                                                                                    <w:rStyle w:val="PlaceholderText"/>
                                                                                                                    <w:rFonts w:asciiTheme="majorHAnsi" w:hAnsiTheme="majorHAnsi" w:cstheme="majorHAnsi"/>
                                                                                                                    <w:color w:val="262626" w:themeColor="text1" w:themeTint="D9"/>
                                                                                                                    <w:sz w:val="22"/>
                                                                                                                    <w:szCs w:val="22"/>
                                                                                                                  </w:rPr>
                                                                                                                  <w:t>Click here to enter External Party.</w:t>
                                                                                                                </w:r>
                                                                                                              </w:sdtContent>
                                                                                                            </w:sdt>
                                                                                                          </w:p>
                                                                                                        </w:tc>
                                                                                                        <w:tc>
                                                                                                          <w:tcPr>
                                                                                                            <w:tcW w:w="462" w:type="dxa"/>
                                                                                                            <w:tcBorders>
                                                                                                              <w:top w:val="single" w:sz="6" w:space="0" w:color="B1C0CD" w:themeColor="accent1" w:themeTint="99"/>
                                                                                                              <w:left w:val="nil"/>
                                                                                                              <w:bottom w:val="nil"/>
                                                                                                              <w:right w:val="single" w:sz="8" w:space="0" w:color="577188" w:themeColor="accent1" w:themeShade="BF"/>
                                                                                                            </w:tcBorders>
                                                                                                            <w:vAlign w:val="bottom"/>
                                                                                                          </w:tcPr>
                                                                                                          <w:p w14:paraId="0DA43E99" w14:textId="77777777" w:rsidR="00BD305B" w:rsidRPr="00320FCB" w:rsidRDefault="00BD305B" w:rsidP="00627E39">
                                                                                                            <w:pPr>
                                                                                                              <w:rPr>
                                                                                                                <w:rFonts w:asciiTheme="majorHAnsi" w:hAnsiTheme="majorHAnsi" w:cstheme="majorHAnsi"/>
                                                                                                                <w:color w:val="262626" w:themeColor="text1" w:themeTint="D9"/>
                                                                                                                <w:sz w:val="22"/>
                                                                                                                <w:szCs w:val="22"/>
                                                                                                              </w:rPr>
                                                                                                            </w:pPr>
                                                                                                          </w:p>
                                                                                                        </w:tc>
                                                                                                      </w:tr>
                                                                                                      <w:tr w:rsidR="00BD305B" w:rsidRPr="00320FCB" w14:paraId="5C84AA16" w14:textId="77777777" w:rsidTr="002702B6">
                                                                                                        <w:trPr>
                                                                                                          <w:trHeight w:val="380"/>
                                                                                                        </w:trPr>
                                                                                                        <w:tc>
                                                                                                          <w:tcPr>
                                                                                                            <w:tcW w:w="3852" w:type="dxa"/>
                                                                                                            <w:tcBorders>
                                                                                                              <w:top w:val="nil"/>
                                                                                                              <w:left w:val="single" w:sz="8" w:space="0" w:color="577188" w:themeColor="accent1" w:themeShade="BF"/>
                                                                                                              <w:bottom w:val="nil"/>
                                                                                                              <w:right w:val="nil"/>
                                                                                                            </w:tcBorders>
                                                                                                          </w:tcPr>
                                                                                                          <w:p w14:paraId="7CF44159" w14:textId="77777777" w:rsidR="00BD305B" w:rsidRPr="00075058" w:rsidRDefault="00BD305B"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Description of material:</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417BEA18" w14:textId="77777777" w:rsidR="00BD305B"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506180433"/>
                                                                                                                <w:placeholder>
                                                                                                                  <w:docPart w:val="5B6573D9EDBD2E4D8704717E51546C80"/>
                                                                                                                </w:placeholder>
                                                                                                                <w:showingPlcHdr/>
                                                                                                                <w:text w:multiLine="1"/>
                                                                                                              </w:sdtPr>
                                                                                                              <w:sdtEndPr>
                                                                                                                <w:rPr>
                                                                                                                  <w:rStyle w:val="DefaultParagraphFont"/>
                                                                                                                  <w:color w:val="595959" w:themeColor="text1" w:themeTint="A6"/>
                                                                                                                  <w:sz w:val="20"/>
                                                                                                                </w:rPr>
                                                                                                              </w:sdtEndPr>
                                                                                                              <w:sdtContent>
                                                                                                                <w:r w:rsidR="00BD305B" w:rsidRPr="00320FCB">
                                                                                                                  <w:rPr>
                                                                                                                    <w:rStyle w:val="PlaceholderText"/>
                                                                                                                    <w:rFonts w:asciiTheme="majorHAnsi" w:hAnsiTheme="majorHAnsi" w:cstheme="majorHAnsi"/>
                                                                                                                    <w:color w:val="262626" w:themeColor="text1" w:themeTint="D9"/>
                                                                                                                    <w:sz w:val="22"/>
                                                                                                                    <w:szCs w:val="22"/>
                                                                                                                  </w:rPr>
                                                                                                                  <w:t>Click here to enter text.</w:t>
                                                                                                                </w:r>
                                                                                                              </w:sdtContent>
                                                                                                            </w:sdt>
                                                                                                          </w:p>
                                                                                                        </w:tc>
                                                                                                        <w:tc>
                                                                                                          <w:tcPr>
                                                                                                            <w:tcW w:w="462" w:type="dxa"/>
                                                                                                            <w:tcBorders>
                                                                                                              <w:top w:val="nil"/>
                                                                                                              <w:left w:val="nil"/>
                                                                                                              <w:bottom w:val="nil"/>
                                                                                                              <w:right w:val="single" w:sz="8" w:space="0" w:color="577188" w:themeColor="accent1" w:themeShade="BF"/>
                                                                                                            </w:tcBorders>
                                                                                                            <w:vAlign w:val="bottom"/>
                                                                                                          </w:tcPr>
                                                                                                          <w:p w14:paraId="49D070D0" w14:textId="77777777" w:rsidR="00BD305B" w:rsidRPr="00320FCB" w:rsidRDefault="00BD305B" w:rsidP="00627E39">
                                                                                                            <w:pPr>
                                                                                                              <w:rPr>
                                                                                                                <w:rFonts w:asciiTheme="majorHAnsi" w:hAnsiTheme="majorHAnsi" w:cstheme="majorHAnsi"/>
                                                                                                                <w:b/>
                                                                                                                <w:color w:val="262626" w:themeColor="text1" w:themeTint="D9"/>
                                                                                                                <w:sz w:val="22"/>
                                                                                                                <w:szCs w:val="22"/>
                                                                                                              </w:rPr>
                                                                                                            </w:pPr>
                                                                                                          </w:p>
                                                                                                        </w:tc>
                                                                                                      </w:tr>
                                                                                                      <w:sdt>
                                                                                                        <w:sdtPr>
                                                                                                          <w:rPr>
                                                                                                            <w:rFonts w:asciiTheme="majorHAnsi" w:hAnsiTheme="majorHAnsi" w:cstheme="majorHAnsi"/>
                                                                                                            <w:bCs/>
                                                                                                            <w:color w:val="262626" w:themeColor="text1" w:themeTint="D9"/>
                                                                                                            <w:sz w:val="22"/>
                                                                                                            <w:szCs w:val="22"/>
                                                                                                          </w:rPr>
                                                                                                          <w:id w:val="-1675331172"/>
                                                                                                          <w15:repeatingSection/>
                                                                                                        </w:sdtPr>
                                                                                                        <w:sdtEndPr>
                                                                                                          <w:rPr>
                                                                                                            <w:b/>
                                                                                                            <w:bCs w:val="0"/>
                                                                                                          </w:rPr>
                                                                                                        </w:sdtEndPr>
                                                                                                        <w:sdtContent>
                                                                                                          <w:sdt>
                                                                                                            <w:sdtPr>
                                                                                                              <w:rPr>
                                                                                                                <w:rFonts w:asciiTheme="majorHAnsi" w:hAnsiTheme="majorHAnsi" w:cstheme="majorHAnsi"/>
                                                                                                                <w:bCs/>
                                                                                                                <w:color w:val="262626" w:themeColor="text1" w:themeTint="D9"/>
                                                                                                                <w:sz w:val="22"/>
                                                                                                                <w:szCs w:val="22"/>
                                                                                                              </w:rPr>
                                                                                                              <w:id w:val="-1600945774"/>
                                                                                                              <w:placeholder>
                                                                                                                <w:docPart w:val="B68719191BA17E4683650816713DE323"/>
                                                                                                              </w:placeholder>
                                                                                                              <w15:repeatingSectionItem/>
                                                                                                            </w:sdtPr>
                                                                                                            <w:sdtEndPr>
                                                                                                              <w:rPr>
                                                                                                                <w:b/>
                                                                                                                <w:bCs w:val="0"/>
                                                                                                              </w:rPr>
                                                                                                            </w:sdtEndPr>
                                                                                                            <w:sdtContent>
                                                                                                              <w:tr w:rsidR="00BD305B" w:rsidRPr="00320FCB" w14:paraId="2D29D012" w14:textId="77777777" w:rsidTr="002702B6">
                                                                                                                <w:trPr>
                                                                                                                  <w:trHeight w:val="277"/>
                                                                                                                </w:trPr>
                                                                                                                <w:tc>
                                                                                                                  <w:tcPr>
                                                                                                                    <w:tcW w:w="3852" w:type="dxa"/>
                                                                                                                    <w:tcBorders>
                                                                                                                      <w:top w:val="nil"/>
                                                                                                                      <w:left w:val="single" w:sz="8" w:space="0" w:color="577188" w:themeColor="accent1" w:themeShade="BF"/>
                                                                                                                      <w:bottom w:val="single" w:sz="4" w:space="0" w:color="auto"/>
                                                                                                                      <w:right w:val="nil"/>
                                                                                                                    </w:tcBorders>
                                                                                                                  </w:tcPr>
                                                                                                                  <w:p w14:paraId="687DF59E" w14:textId="77777777" w:rsidR="00BD305B" w:rsidRPr="00075058" w:rsidRDefault="00BD305B" w:rsidP="009E5BE9">
                                                                                                                    <w:pPr>
                                                                                                                      <w:pStyle w:val="ListParagraph"/>
                                                                                                                      <w:numPr>
                                                                                                                        <w:ilvl w:val="1"/>
                                                                                                                        <w:numId w:val="21"/>
                                                                                                                      </w:numPr>
                                                                                                                      <w:ind w:left="1152" w:hanging="288"/>
                                                                                                                      <w:contextualSpacing w:val="0"/>
                                                                                                                      <w:rPr>
                                                                                                                        <w:rFonts w:asciiTheme="majorHAnsi" w:hAnsiTheme="majorHAnsi" w:cstheme="majorHAnsi"/>
                                                                                                                        <w:bCs/>
                                                                                                                        <w:color w:val="262626" w:themeColor="text1" w:themeTint="D9"/>
                                                                                                                        <w:sz w:val="22"/>
                                                                                                                        <w:szCs w:val="22"/>
                                                                                                                      </w:rPr>
                                                                                                                    </w:pPr>
                                                                                                                    <w:r w:rsidRPr="00075058">
                                                                                                                      <w:rPr>
                                                                                                                        <w:rFonts w:asciiTheme="majorHAnsi" w:hAnsiTheme="majorHAnsi" w:cstheme="majorHAnsi"/>
                                                                                                                        <w:bCs/>
                                                                                                                        <w:color w:val="262626" w:themeColor="text1" w:themeTint="D9"/>
                                                                                                                        <w:sz w:val="22"/>
                                                                                                                        <w:szCs w:val="22"/>
                                                                                                                      </w:rPr>
                                                                                                                      <w:t>Date received:</w:t>
                                                                                                                    </w:r>
                                                                                                                  </w:p>
                                                                                                                </w:tc>
                                                                                                                <w:tc>
                                                                                                                  <w:tcPr>
                                                                                                                    <w:tcW w:w="5995" w:type="dxa"/>
                                                                                                                    <w:gridSpan w:val="3"/>
                                                                                                                    <w:tcBorders>
                                                                                                                      <w:top w:val="single" w:sz="8" w:space="0" w:color="3A4B5B" w:themeColor="accent1" w:themeShade="80"/>
                                                                                                                      <w:left w:val="nil"/>
                                                                                                                      <w:bottom w:val="single" w:sz="8" w:space="0" w:color="3A4B5B" w:themeColor="accent1" w:themeShade="80"/>
                                                                                                                      <w:right w:val="nil"/>
                                                                                                                    </w:tcBorders>
                                                                                                                    <w:vAlign w:val="bottom"/>
                                                                                                                  </w:tcPr>
                                                                                                                  <w:p w14:paraId="43449041" w14:textId="77777777" w:rsidR="00BD305B" w:rsidRPr="00320FCB" w:rsidRDefault="00D94E4F" w:rsidP="00627E39">
                                                                                                                    <w:pPr>
                                                                                                                      <w:rPr>
                                                                                                                        <w:rFonts w:asciiTheme="majorHAnsi" w:hAnsiTheme="majorHAnsi" w:cstheme="majorHAnsi"/>
                                                                                                                        <w:b/>
                                                                                                                        <w:color w:val="262626" w:themeColor="text1" w:themeTint="D9"/>
                                                                                                                        <w:sz w:val="22"/>
                                                                                                                        <w:szCs w:val="22"/>
                                                                                                                      </w:rPr>
                                                                                                                    </w:pPr>
                                                                                                                    <w:sdt>
                                                                                                                      <w:sdtPr>
                                                                                                                        <w:rPr>
                                                                                                                          <w:rStyle w:val="TypeText"/>
                                                                                                                          <w:rFonts w:asciiTheme="majorHAnsi" w:hAnsiTheme="majorHAnsi" w:cstheme="majorHAnsi"/>
                                                                                                                        </w:rPr>
                                                                                                                        <w:id w:val="559137540"/>
                                                                                                                        <w:placeholder>
                                                                                                                          <w:docPart w:val="CF853C9BDF890A498C91FF20306F31EE"/>
                                                                                                                        </w:placeholder>
                                                                                                                        <w:showingPlcHdr/>
                                                                                                                        <w:text/>
                                                                                                                      </w:sdtPr>
                                                                                                                      <w:sdtEndPr>
                                                                                                                        <w:rPr>
                                                                                                                          <w:rStyle w:val="DefaultParagraphFont"/>
                                                                                                                          <w:color w:val="595959" w:themeColor="text1" w:themeTint="A6"/>
                                                                                                                          <w:sz w:val="20"/>
                                                                                                                        </w:rPr>
                                                                                                                      </w:sdtEndPr>
                                                                                                                      <w:sdtContent>
                                                                                                                        <w:r w:rsidR="00BD305B" w:rsidRPr="00320FCB">
                                                                                                                          <w:rPr>
                                                                                                                            <w:rStyle w:val="PlaceholderText"/>
                                                                                                                            <w:rFonts w:asciiTheme="majorHAnsi" w:hAnsiTheme="majorHAnsi" w:cstheme="majorHAnsi"/>
                                                                                                                            <w:color w:val="262626" w:themeColor="text1" w:themeTint="D9"/>
                                                                                                                            <w:sz w:val="22"/>
                                                                                                                            <w:szCs w:val="22"/>
                                                                                                                          </w:rPr>
                                                                                                                          <w:t>Click here to enter text.</w:t>
                                                                                                                        </w:r>
                                                                                                                      </w:sdtContent>
                                                                                                                    </w:sdt>
                                                                                                                  </w:p>
                                                                                                                </w:tc>
                                                                                                                <w:tc>
                                                                                                                  <w:tcPr>
                                                                                                                    <w:tcW w:w="462" w:type="dxa"/>
                                                                                                                    <w:tcBorders>
                                                                                                                      <w:top w:val="nil"/>
                                                                                                                      <w:left w:val="nil"/>
                                                                                                                      <w:bottom w:val="single" w:sz="4" w:space="0" w:color="auto"/>
                                                                                                                      <w:right w:val="single" w:sz="8" w:space="0" w:color="577188" w:themeColor="accent1" w:themeShade="BF"/>
                                                                                                                    </w:tcBorders>
                                                                                                                    <w:vAlign w:val="bottom"/>
                                                                                                                  </w:tcPr>
                                                                                                                  <w:p w14:paraId="385EEFFF" w14:textId="01278118" w:rsidR="00BD305B" w:rsidRPr="00320FCB" w:rsidRDefault="00BD305B" w:rsidP="00627E39">
                                                                                                                    <w:pPr>
                                                                                                                      <w:rPr>
                                                                                                                        <w:rFonts w:asciiTheme="majorHAnsi" w:hAnsiTheme="majorHAnsi" w:cstheme="majorHAnsi"/>
                                                                                                                        <w:b/>
                                                                                                                        <w:color w:val="262626" w:themeColor="text1" w:themeTint="D9"/>
                                                                                                                        <w:sz w:val="22"/>
                                                                                                                        <w:szCs w:val="22"/>
                                                                                                                      </w:rPr>
                                                                                                                    </w:pPr>
                                                                                                                  </w:p>
                                                                                                                </w:tc>
                                                                                                              </w:tr>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sdtContent>
      </w:sdt>
    </w:tbl>
    <w:p w14:paraId="52CB143C" w14:textId="18649C11" w:rsidR="000E2A22" w:rsidRDefault="004516F8" w:rsidP="00075058">
      <w:pPr>
        <w:rPr>
          <w:rStyle w:val="TypeText"/>
          <w:rFonts w:asciiTheme="majorHAnsi" w:hAnsiTheme="majorHAnsi" w:cstheme="majorHAnsi"/>
          <w:i/>
          <w:iCs/>
        </w:rPr>
      </w:pPr>
      <w:r w:rsidRPr="00320FCB">
        <w:rPr>
          <w:rStyle w:val="TypeText"/>
          <w:rFonts w:asciiTheme="majorHAnsi" w:hAnsiTheme="majorHAnsi" w:cstheme="majorHAnsi"/>
          <w:i/>
          <w:iCs/>
        </w:rPr>
        <w:t>CLICK PLUS (</w:t>
      </w:r>
      <w:r w:rsidR="00E316B1">
        <w:rPr>
          <w:noProof/>
        </w:rPr>
        <w:drawing>
          <wp:inline distT="0" distB="0" distL="0" distR="0" wp14:anchorId="51967D2D" wp14:editId="4494D1E7">
            <wp:extent cx="95194" cy="9519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sidRPr="00320FCB">
        <w:rPr>
          <w:rStyle w:val="TypeText"/>
          <w:rFonts w:asciiTheme="majorHAnsi" w:hAnsiTheme="majorHAnsi" w:cstheme="majorHAnsi"/>
          <w:i/>
          <w:iCs/>
        </w:rPr>
        <w:t>) TO INCLUDE ADDITIONAL MATERIALS.</w:t>
      </w:r>
      <w:r w:rsidR="00A31170">
        <w:rPr>
          <w:rStyle w:val="TypeText"/>
          <w:rFonts w:asciiTheme="majorHAnsi" w:hAnsiTheme="majorHAnsi" w:cstheme="majorHAnsi"/>
          <w:i/>
          <w:iCs/>
        </w:rPr>
        <w:t xml:space="preserve"> (The “</w:t>
      </w:r>
      <w:r w:rsidR="00A31170">
        <w:rPr>
          <w:noProof/>
        </w:rPr>
        <w:drawing>
          <wp:inline distT="0" distB="0" distL="0" distR="0" wp14:anchorId="6004D971" wp14:editId="3516B591">
            <wp:extent cx="95194" cy="95194"/>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sidR="00A31170">
        <w:rPr>
          <w:rStyle w:val="TypeText"/>
          <w:rFonts w:asciiTheme="majorHAnsi" w:hAnsiTheme="majorHAnsi" w:cstheme="majorHAnsi"/>
          <w:i/>
          <w:iCs/>
        </w:rPr>
        <w:t>” will appear at the lower right of the box above when you click in the lower portion of the box.)</w:t>
      </w:r>
    </w:p>
    <w:p w14:paraId="7538C147" w14:textId="4B455023" w:rsidR="00AB19A7" w:rsidRPr="00C60B71" w:rsidRDefault="00AB19A7" w:rsidP="000349B8">
      <w:pPr>
        <w:jc w:val="right"/>
        <w:rPr>
          <w:rStyle w:val="TypeText"/>
          <w:rFonts w:asciiTheme="majorHAnsi" w:hAnsiTheme="majorHAnsi" w:cstheme="majorHAnsi"/>
          <w:i/>
          <w:iCs/>
          <w:sz w:val="12"/>
          <w:szCs w:val="10"/>
        </w:rPr>
      </w:pPr>
    </w:p>
    <w:tbl>
      <w:tblPr>
        <w:tblStyle w:val="StatusReportTable"/>
        <w:tblW w:w="5116" w:type="pct"/>
        <w:tblLayout w:type="fixed"/>
        <w:tblLook w:val="04A0" w:firstRow="1" w:lastRow="0" w:firstColumn="1" w:lastColumn="0" w:noHBand="0" w:noVBand="1"/>
      </w:tblPr>
      <w:tblGrid>
        <w:gridCol w:w="339"/>
        <w:gridCol w:w="4405"/>
        <w:gridCol w:w="365"/>
        <w:gridCol w:w="1052"/>
        <w:gridCol w:w="246"/>
        <w:gridCol w:w="3510"/>
        <w:gridCol w:w="524"/>
      </w:tblGrid>
      <w:tr w:rsidR="00AB19A7" w:rsidRPr="00320FCB" w14:paraId="3EC865EB" w14:textId="77777777" w:rsidTr="003D2AE1">
        <w:trPr>
          <w:cnfStyle w:val="100000000000" w:firstRow="1" w:lastRow="0" w:firstColumn="0" w:lastColumn="0" w:oddVBand="0" w:evenVBand="0" w:oddHBand="0" w:evenHBand="0" w:firstRowFirstColumn="0" w:firstRowLastColumn="0" w:lastRowFirstColumn="0" w:lastRowLastColumn="0"/>
        </w:trPr>
        <w:tc>
          <w:tcPr>
            <w:tcW w:w="5000" w:type="pct"/>
            <w:gridSpan w:val="7"/>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3C6661F2" w14:textId="214129D2" w:rsidR="00AB19A7" w:rsidRPr="00320FCB" w:rsidRDefault="00AB19A7" w:rsidP="00075058">
            <w:pPr>
              <w:tabs>
                <w:tab w:val="left" w:pos="532"/>
              </w:tabs>
              <w:spacing w:before="60" w:after="60"/>
              <w:ind w:left="421" w:right="288" w:hanging="360"/>
              <w:jc w:val="both"/>
              <w:rPr>
                <w:rFonts w:cstheme="majorHAnsi"/>
                <w:b/>
                <w:i/>
                <w:color w:val="262626" w:themeColor="text1" w:themeTint="D9"/>
                <w:sz w:val="22"/>
                <w:szCs w:val="22"/>
              </w:rPr>
            </w:pPr>
            <w:r w:rsidRPr="00320FCB">
              <w:rPr>
                <w:rFonts w:cstheme="majorHAnsi"/>
                <w:b/>
                <w:color w:val="262626" w:themeColor="text1" w:themeTint="D9"/>
                <w:spacing w:val="20"/>
                <w:sz w:val="24"/>
                <w:szCs w:val="24"/>
              </w:rPr>
              <w:t xml:space="preserve">VII. </w:t>
            </w:r>
            <w:r w:rsidR="00DA74EC">
              <w:rPr>
                <w:rFonts w:cstheme="majorHAnsi"/>
                <w:b/>
                <w:color w:val="262626" w:themeColor="text1" w:themeTint="D9"/>
                <w:spacing w:val="20"/>
                <w:sz w:val="24"/>
                <w:szCs w:val="24"/>
              </w:rPr>
              <w:t xml:space="preserve"> </w:t>
            </w:r>
            <w:r w:rsidRPr="00320FCB">
              <w:rPr>
                <w:rFonts w:cstheme="majorHAnsi"/>
                <w:b/>
                <w:color w:val="262626" w:themeColor="text1" w:themeTint="D9"/>
                <w:spacing w:val="20"/>
                <w:sz w:val="24"/>
                <w:szCs w:val="24"/>
              </w:rPr>
              <w:t>contributors to the technology</w:t>
            </w:r>
          </w:p>
        </w:tc>
      </w:tr>
      <w:tr w:rsidR="00AB19A7" w:rsidRPr="00320FCB" w14:paraId="2AA7673F" w14:textId="77777777" w:rsidTr="003D2AE1">
        <w:tc>
          <w:tcPr>
            <w:tcW w:w="5000" w:type="pct"/>
            <w:gridSpan w:val="7"/>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28FABC84" w14:textId="0D439484" w:rsidR="00AB19A7" w:rsidRPr="00075058" w:rsidRDefault="00AB19A7" w:rsidP="003D2AE1">
            <w:pPr>
              <w:spacing w:before="60" w:after="60"/>
              <w:ind w:left="288" w:right="288"/>
              <w:jc w:val="both"/>
              <w:rPr>
                <w:rFonts w:asciiTheme="majorHAnsi" w:hAnsiTheme="majorHAnsi" w:cstheme="majorHAnsi"/>
                <w:b/>
                <w:iCs/>
                <w:color w:val="262626" w:themeColor="text1" w:themeTint="D9"/>
                <w:sz w:val="22"/>
                <w:szCs w:val="22"/>
              </w:rPr>
            </w:pPr>
            <w:r w:rsidRPr="00075058">
              <w:rPr>
                <w:rFonts w:asciiTheme="majorHAnsi" w:hAnsiTheme="majorHAnsi" w:cstheme="majorHAnsi"/>
                <w:b/>
                <w:iCs/>
                <w:color w:val="262626" w:themeColor="text1" w:themeTint="D9"/>
                <w:sz w:val="22"/>
                <w:szCs w:val="22"/>
              </w:rPr>
              <w:t xml:space="preserve">Below, </w:t>
            </w:r>
            <w:r w:rsidRPr="00075058">
              <w:rPr>
                <w:rFonts w:asciiTheme="majorHAnsi" w:hAnsiTheme="majorHAnsi" w:cstheme="majorHAnsi"/>
                <w:b/>
                <w:iCs/>
                <w:caps/>
                <w:color w:val="262626" w:themeColor="text1" w:themeTint="D9"/>
                <w:sz w:val="22"/>
                <w:szCs w:val="22"/>
              </w:rPr>
              <w:t>list</w:t>
            </w:r>
            <w:r w:rsidRPr="00075058">
              <w:rPr>
                <w:rFonts w:asciiTheme="majorHAnsi" w:hAnsiTheme="majorHAnsi" w:cstheme="majorHAnsi"/>
                <w:b/>
                <w:iCs/>
                <w:color w:val="262626" w:themeColor="text1" w:themeTint="D9"/>
                <w:sz w:val="22"/>
                <w:szCs w:val="22"/>
              </w:rPr>
              <w:t xml:space="preserve"> all of the individuals who </w:t>
            </w:r>
            <w:r w:rsidRPr="00075058">
              <w:rPr>
                <w:rFonts w:asciiTheme="majorHAnsi" w:hAnsiTheme="majorHAnsi" w:cstheme="majorHAnsi"/>
                <w:b/>
                <w:iCs/>
                <w:color w:val="262626" w:themeColor="text1" w:themeTint="D9"/>
                <w:sz w:val="22"/>
                <w:szCs w:val="22"/>
                <w:u w:val="single"/>
              </w:rPr>
              <w:t xml:space="preserve">contributed to </w:t>
            </w:r>
            <w:r w:rsidR="0016214B" w:rsidRPr="00075058">
              <w:rPr>
                <w:rFonts w:asciiTheme="majorHAnsi" w:hAnsiTheme="majorHAnsi" w:cstheme="majorHAnsi"/>
                <w:b/>
                <w:iCs/>
                <w:color w:val="262626" w:themeColor="text1" w:themeTint="D9"/>
                <w:sz w:val="22"/>
                <w:szCs w:val="22"/>
                <w:u w:val="single"/>
              </w:rPr>
              <w:t xml:space="preserve">the </w:t>
            </w:r>
            <w:r w:rsidRPr="00075058">
              <w:rPr>
                <w:rFonts w:asciiTheme="majorHAnsi" w:hAnsiTheme="majorHAnsi" w:cstheme="majorHAnsi"/>
                <w:b/>
                <w:iCs/>
                <w:color w:val="262626" w:themeColor="text1" w:themeTint="D9"/>
                <w:sz w:val="22"/>
                <w:szCs w:val="22"/>
                <w:u w:val="single"/>
              </w:rPr>
              <w:t>conception of the technology</w:t>
            </w:r>
            <w:r w:rsidRPr="00075058">
              <w:rPr>
                <w:rFonts w:asciiTheme="majorHAnsi" w:hAnsiTheme="majorHAnsi" w:cstheme="majorHAnsi"/>
                <w:b/>
                <w:iCs/>
                <w:color w:val="262626" w:themeColor="text1" w:themeTint="D9"/>
                <w:sz w:val="22"/>
                <w:szCs w:val="22"/>
              </w:rPr>
              <w:t xml:space="preserve">. </w:t>
            </w:r>
            <w:r w:rsidRPr="00075058">
              <w:rPr>
                <w:rFonts w:asciiTheme="majorHAnsi" w:hAnsiTheme="majorHAnsi" w:cstheme="majorHAnsi"/>
                <w:b/>
                <w:iCs/>
                <w:caps/>
                <w:color w:val="262626" w:themeColor="text1" w:themeTint="D9"/>
                <w:sz w:val="22"/>
                <w:szCs w:val="22"/>
              </w:rPr>
              <w:t xml:space="preserve"> </w:t>
            </w:r>
            <w:r w:rsidR="0016214B" w:rsidRPr="00075058">
              <w:rPr>
                <w:rFonts w:asciiTheme="majorHAnsi" w:hAnsiTheme="majorHAnsi" w:cstheme="majorHAnsi"/>
                <w:b/>
                <w:iCs/>
                <w:color w:val="262626" w:themeColor="text1" w:themeTint="D9"/>
                <w:sz w:val="22"/>
                <w:szCs w:val="22"/>
              </w:rPr>
              <w:t>If a patent application is filed</w:t>
            </w:r>
            <w:r w:rsidRPr="00075058">
              <w:rPr>
                <w:rFonts w:asciiTheme="majorHAnsi" w:hAnsiTheme="majorHAnsi" w:cstheme="majorHAnsi"/>
                <w:b/>
                <w:iCs/>
                <w:caps/>
                <w:color w:val="262626" w:themeColor="text1" w:themeTint="D9"/>
                <w:sz w:val="22"/>
                <w:szCs w:val="22"/>
              </w:rPr>
              <w:t xml:space="preserve">, </w:t>
            </w:r>
            <w:r w:rsidR="0016214B" w:rsidRPr="00075058">
              <w:rPr>
                <w:rFonts w:asciiTheme="majorHAnsi" w:hAnsiTheme="majorHAnsi" w:cstheme="majorHAnsi"/>
                <w:b/>
                <w:iCs/>
                <w:color w:val="262626" w:themeColor="text1" w:themeTint="D9"/>
                <w:sz w:val="22"/>
                <w:szCs w:val="22"/>
              </w:rPr>
              <w:t xml:space="preserve">the </w:t>
            </w:r>
            <w:r w:rsidR="0016214B">
              <w:rPr>
                <w:rFonts w:asciiTheme="majorHAnsi" w:hAnsiTheme="majorHAnsi" w:cstheme="majorHAnsi"/>
                <w:b/>
                <w:iCs/>
                <w:color w:val="262626" w:themeColor="text1" w:themeTint="D9"/>
                <w:sz w:val="22"/>
                <w:szCs w:val="22"/>
              </w:rPr>
              <w:t>P</w:t>
            </w:r>
            <w:r w:rsidR="0016214B" w:rsidRPr="00075058">
              <w:rPr>
                <w:rFonts w:asciiTheme="majorHAnsi" w:hAnsiTheme="majorHAnsi" w:cstheme="majorHAnsi"/>
                <w:b/>
                <w:iCs/>
                <w:color w:val="262626" w:themeColor="text1" w:themeTint="D9"/>
                <w:sz w:val="22"/>
                <w:szCs w:val="22"/>
              </w:rPr>
              <w:t xml:space="preserve">olsky </w:t>
            </w:r>
            <w:r w:rsidR="0016214B">
              <w:rPr>
                <w:rFonts w:asciiTheme="majorHAnsi" w:hAnsiTheme="majorHAnsi" w:cstheme="majorHAnsi"/>
                <w:b/>
                <w:iCs/>
                <w:color w:val="262626" w:themeColor="text1" w:themeTint="D9"/>
                <w:sz w:val="22"/>
                <w:szCs w:val="22"/>
              </w:rPr>
              <w:t>C</w:t>
            </w:r>
            <w:r w:rsidR="0016214B" w:rsidRPr="00075058">
              <w:rPr>
                <w:rFonts w:asciiTheme="majorHAnsi" w:hAnsiTheme="majorHAnsi" w:cstheme="majorHAnsi"/>
                <w:b/>
                <w:iCs/>
                <w:color w:val="262626" w:themeColor="text1" w:themeTint="D9"/>
                <w:sz w:val="22"/>
                <w:szCs w:val="22"/>
              </w:rPr>
              <w:t>enter will work with you to determine which contributors will be listed as inventors</w:t>
            </w:r>
            <w:r w:rsidRPr="00075058">
              <w:rPr>
                <w:rFonts w:asciiTheme="majorHAnsi" w:hAnsiTheme="majorHAnsi" w:cstheme="majorHAnsi"/>
                <w:b/>
                <w:iCs/>
                <w:caps/>
                <w:color w:val="262626" w:themeColor="text1" w:themeTint="D9"/>
                <w:sz w:val="22"/>
                <w:szCs w:val="22"/>
              </w:rPr>
              <w:t xml:space="preserve">. </w:t>
            </w:r>
          </w:p>
          <w:p w14:paraId="76A5A91D" w14:textId="77777777" w:rsidR="00C60B71" w:rsidRDefault="00AB19A7" w:rsidP="003D2AE1">
            <w:pPr>
              <w:spacing w:before="60" w:after="60"/>
              <w:ind w:left="288" w:right="288"/>
              <w:jc w:val="both"/>
              <w:rPr>
                <w:rFonts w:asciiTheme="majorHAnsi" w:hAnsiTheme="majorHAnsi" w:cstheme="majorHAnsi"/>
                <w:bCs/>
                <w:i/>
                <w:color w:val="FF0000"/>
                <w:sz w:val="22"/>
                <w:szCs w:val="22"/>
              </w:rPr>
            </w:pPr>
            <w:r w:rsidRPr="00075058">
              <w:rPr>
                <w:rFonts w:asciiTheme="majorHAnsi" w:hAnsiTheme="majorHAnsi" w:cstheme="majorHAnsi"/>
                <w:bCs/>
                <w:i/>
                <w:color w:val="FF0000"/>
                <w:sz w:val="22"/>
                <w:szCs w:val="22"/>
              </w:rPr>
              <w:t>Note:</w:t>
            </w:r>
            <w:r w:rsidR="0016214B">
              <w:rPr>
                <w:rFonts w:asciiTheme="majorHAnsi" w:hAnsiTheme="majorHAnsi" w:cstheme="majorHAnsi"/>
                <w:bCs/>
                <w:i/>
                <w:color w:val="FF0000"/>
                <w:sz w:val="22"/>
                <w:szCs w:val="22"/>
              </w:rPr>
              <w:t xml:space="preserve"> Please also include</w:t>
            </w:r>
            <w:r w:rsidR="0016214B">
              <w:rPr>
                <w:rFonts w:asciiTheme="majorHAnsi" w:hAnsiTheme="majorHAnsi" w:cstheme="majorHAnsi"/>
                <w:bCs/>
                <w:i/>
                <w:caps/>
                <w:color w:val="FF0000"/>
                <w:sz w:val="22"/>
                <w:szCs w:val="22"/>
              </w:rPr>
              <w:t xml:space="preserve"> </w:t>
            </w:r>
            <w:r w:rsidR="0016214B">
              <w:rPr>
                <w:rFonts w:asciiTheme="majorHAnsi" w:hAnsiTheme="majorHAnsi" w:cstheme="majorHAnsi"/>
                <w:bCs/>
                <w:i/>
                <w:color w:val="FF0000"/>
                <w:sz w:val="22"/>
                <w:szCs w:val="22"/>
              </w:rPr>
              <w:t>any contributors from</w:t>
            </w:r>
            <w:r w:rsidRPr="00075058">
              <w:rPr>
                <w:rFonts w:asciiTheme="majorHAnsi" w:hAnsiTheme="majorHAnsi" w:cstheme="majorHAnsi"/>
                <w:bCs/>
                <w:i/>
                <w:color w:val="FF0000"/>
                <w:sz w:val="22"/>
                <w:szCs w:val="22"/>
              </w:rPr>
              <w:t xml:space="preserve"> outside of the University.</w:t>
            </w:r>
            <w:r w:rsidR="00C60B71">
              <w:rPr>
                <w:rFonts w:asciiTheme="majorHAnsi" w:hAnsiTheme="majorHAnsi" w:cstheme="majorHAnsi"/>
                <w:bCs/>
                <w:i/>
                <w:color w:val="FF0000"/>
                <w:sz w:val="22"/>
                <w:szCs w:val="22"/>
              </w:rPr>
              <w:t xml:space="preserve"> </w:t>
            </w:r>
          </w:p>
          <w:p w14:paraId="5B7B7795" w14:textId="5F048A1F" w:rsidR="00AB19A7" w:rsidRPr="00C60B71" w:rsidRDefault="00C60B71" w:rsidP="00C60B71">
            <w:pPr>
              <w:spacing w:before="60" w:after="60"/>
              <w:ind w:left="288" w:right="288"/>
              <w:jc w:val="both"/>
              <w:rPr>
                <w:rFonts w:asciiTheme="majorHAnsi" w:hAnsiTheme="majorHAnsi" w:cstheme="majorHAnsi"/>
                <w:bCs/>
                <w:iCs/>
                <w:color w:val="auto"/>
                <w:sz w:val="22"/>
                <w:szCs w:val="22"/>
              </w:rPr>
            </w:pPr>
            <w:r w:rsidRPr="00C60B71">
              <w:rPr>
                <w:rFonts w:asciiTheme="majorHAnsi" w:hAnsiTheme="majorHAnsi" w:cstheme="majorHAnsi"/>
                <w:bCs/>
                <w:iCs/>
                <w:color w:val="auto"/>
                <w:sz w:val="22"/>
                <w:szCs w:val="22"/>
              </w:rPr>
              <w:t xml:space="preserve">Please also note </w:t>
            </w:r>
            <w:r>
              <w:rPr>
                <w:rFonts w:asciiTheme="majorHAnsi" w:hAnsiTheme="majorHAnsi" w:cstheme="majorHAnsi"/>
                <w:bCs/>
                <w:iCs/>
                <w:color w:val="auto"/>
                <w:sz w:val="22"/>
                <w:szCs w:val="22"/>
              </w:rPr>
              <w:t xml:space="preserve">that, </w:t>
            </w:r>
            <w:r w:rsidRPr="00C60B71">
              <w:rPr>
                <w:rFonts w:asciiTheme="majorHAnsi" w:hAnsiTheme="majorHAnsi" w:cstheme="majorHAnsi"/>
                <w:bCs/>
                <w:iCs/>
                <w:color w:val="auto"/>
                <w:sz w:val="22"/>
                <w:szCs w:val="22"/>
              </w:rPr>
              <w:t xml:space="preserve">as described in the </w:t>
            </w:r>
            <w:hyperlink r:id="rId16" w:history="1">
              <w:r w:rsidRPr="002C5644">
                <w:rPr>
                  <w:rStyle w:val="Hyperlink"/>
                  <w:rFonts w:asciiTheme="majorHAnsi" w:hAnsiTheme="majorHAnsi" w:cstheme="majorHAnsi"/>
                  <w:bCs/>
                  <w:iCs/>
                  <w:sz w:val="22"/>
                  <w:szCs w:val="22"/>
                </w:rPr>
                <w:t>University’s License Revenue Sharing Policy</w:t>
              </w:r>
            </w:hyperlink>
            <w:r w:rsidRPr="00C60B71">
              <w:rPr>
                <w:rFonts w:asciiTheme="majorHAnsi" w:hAnsiTheme="majorHAnsi" w:cstheme="majorHAnsi"/>
                <w:bCs/>
                <w:iCs/>
                <w:color w:val="auto"/>
                <w:sz w:val="22"/>
                <w:szCs w:val="22"/>
              </w:rPr>
              <w:t xml:space="preserve">, unless all inventors specify otherwise in a written agreement, the University will distribute </w:t>
            </w:r>
            <w:r w:rsidR="002C5644">
              <w:rPr>
                <w:rFonts w:asciiTheme="majorHAnsi" w:hAnsiTheme="majorHAnsi" w:cstheme="majorHAnsi"/>
                <w:bCs/>
                <w:iCs/>
                <w:color w:val="auto"/>
                <w:sz w:val="22"/>
                <w:szCs w:val="22"/>
              </w:rPr>
              <w:t xml:space="preserve">any licensing revenues </w:t>
            </w:r>
            <w:r w:rsidRPr="00C60B71">
              <w:rPr>
                <w:rFonts w:asciiTheme="majorHAnsi" w:hAnsiTheme="majorHAnsi" w:cstheme="majorHAnsi"/>
                <w:b/>
                <w:iCs/>
                <w:color w:val="auto"/>
                <w:sz w:val="22"/>
                <w:szCs w:val="22"/>
              </w:rPr>
              <w:t>equally to all coinventors</w:t>
            </w:r>
            <w:r w:rsidRPr="00C60B71">
              <w:rPr>
                <w:rFonts w:asciiTheme="majorHAnsi" w:hAnsiTheme="majorHAnsi" w:cstheme="majorHAnsi"/>
                <w:bCs/>
                <w:iCs/>
                <w:color w:val="auto"/>
                <w:sz w:val="22"/>
                <w:szCs w:val="22"/>
              </w:rPr>
              <w:t xml:space="preserve"> of an invention.  For more information, please contact inventions@uchicago.edu.</w:t>
            </w:r>
          </w:p>
        </w:tc>
      </w:tr>
      <w:tr w:rsidR="00AB19A7" w:rsidRPr="00320FCB" w14:paraId="4E00D3EE" w14:textId="77777777" w:rsidTr="0049022D">
        <w:trPr>
          <w:trHeight w:val="432"/>
        </w:trPr>
        <w:tc>
          <w:tcPr>
            <w:tcW w:w="4749" w:type="pct"/>
            <w:gridSpan w:val="6"/>
            <w:tcBorders>
              <w:top w:val="double" w:sz="4" w:space="0" w:color="577188" w:themeColor="accent1" w:themeShade="BF"/>
              <w:left w:val="single" w:sz="8" w:space="0" w:color="577188" w:themeColor="accent1" w:themeShade="BF"/>
              <w:bottom w:val="nil"/>
              <w:right w:val="nil"/>
            </w:tcBorders>
            <w:shd w:val="clear" w:color="auto" w:fill="E5EAEE" w:themeFill="accent1" w:themeFillTint="33"/>
            <w:vAlign w:val="center"/>
          </w:tcPr>
          <w:p w14:paraId="7330A6BD" w14:textId="77777777" w:rsidR="00AB19A7" w:rsidRPr="00320FCB" w:rsidRDefault="00AB19A7" w:rsidP="003D2AE1">
            <w:pPr>
              <w:spacing w:before="120" w:after="120"/>
              <w:ind w:left="288"/>
              <w:rPr>
                <w:rFonts w:asciiTheme="majorHAnsi" w:hAnsiTheme="majorHAnsi" w:cstheme="majorHAnsi"/>
                <w:b/>
                <w:caps/>
                <w:color w:val="262626" w:themeColor="text1" w:themeTint="D9"/>
                <w:spacing w:val="10"/>
                <w:sz w:val="24"/>
                <w:szCs w:val="24"/>
                <w:u w:val="single"/>
              </w:rPr>
            </w:pPr>
            <w:r w:rsidRPr="00320FCB">
              <w:rPr>
                <w:rFonts w:asciiTheme="majorHAnsi" w:hAnsiTheme="majorHAnsi" w:cstheme="majorHAnsi"/>
                <w:b/>
                <w:caps/>
                <w:color w:val="262626" w:themeColor="text1" w:themeTint="D9"/>
                <w:spacing w:val="10"/>
                <w:sz w:val="24"/>
                <w:szCs w:val="24"/>
                <w:u w:val="single"/>
              </w:rPr>
              <w:t>contributor(s)</w:t>
            </w:r>
          </w:p>
        </w:tc>
        <w:tc>
          <w:tcPr>
            <w:tcW w:w="251" w:type="pct"/>
            <w:tcBorders>
              <w:top w:val="double" w:sz="4" w:space="0" w:color="577188" w:themeColor="accent1" w:themeShade="BF"/>
              <w:left w:val="nil"/>
              <w:bottom w:val="nil"/>
              <w:right w:val="single" w:sz="8" w:space="0" w:color="577188" w:themeColor="accent1" w:themeShade="BF"/>
            </w:tcBorders>
            <w:shd w:val="clear" w:color="auto" w:fill="E5EAEE" w:themeFill="accent1" w:themeFillTint="33"/>
          </w:tcPr>
          <w:p w14:paraId="2C798C1C" w14:textId="77777777" w:rsidR="00AB19A7" w:rsidRPr="00320FCB" w:rsidRDefault="00AB19A7" w:rsidP="003D2AE1">
            <w:pPr>
              <w:spacing w:before="120" w:after="120"/>
              <w:rPr>
                <w:rFonts w:asciiTheme="majorHAnsi" w:hAnsiTheme="majorHAnsi" w:cstheme="majorHAnsi"/>
                <w:b/>
                <w:caps/>
                <w:color w:val="262626" w:themeColor="text1" w:themeTint="D9"/>
                <w:sz w:val="24"/>
                <w:szCs w:val="24"/>
                <w:u w:val="single"/>
              </w:rPr>
            </w:pPr>
          </w:p>
        </w:tc>
      </w:tr>
      <w:sdt>
        <w:sdtPr>
          <w:rPr>
            <w:rFonts w:asciiTheme="majorHAnsi" w:hAnsiTheme="majorHAnsi" w:cstheme="majorHAnsi"/>
            <w:b/>
            <w:caps/>
            <w:color w:val="262626" w:themeColor="text1" w:themeTint="D9"/>
          </w:rPr>
          <w:id w:val="306988542"/>
          <w15:repeatingSection/>
        </w:sdtPr>
        <w:sdtEndPr>
          <w:rPr>
            <w:caps w:val="0"/>
          </w:rPr>
        </w:sdtEndPr>
        <w:sdtContent>
          <w:sdt>
            <w:sdtPr>
              <w:rPr>
                <w:rFonts w:asciiTheme="majorHAnsi" w:hAnsiTheme="majorHAnsi" w:cstheme="majorHAnsi"/>
                <w:b/>
                <w:caps/>
                <w:color w:val="262626" w:themeColor="text1" w:themeTint="D9"/>
              </w:rPr>
              <w:id w:val="2061283755"/>
              <w:placeholder>
                <w:docPart w:val="7E1C71E63C27E2449D1282A9979E1E82"/>
              </w:placeholder>
              <w15:repeatingSectionItem/>
            </w:sdtPr>
            <w:sdtEndPr>
              <w:rPr>
                <w:caps w:val="0"/>
              </w:rPr>
            </w:sdtEndPr>
            <w:sdtContent>
              <w:tr w:rsidR="0049022D" w:rsidRPr="00320FCB" w14:paraId="4875F4B2"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10CF2F6D" w14:textId="37ACC710" w:rsidR="0049022D" w:rsidRPr="00320FCB" w:rsidRDefault="0049022D"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775B1387" w14:textId="29042641" w:rsidR="0049022D" w:rsidRPr="00320FCB" w:rsidRDefault="0049022D"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7C092550" w14:textId="4B6E21EB" w:rsidR="0049022D"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1902789421"/>
                        <w14:checkbox>
                          <w14:checked w14:val="0"/>
                          <w14:checkedState w14:val="00FC" w14:font="Wingdings"/>
                          <w14:uncheckedState w14:val="2610" w14:font="MS Gothic"/>
                        </w14:checkbox>
                      </w:sdtPr>
                      <w:sdtEndPr/>
                      <w:sdtContent>
                        <w:r w:rsidR="00BD305B">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05E97743" w14:textId="1CBC8A24" w:rsidR="0049022D" w:rsidRPr="00320FCB" w:rsidRDefault="0049022D"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1959677513"/>
                        <w14:checkbox>
                          <w14:checked w14:val="1"/>
                          <w14:checkedState w14:val="00FC" w14:font="Wingdings"/>
                          <w14:uncheckedState w14:val="2610" w14:font="MS Gothic"/>
                        </w14:checkbox>
                      </w:sdtPr>
                      <w:sdtEndPr/>
                      <w:sdtContent>
                        <w:r w:rsidR="00BD305B">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6890E8EE" w14:textId="77777777" w:rsidR="0049022D" w:rsidRPr="00320FCB" w:rsidRDefault="0049022D"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1A44D704" w14:textId="77777777" w:rsidR="0049022D" w:rsidRPr="00320FCB" w:rsidRDefault="0049022D"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5DF98526" w14:textId="77777777" w:rsidR="0049022D" w:rsidRPr="00320FCB" w:rsidRDefault="0049022D" w:rsidP="0049022D">
                    <w:pPr>
                      <w:spacing w:before="80" w:after="0"/>
                      <w:rPr>
                        <w:rFonts w:asciiTheme="majorHAnsi" w:hAnsiTheme="majorHAnsi" w:cstheme="majorHAnsi"/>
                        <w:caps/>
                        <w:color w:val="262626" w:themeColor="text1" w:themeTint="D9"/>
                      </w:rPr>
                    </w:pPr>
                  </w:p>
                </w:tc>
              </w:tr>
              <w:tr w:rsidR="0049022D" w:rsidRPr="00320FCB" w14:paraId="3FFB821D"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70392E19" w14:textId="77777777" w:rsidR="0049022D" w:rsidRPr="00320FCB" w:rsidRDefault="0049022D"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CAA6253" w14:textId="77777777" w:rsidR="0049022D" w:rsidRPr="00320FCB" w:rsidRDefault="0049022D"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0F8B0410" w14:textId="77777777" w:rsidR="0049022D" w:rsidRPr="00320FCB" w:rsidRDefault="0049022D"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6327A198" w14:textId="77777777" w:rsidR="0049022D" w:rsidRPr="00320FCB" w:rsidRDefault="0049022D"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026F1E83" w14:textId="77777777" w:rsidR="0049022D" w:rsidRPr="00320FCB" w:rsidRDefault="0049022D"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7BF23657" w14:textId="77777777" w:rsidR="0049022D" w:rsidRPr="00320FCB" w:rsidRDefault="0049022D"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161BB500" w14:textId="77777777" w:rsidR="0049022D" w:rsidRPr="00320FCB" w:rsidRDefault="0049022D" w:rsidP="0049022D">
                    <w:pPr>
                      <w:spacing w:before="80" w:after="0"/>
                      <w:rPr>
                        <w:rFonts w:asciiTheme="majorHAnsi" w:hAnsiTheme="majorHAnsi" w:cstheme="majorHAnsi"/>
                        <w:caps/>
                        <w:color w:val="262626" w:themeColor="text1" w:themeTint="D9"/>
                      </w:rPr>
                    </w:pPr>
                  </w:p>
                </w:tc>
              </w:tr>
              <w:tr w:rsidR="0049022D" w:rsidRPr="00320FCB" w14:paraId="6BEB5481"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EBB6675" w14:textId="77777777" w:rsidR="0049022D" w:rsidRPr="00320FCB" w:rsidRDefault="0049022D"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66565AC3" w14:textId="393692E5" w:rsidR="0049022D" w:rsidRPr="00320FCB" w:rsidRDefault="00BD305B"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H</w:t>
                    </w:r>
                    <w:r>
                      <w:rPr>
                        <w:caps/>
                      </w:rPr>
                      <w:t xml:space="preserve">enry </w:t>
                    </w:r>
                  </w:p>
                </w:tc>
                <w:tc>
                  <w:tcPr>
                    <w:tcW w:w="175" w:type="pct"/>
                    <w:tcBorders>
                      <w:top w:val="nil"/>
                      <w:left w:val="nil"/>
                      <w:bottom w:val="nil"/>
                      <w:right w:val="nil"/>
                    </w:tcBorders>
                    <w:shd w:val="clear" w:color="auto" w:fill="E5EAEE" w:themeFill="accent1" w:themeFillTint="33"/>
                    <w:vAlign w:val="bottom"/>
                  </w:tcPr>
                  <w:p w14:paraId="19E4D6E4" w14:textId="77777777" w:rsidR="0049022D" w:rsidRPr="00320FCB" w:rsidRDefault="0049022D"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7B149974" w14:textId="35413696" w:rsidR="0049022D" w:rsidRPr="00320FCB" w:rsidRDefault="00BD305B" w:rsidP="0049022D">
                    <w:pPr>
                      <w:spacing w:before="80" w:after="0"/>
                      <w:jc w:val="center"/>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A</w:t>
                    </w:r>
                  </w:p>
                </w:tc>
                <w:tc>
                  <w:tcPr>
                    <w:tcW w:w="118" w:type="pct"/>
                    <w:tcBorders>
                      <w:top w:val="nil"/>
                      <w:left w:val="nil"/>
                      <w:bottom w:val="nil"/>
                      <w:right w:val="nil"/>
                    </w:tcBorders>
                    <w:shd w:val="clear" w:color="auto" w:fill="E5EAEE" w:themeFill="accent1" w:themeFillTint="33"/>
                    <w:vAlign w:val="bottom"/>
                  </w:tcPr>
                  <w:p w14:paraId="604FF2EC" w14:textId="77777777" w:rsidR="0049022D" w:rsidRPr="00320FCB" w:rsidRDefault="0049022D"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76272445" w14:textId="25CE5C05" w:rsidR="0049022D" w:rsidRPr="00320FCB" w:rsidRDefault="00BD305B"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A</w:t>
                    </w:r>
                    <w:r>
                      <w:rPr>
                        <w:caps/>
                      </w:rPr>
                      <w:t>ndo</w:t>
                    </w:r>
                  </w:p>
                </w:tc>
                <w:tc>
                  <w:tcPr>
                    <w:tcW w:w="251" w:type="pct"/>
                    <w:tcBorders>
                      <w:top w:val="nil"/>
                      <w:left w:val="nil"/>
                      <w:bottom w:val="nil"/>
                      <w:right w:val="single" w:sz="4" w:space="0" w:color="auto"/>
                    </w:tcBorders>
                    <w:shd w:val="clear" w:color="auto" w:fill="E5EAEE" w:themeFill="accent1" w:themeFillTint="33"/>
                  </w:tcPr>
                  <w:p w14:paraId="56A7516B" w14:textId="77777777" w:rsidR="0049022D" w:rsidRPr="00320FCB" w:rsidRDefault="0049022D" w:rsidP="0049022D">
                    <w:pPr>
                      <w:spacing w:before="80" w:after="0"/>
                      <w:rPr>
                        <w:rFonts w:asciiTheme="majorHAnsi" w:hAnsiTheme="majorHAnsi" w:cstheme="majorHAnsi"/>
                        <w:caps/>
                        <w:color w:val="262626" w:themeColor="text1" w:themeTint="D9"/>
                      </w:rPr>
                    </w:pPr>
                  </w:p>
                </w:tc>
              </w:tr>
              <w:tr w:rsidR="0049022D" w:rsidRPr="00320FCB" w14:paraId="25F26942"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3E15C283" w14:textId="77777777" w:rsidR="0049022D" w:rsidRPr="00320FCB" w:rsidRDefault="0049022D"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63D3F9EC" w14:textId="034EFD76" w:rsidR="0049022D" w:rsidRPr="00320FCB" w:rsidRDefault="0049022D"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5627C6DF" w14:textId="77777777" w:rsidR="0049022D" w:rsidRPr="00320FCB" w:rsidRDefault="0049022D"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4F0547AE" w14:textId="26578B4E" w:rsidR="0049022D" w:rsidRPr="00320FCB" w:rsidRDefault="0049022D"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189BC2EB" w14:textId="77777777" w:rsidR="0049022D" w:rsidRPr="00320FCB" w:rsidRDefault="0049022D"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2A9169A5" w14:textId="080B421A" w:rsidR="0049022D" w:rsidRPr="00320FCB" w:rsidRDefault="0049022D"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278EA23B" w14:textId="77777777" w:rsidR="0049022D" w:rsidRPr="00320FCB" w:rsidRDefault="0049022D" w:rsidP="0049022D">
                    <w:pPr>
                      <w:spacing w:before="0" w:after="80"/>
                      <w:jc w:val="center"/>
                      <w:rPr>
                        <w:rFonts w:asciiTheme="majorHAnsi" w:hAnsiTheme="majorHAnsi" w:cstheme="majorHAnsi"/>
                        <w:b/>
                        <w:caps/>
                        <w:color w:val="262626" w:themeColor="text1" w:themeTint="D9"/>
                      </w:rPr>
                    </w:pPr>
                  </w:p>
                </w:tc>
              </w:tr>
              <w:tr w:rsidR="004506C3" w:rsidRPr="00320FCB" w14:paraId="1828A9FD"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748DD85B" w14:textId="77777777" w:rsidR="004506C3" w:rsidRPr="00320FCB" w:rsidRDefault="004506C3"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00B2059C" w14:textId="2B58DE79" w:rsidR="004506C3" w:rsidRPr="00320FCB" w:rsidRDefault="00BD305B"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5</w:t>
                    </w:r>
                    <w:r>
                      <w:t>505 S Everett Ave Apt 1W</w:t>
                    </w:r>
                  </w:p>
                </w:tc>
                <w:tc>
                  <w:tcPr>
                    <w:tcW w:w="175" w:type="pct"/>
                    <w:tcBorders>
                      <w:top w:val="nil"/>
                      <w:left w:val="nil"/>
                      <w:bottom w:val="nil"/>
                      <w:right w:val="nil"/>
                    </w:tcBorders>
                    <w:shd w:val="clear" w:color="auto" w:fill="E5EAEE" w:themeFill="accent1" w:themeFillTint="33"/>
                  </w:tcPr>
                  <w:p w14:paraId="488DF089" w14:textId="77777777" w:rsidR="004506C3" w:rsidRPr="00320FCB" w:rsidRDefault="004506C3"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851A0D3" w14:textId="77777777" w:rsidR="004506C3" w:rsidRPr="00320FCB" w:rsidRDefault="004506C3"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3E93708E" w14:textId="77777777" w:rsidR="004506C3" w:rsidRPr="00320FCB" w:rsidRDefault="004506C3"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3951D060" w14:textId="55E53796" w:rsidR="004506C3" w:rsidRPr="00320FCB" w:rsidRDefault="00BD305B"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United States of America</w:t>
                    </w:r>
                  </w:p>
                </w:tc>
                <w:tc>
                  <w:tcPr>
                    <w:tcW w:w="251" w:type="pct"/>
                    <w:tcBorders>
                      <w:top w:val="nil"/>
                      <w:left w:val="nil"/>
                      <w:bottom w:val="nil"/>
                      <w:right w:val="single" w:sz="4" w:space="0" w:color="auto"/>
                    </w:tcBorders>
                    <w:shd w:val="clear" w:color="auto" w:fill="E5EAEE" w:themeFill="accent1" w:themeFillTint="33"/>
                  </w:tcPr>
                  <w:p w14:paraId="12B3D615" w14:textId="77777777" w:rsidR="004506C3" w:rsidRPr="00320FCB" w:rsidRDefault="004506C3" w:rsidP="0049022D">
                    <w:pPr>
                      <w:spacing w:before="80" w:after="0"/>
                      <w:rPr>
                        <w:rFonts w:asciiTheme="majorHAnsi" w:hAnsiTheme="majorHAnsi" w:cstheme="majorHAnsi"/>
                        <w:color w:val="262626" w:themeColor="text1" w:themeTint="D9"/>
                      </w:rPr>
                    </w:pPr>
                  </w:p>
                </w:tc>
              </w:tr>
              <w:tr w:rsidR="004506C3" w:rsidRPr="00320FCB" w14:paraId="7AF9CB2F"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401525E3" w14:textId="77777777" w:rsidR="004506C3" w:rsidRPr="00320FCB" w:rsidRDefault="004506C3"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065B4C89" w14:textId="2A1198D8" w:rsidR="004506C3" w:rsidRPr="00320FCB" w:rsidRDefault="004506C3"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7793D9CA"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E171928"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72D209F"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79494ECC" w14:textId="44A63F9C" w:rsidR="004506C3" w:rsidRPr="00320FCB" w:rsidRDefault="004506C3"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0C60DC8D" w14:textId="77777777" w:rsidR="004506C3" w:rsidRPr="00320FCB" w:rsidRDefault="004506C3" w:rsidP="004506C3">
                    <w:pPr>
                      <w:spacing w:before="0"/>
                      <w:rPr>
                        <w:rFonts w:asciiTheme="majorHAnsi" w:hAnsiTheme="majorHAnsi" w:cstheme="majorHAnsi"/>
                        <w:color w:val="262626" w:themeColor="text1" w:themeTint="D9"/>
                      </w:rPr>
                    </w:pPr>
                  </w:p>
                </w:tc>
              </w:tr>
              <w:tr w:rsidR="004506C3" w:rsidRPr="00320FCB" w14:paraId="73E62900"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BF4D298" w14:textId="77777777" w:rsidR="004506C3" w:rsidRPr="00320FCB" w:rsidRDefault="004506C3"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5A3FE942"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60E47339"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7254147"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2B460607"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38620E17" w14:textId="770901EC" w:rsidR="004506C3" w:rsidRPr="00320FCB" w:rsidRDefault="00BD305B"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2179797845</w:t>
                    </w:r>
                  </w:p>
                </w:tc>
                <w:tc>
                  <w:tcPr>
                    <w:tcW w:w="251" w:type="pct"/>
                    <w:tcBorders>
                      <w:top w:val="nil"/>
                      <w:left w:val="nil"/>
                      <w:bottom w:val="nil"/>
                      <w:right w:val="single" w:sz="4" w:space="0" w:color="auto"/>
                    </w:tcBorders>
                    <w:shd w:val="clear" w:color="auto" w:fill="E5EAEE" w:themeFill="accent1" w:themeFillTint="33"/>
                  </w:tcPr>
                  <w:p w14:paraId="24C35024" w14:textId="77777777" w:rsidR="004506C3" w:rsidRPr="00320FCB" w:rsidRDefault="004506C3" w:rsidP="0049022D">
                    <w:pPr>
                      <w:spacing w:before="80" w:after="0"/>
                      <w:rPr>
                        <w:rFonts w:asciiTheme="majorHAnsi" w:hAnsiTheme="majorHAnsi" w:cstheme="majorHAnsi"/>
                        <w:color w:val="262626" w:themeColor="text1" w:themeTint="D9"/>
                      </w:rPr>
                    </w:pPr>
                  </w:p>
                </w:tc>
              </w:tr>
              <w:tr w:rsidR="004506C3" w:rsidRPr="00320FCB" w14:paraId="704C0C5D"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6B0E17E3" w14:textId="77777777" w:rsidR="004506C3" w:rsidRPr="00320FCB" w:rsidRDefault="004506C3"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16B75C86" w14:textId="663BA20A" w:rsidR="004506C3" w:rsidRPr="00320FCB" w:rsidRDefault="004506C3"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13653A4D"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2D7A699A"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4C31F350" w14:textId="77777777" w:rsidR="004506C3" w:rsidRPr="00320FCB" w:rsidRDefault="004506C3"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33503102" w14:textId="1F8B3ADC" w:rsidR="004506C3" w:rsidRPr="00320FCB" w:rsidRDefault="004506C3"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2674F79D" w14:textId="77777777" w:rsidR="004506C3" w:rsidRPr="00320FCB" w:rsidRDefault="004506C3" w:rsidP="004506C3">
                    <w:pPr>
                      <w:spacing w:before="0"/>
                      <w:rPr>
                        <w:rFonts w:asciiTheme="majorHAnsi" w:hAnsiTheme="majorHAnsi" w:cstheme="majorHAnsi"/>
                        <w:color w:val="262626" w:themeColor="text1" w:themeTint="D9"/>
                      </w:rPr>
                    </w:pPr>
                  </w:p>
                </w:tc>
              </w:tr>
              <w:tr w:rsidR="0049022D" w:rsidRPr="00320FCB" w14:paraId="285D02E3"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FBCC8D0" w14:textId="77777777" w:rsidR="0049022D" w:rsidRPr="00320FCB" w:rsidRDefault="0049022D"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6870CA79" w14:textId="23484B1A" w:rsidR="0049022D" w:rsidRPr="00320FCB" w:rsidRDefault="00BD305B"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Chicago, IL 60637</w:t>
                    </w:r>
                  </w:p>
                </w:tc>
                <w:tc>
                  <w:tcPr>
                    <w:tcW w:w="175" w:type="pct"/>
                    <w:tcBorders>
                      <w:top w:val="nil"/>
                      <w:left w:val="nil"/>
                      <w:bottom w:val="nil"/>
                      <w:right w:val="nil"/>
                    </w:tcBorders>
                    <w:shd w:val="clear" w:color="auto" w:fill="E5EAEE" w:themeFill="accent1" w:themeFillTint="33"/>
                  </w:tcPr>
                  <w:p w14:paraId="4A1467E9"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BE33B53"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2767A549"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4E3CBBF5" w14:textId="7CE9BC37" w:rsidR="0049022D" w:rsidRPr="00320FCB" w:rsidRDefault="00BD305B"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hando@uchicago.edu</w:t>
                    </w:r>
                  </w:p>
                </w:tc>
                <w:tc>
                  <w:tcPr>
                    <w:tcW w:w="251" w:type="pct"/>
                    <w:tcBorders>
                      <w:top w:val="nil"/>
                      <w:left w:val="nil"/>
                      <w:bottom w:val="nil"/>
                      <w:right w:val="single" w:sz="4" w:space="0" w:color="auto"/>
                    </w:tcBorders>
                    <w:shd w:val="clear" w:color="auto" w:fill="E5EAEE" w:themeFill="accent1" w:themeFillTint="33"/>
                  </w:tcPr>
                  <w:p w14:paraId="0B038910" w14:textId="77777777" w:rsidR="0049022D" w:rsidRPr="00320FCB" w:rsidRDefault="0049022D" w:rsidP="0049022D">
                    <w:pPr>
                      <w:spacing w:before="80" w:after="0"/>
                      <w:rPr>
                        <w:rFonts w:asciiTheme="majorHAnsi" w:hAnsiTheme="majorHAnsi" w:cstheme="majorHAnsi"/>
                        <w:color w:val="262626" w:themeColor="text1" w:themeTint="D9"/>
                      </w:rPr>
                    </w:pPr>
                  </w:p>
                </w:tc>
              </w:tr>
              <w:tr w:rsidR="0049022D" w:rsidRPr="00320FCB" w14:paraId="559F3F9E"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6F34605" w14:textId="77777777" w:rsidR="0049022D" w:rsidRPr="00320FCB" w:rsidRDefault="0049022D"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5DD203C2" w14:textId="38B636EA" w:rsidR="0049022D" w:rsidRPr="00320FCB" w:rsidRDefault="004506C3"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5CE7106D"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276E1578"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453A5756" w14:textId="77777777" w:rsidR="0049022D" w:rsidRPr="00320FCB" w:rsidRDefault="0049022D"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6A3567AA" w14:textId="66AFD6F1" w:rsidR="0049022D" w:rsidRPr="00320FCB" w:rsidRDefault="004506C3"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1DD6D467" w14:textId="77777777" w:rsidR="0049022D" w:rsidRPr="00320FCB" w:rsidRDefault="0049022D" w:rsidP="0049022D">
                    <w:pPr>
                      <w:spacing w:before="80" w:after="0"/>
                      <w:rPr>
                        <w:rFonts w:asciiTheme="majorHAnsi" w:hAnsiTheme="majorHAnsi" w:cstheme="majorHAnsi"/>
                        <w:color w:val="262626" w:themeColor="text1" w:themeTint="D9"/>
                      </w:rPr>
                    </w:pPr>
                  </w:p>
                </w:tc>
              </w:tr>
              <w:tr w:rsidR="004506C3" w:rsidRPr="00320FCB" w14:paraId="5DB706BD"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9D8DF62" w14:textId="77777777" w:rsidR="004506C3" w:rsidRPr="00320FCB" w:rsidRDefault="004506C3"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FFE59CA" w14:textId="4453916D" w:rsidR="004506C3" w:rsidRPr="00320FCB" w:rsidRDefault="004506C3"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3BC77426" w14:textId="77777777" w:rsidR="004506C3" w:rsidRPr="00320FCB" w:rsidRDefault="004506C3"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6DBFA081" w14:textId="77777777" w:rsidR="004506C3" w:rsidRPr="00320FCB" w:rsidRDefault="004506C3"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6B7D78BC" w14:textId="77777777" w:rsidR="004506C3" w:rsidRPr="00320FCB" w:rsidRDefault="004506C3"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478DB883" w14:textId="77777777" w:rsidR="004506C3" w:rsidRPr="00320FCB" w:rsidRDefault="004506C3"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22EC48F1" w14:textId="77777777" w:rsidR="004506C3" w:rsidRPr="00320FCB" w:rsidRDefault="004506C3" w:rsidP="004506C3">
                    <w:pPr>
                      <w:spacing w:before="80" w:after="0"/>
                      <w:rPr>
                        <w:rFonts w:asciiTheme="majorHAnsi" w:hAnsiTheme="majorHAnsi" w:cstheme="majorHAnsi"/>
                        <w:color w:val="262626" w:themeColor="text1" w:themeTint="D9"/>
                      </w:rPr>
                    </w:pPr>
                  </w:p>
                </w:tc>
              </w:tr>
              <w:tr w:rsidR="004506C3" w:rsidRPr="00320FCB" w14:paraId="298C5098"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518A5B8C" w14:textId="77777777" w:rsidR="004506C3" w:rsidRPr="00320FCB" w:rsidRDefault="004506C3"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54FEE4C1" w14:textId="0B66CAC6" w:rsidR="004506C3"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326015325"/>
                        <w14:checkbox>
                          <w14:checked w14:val="1"/>
                          <w14:checkedState w14:val="00FC" w14:font="Wingdings"/>
                          <w14:uncheckedState w14:val="2610" w14:font="MS Gothic"/>
                        </w14:checkbox>
                      </w:sdtPr>
                      <w:sdtEndPr/>
                      <w:sdtContent>
                        <w:r w:rsidR="00BD305B">
                          <w:rPr>
                            <w:rFonts w:ascii="Wingdings" w:eastAsia="MS Gothic" w:hAnsi="Wingdings" w:cstheme="majorHAnsi"/>
                            <w:b/>
                            <w:caps/>
                            <w:color w:val="262626" w:themeColor="text1" w:themeTint="D9"/>
                          </w:rPr>
                          <w:t>ü</w:t>
                        </w:r>
                      </w:sdtContent>
                    </w:sdt>
                    <w:r w:rsidR="004506C3">
                      <w:rPr>
                        <w:rFonts w:asciiTheme="majorHAnsi" w:hAnsiTheme="majorHAnsi" w:cstheme="majorHAnsi"/>
                        <w:b/>
                        <w:bCs/>
                        <w:color w:val="262626" w:themeColor="text1" w:themeTint="D9"/>
                      </w:rPr>
                      <w:t xml:space="preserve">  UCHICAGO FACULTY, RESEARCHER, STAFF</w:t>
                    </w:r>
                  </w:p>
                  <w:p w14:paraId="0D9FE5D9" w14:textId="73511B9C" w:rsidR="004506C3" w:rsidRPr="00320FCB" w:rsidRDefault="004506C3"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860169853"/>
                        <w:placeholder>
                          <w:docPart w:val="3C5AE2A09A580748BF4E639F5B8ACE1C"/>
                        </w:placeholder>
                      </w:sdtPr>
                      <w:sdtEndPr>
                        <w:rPr>
                          <w:rStyle w:val="DefaultParagraphFont"/>
                          <w:b/>
                          <w:color w:val="595959" w:themeColor="text1" w:themeTint="A6"/>
                          <w:sz w:val="20"/>
                        </w:rPr>
                      </w:sdtEndPr>
                      <w:sdtContent>
                        <w:r w:rsidR="00BD305B">
                          <w:rPr>
                            <w:rStyle w:val="TypeText"/>
                            <w:rFonts w:asciiTheme="majorHAnsi" w:hAnsiTheme="majorHAnsi" w:cstheme="majorHAnsi"/>
                          </w:rPr>
                          <w:t>P</w:t>
                        </w:r>
                        <w:r w:rsidR="00BD305B">
                          <w:rPr>
                            <w:rStyle w:val="TypeText"/>
                          </w:rPr>
                          <w:t>hysics/PSD</w:t>
                        </w:r>
                      </w:sdtContent>
                    </w:sdt>
                  </w:p>
                </w:tc>
                <w:tc>
                  <w:tcPr>
                    <w:tcW w:w="175" w:type="pct"/>
                    <w:tcBorders>
                      <w:top w:val="nil"/>
                      <w:left w:val="nil"/>
                      <w:bottom w:val="nil"/>
                      <w:right w:val="nil"/>
                    </w:tcBorders>
                    <w:shd w:val="clear" w:color="auto" w:fill="E5EAEE" w:themeFill="accent1" w:themeFillTint="33"/>
                  </w:tcPr>
                  <w:p w14:paraId="4A4162F0" w14:textId="77777777" w:rsidR="004506C3" w:rsidRPr="00320FCB" w:rsidRDefault="004506C3"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97D785D" w14:textId="77777777" w:rsidR="004506C3" w:rsidRPr="00320FCB" w:rsidRDefault="004506C3"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6D7F6631"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57D1CEDF" w14:textId="77777777" w:rsidR="004506C3" w:rsidRPr="00083A72" w:rsidRDefault="004506C3"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17128EE8" w14:textId="26FA2245" w:rsidR="004506C3" w:rsidRPr="00320FCB" w:rsidRDefault="004506C3"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3E011FF7" w14:textId="77777777" w:rsidR="004506C3" w:rsidRPr="00320FCB" w:rsidRDefault="004506C3" w:rsidP="004506C3">
                    <w:pPr>
                      <w:spacing w:before="80" w:after="0"/>
                      <w:rPr>
                        <w:rFonts w:asciiTheme="majorHAnsi" w:hAnsiTheme="majorHAnsi" w:cstheme="majorHAnsi"/>
                        <w:color w:val="262626" w:themeColor="text1" w:themeTint="D9"/>
                      </w:rPr>
                    </w:pPr>
                  </w:p>
                </w:tc>
              </w:tr>
              <w:tr w:rsidR="004506C3" w:rsidRPr="00320FCB" w14:paraId="2F6167F9"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ADB17B6" w14:textId="77777777" w:rsidR="004506C3" w:rsidRPr="00320FCB" w:rsidRDefault="004506C3"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65018210" w14:textId="77777777" w:rsidR="004506C3"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1267921713"/>
                        <w14:checkbox>
                          <w14:checked w14:val="0"/>
                          <w14:checkedState w14:val="00FC" w14:font="Wingdings"/>
                          <w14:uncheckedState w14:val="2610" w14:font="MS Gothic"/>
                        </w14:checkbox>
                      </w:sdtPr>
                      <w:sdtEndPr/>
                      <w:sdtContent>
                        <w:r w:rsidR="004506C3">
                          <w:rPr>
                            <w:rFonts w:ascii="MS Gothic" w:eastAsia="MS Gothic" w:hAnsi="MS Gothic" w:cstheme="majorHAnsi" w:hint="eastAsia"/>
                            <w:b/>
                            <w:caps/>
                            <w:color w:val="262626" w:themeColor="text1" w:themeTint="D9"/>
                          </w:rPr>
                          <w:t>☐</w:t>
                        </w:r>
                      </w:sdtContent>
                    </w:sdt>
                    <w:r w:rsidR="004506C3" w:rsidRPr="000B2694">
                      <w:rPr>
                        <w:rFonts w:asciiTheme="majorHAnsi" w:hAnsiTheme="majorHAnsi" w:cstheme="majorHAnsi"/>
                        <w:b/>
                        <w:caps/>
                        <w:color w:val="262626" w:themeColor="text1" w:themeTint="D9"/>
                      </w:rPr>
                      <w:t xml:space="preserve"> </w:t>
                    </w:r>
                    <w:r w:rsidR="004506C3">
                      <w:rPr>
                        <w:rFonts w:asciiTheme="majorHAnsi" w:hAnsiTheme="majorHAnsi" w:cstheme="majorHAnsi"/>
                        <w:b/>
                        <w:caps/>
                        <w:color w:val="262626" w:themeColor="text1" w:themeTint="D9"/>
                      </w:rPr>
                      <w:t xml:space="preserve"> </w:t>
                    </w:r>
                    <w:r w:rsidR="004506C3" w:rsidRPr="000B2694">
                      <w:rPr>
                        <w:rFonts w:asciiTheme="majorHAnsi" w:hAnsiTheme="majorHAnsi" w:cstheme="majorHAnsi"/>
                        <w:b/>
                        <w:caps/>
                        <w:color w:val="262626" w:themeColor="text1" w:themeTint="D9"/>
                      </w:rPr>
                      <w:t>OTHER AFFILIATION</w:t>
                    </w:r>
                  </w:p>
                  <w:p w14:paraId="3E250651" w14:textId="05E78738" w:rsidR="004506C3" w:rsidRPr="00320FCB" w:rsidRDefault="004506C3"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1687559574"/>
                        <w:placeholder>
                          <w:docPart w:val="8F05EC25F59E5245BAA197A58539EC1F"/>
                        </w:placeholder>
                        <w:showingPlcHdr/>
                      </w:sdtPr>
                      <w:sdtEndPr>
                        <w:rPr>
                          <w:rStyle w:val="DefaultParagraphFont"/>
                          <w:b/>
                          <w:color w:val="595959" w:themeColor="text1" w:themeTint="A6"/>
                          <w:sz w:val="20"/>
                        </w:rPr>
                      </w:sdtEndPr>
                      <w:sdtContent>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sdtContent>
                    </w:sdt>
                  </w:p>
                </w:tc>
                <w:tc>
                  <w:tcPr>
                    <w:tcW w:w="175" w:type="pct"/>
                    <w:tcBorders>
                      <w:top w:val="nil"/>
                      <w:left w:val="nil"/>
                      <w:bottom w:val="nil"/>
                      <w:right w:val="nil"/>
                    </w:tcBorders>
                    <w:shd w:val="clear" w:color="auto" w:fill="E5EAEE" w:themeFill="accent1" w:themeFillTint="33"/>
                  </w:tcPr>
                  <w:p w14:paraId="2D7032E9" w14:textId="77777777" w:rsidR="004506C3" w:rsidRPr="00320FCB" w:rsidRDefault="004506C3"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45DD42F" w14:textId="77777777" w:rsidR="004506C3" w:rsidRPr="00320FCB" w:rsidRDefault="004506C3"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EA1EA1C" w14:textId="77777777" w:rsidR="004506C3" w:rsidRPr="00320FCB" w:rsidRDefault="004506C3"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049F289D" w14:textId="1FB47597" w:rsidR="004506C3"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1230661462"/>
                        <w14:checkbox>
                          <w14:checked w14:val="0"/>
                          <w14:checkedState w14:val="00FC" w14:font="Wingdings"/>
                          <w14:uncheckedState w14:val="2610" w14:font="MS Gothic"/>
                        </w14:checkbox>
                      </w:sdtPr>
                      <w:sdtEndPr/>
                      <w:sdtContent>
                        <w:r w:rsidR="004506C3">
                          <w:rPr>
                            <w:rFonts w:ascii="MS Gothic" w:eastAsia="MS Gothic" w:hAnsi="MS Gothic" w:cstheme="majorHAnsi" w:hint="eastAsia"/>
                            <w:b/>
                            <w:color w:val="262626" w:themeColor="text1" w:themeTint="D9"/>
                          </w:rPr>
                          <w:t>☐</w:t>
                        </w:r>
                      </w:sdtContent>
                    </w:sdt>
                    <w:r w:rsidR="004506C3" w:rsidRPr="000B2694">
                      <w:rPr>
                        <w:rFonts w:asciiTheme="majorHAnsi" w:hAnsiTheme="majorHAnsi" w:cstheme="majorHAnsi"/>
                        <w:b/>
                        <w:caps/>
                        <w:color w:val="262626" w:themeColor="text1" w:themeTint="D9"/>
                      </w:rPr>
                      <w:t xml:space="preserve"> </w:t>
                    </w:r>
                    <w:r w:rsidR="004506C3">
                      <w:rPr>
                        <w:rFonts w:asciiTheme="majorHAnsi" w:hAnsiTheme="majorHAnsi" w:cstheme="majorHAnsi"/>
                        <w:b/>
                        <w:caps/>
                        <w:color w:val="262626" w:themeColor="text1" w:themeTint="D9"/>
                      </w:rPr>
                      <w:t xml:space="preserve"> </w:t>
                    </w:r>
                    <w:r w:rsidR="004506C3"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68E5CCD9" w14:textId="77777777" w:rsidR="004506C3" w:rsidRPr="00320FCB" w:rsidRDefault="004506C3" w:rsidP="004506C3">
                    <w:pPr>
                      <w:spacing w:before="80" w:after="0"/>
                      <w:rPr>
                        <w:rFonts w:asciiTheme="majorHAnsi" w:hAnsiTheme="majorHAnsi" w:cstheme="majorHAnsi"/>
                        <w:color w:val="262626" w:themeColor="text1" w:themeTint="D9"/>
                      </w:rPr>
                    </w:pPr>
                  </w:p>
                </w:tc>
              </w:tr>
              <w:tr w:rsidR="0049022D" w:rsidRPr="00320FCB" w14:paraId="3521E6E0"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738711A3" w14:textId="77777777" w:rsidR="0049022D" w:rsidRPr="00320FCB" w:rsidRDefault="0049022D"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6E892FA6" w14:textId="67237C75" w:rsidR="0049022D" w:rsidRPr="00320FCB" w:rsidRDefault="00E8692A"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sidR="00874528">
                      <w:rPr>
                        <w:rFonts w:asciiTheme="majorHAnsi" w:hAnsiTheme="majorHAnsi" w:cstheme="majorHAnsi"/>
                        <w:bCs/>
                        <w:color w:val="262626" w:themeColor="text1" w:themeTint="D9"/>
                      </w:rPr>
                      <w:t xml:space="preserve"> </w:t>
                    </w:r>
                    <w:r w:rsidR="00874528">
                      <w:rPr>
                        <w:rStyle w:val="TypeText"/>
                        <w:rFonts w:asciiTheme="majorHAnsi" w:hAnsiTheme="majorHAnsi" w:cstheme="majorHAnsi"/>
                        <w:i/>
                        <w:iCs/>
                      </w:rPr>
                      <w:t>(The “</w:t>
                    </w:r>
                    <w:r w:rsidR="00874528">
                      <w:rPr>
                        <w:noProof/>
                      </w:rPr>
                      <w:drawing>
                        <wp:inline distT="0" distB="0" distL="0" distR="0" wp14:anchorId="44910115" wp14:editId="09E34D09">
                          <wp:extent cx="95194" cy="95194"/>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sidR="00874528">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1FF5D610" w14:textId="635FC264" w:rsidR="0049022D" w:rsidRPr="00320FCB" w:rsidRDefault="0049022D"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1447885259"/>
              <w:placeholder>
                <w:docPart w:val="14A587D89E59964780955CD286D2D82A"/>
              </w:placeholder>
              <w15:repeatingSectionItem/>
            </w:sdtPr>
            <w:sdtEndPr>
              <w:rPr>
                <w:caps w:val="0"/>
              </w:rPr>
            </w:sdtEndPr>
            <w:sdtContent>
              <w:tr w:rsidR="00BD305B" w:rsidRPr="00320FCB" w14:paraId="5A65F86D"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39171D3E" w14:textId="77777777" w:rsidR="00BD305B" w:rsidRPr="00320FCB" w:rsidRDefault="00BD305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46C9A69E" w14:textId="77777777" w:rsidR="00BD305B" w:rsidRPr="00320FCB" w:rsidRDefault="00BD305B"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4109E619" w14:textId="77777777" w:rsidR="00BD305B"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1719166753"/>
                        <w14:checkbox>
                          <w14:checked w14:val="0"/>
                          <w14:checkedState w14:val="00FC" w14:font="Wingdings"/>
                          <w14:uncheckedState w14:val="2610" w14:font="MS Gothic"/>
                        </w14:checkbox>
                      </w:sdtPr>
                      <w:sdtEndPr/>
                      <w:sdtContent>
                        <w:r w:rsidR="00BD305B">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33CD19BC" w14:textId="7FE02D0F" w:rsidR="00BD305B" w:rsidRPr="00320FCB" w:rsidRDefault="00BD305B"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1230687588"/>
                        <w14:checkbox>
                          <w14:checked w14:val="1"/>
                          <w14:checkedState w14:val="00FC" w14:font="Wingdings"/>
                          <w14:uncheckedState w14:val="2610" w14:font="MS Gothic"/>
                        </w14:checkbox>
                      </w:sdtPr>
                      <w:sdtEndPr/>
                      <w:sdtContent>
                        <w:r w:rsidR="00AF7056">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5E61142B" w14:textId="77777777" w:rsidR="00BD305B" w:rsidRPr="00320FCB" w:rsidRDefault="00BD305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4D4F8B6A" w14:textId="77777777" w:rsidR="00BD305B" w:rsidRPr="00320FCB" w:rsidRDefault="00BD305B"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7FA43A85" w14:textId="77777777" w:rsidR="00BD305B" w:rsidRPr="00320FCB" w:rsidRDefault="00BD305B" w:rsidP="0049022D">
                    <w:pPr>
                      <w:spacing w:before="80" w:after="0"/>
                      <w:rPr>
                        <w:rFonts w:asciiTheme="majorHAnsi" w:hAnsiTheme="majorHAnsi" w:cstheme="majorHAnsi"/>
                        <w:caps/>
                        <w:color w:val="262626" w:themeColor="text1" w:themeTint="D9"/>
                      </w:rPr>
                    </w:pPr>
                  </w:p>
                </w:tc>
              </w:tr>
              <w:tr w:rsidR="00BD305B" w:rsidRPr="00320FCB" w14:paraId="140374B8"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14F84E09" w14:textId="77777777" w:rsidR="00BD305B" w:rsidRPr="00320FCB" w:rsidRDefault="00BD305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14D659FB" w14:textId="77777777" w:rsidR="00BD305B" w:rsidRPr="00320FCB" w:rsidRDefault="00BD305B"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7E46BA30" w14:textId="77777777" w:rsidR="00BD305B" w:rsidRPr="00320FCB" w:rsidRDefault="00BD305B"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7A61B2A1" w14:textId="77777777" w:rsidR="00BD305B" w:rsidRPr="00320FCB" w:rsidRDefault="00BD305B"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110EB99C" w14:textId="77777777" w:rsidR="00BD305B" w:rsidRPr="00320FCB" w:rsidRDefault="00BD305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7CF35788" w14:textId="77777777" w:rsidR="00BD305B" w:rsidRPr="00320FCB" w:rsidRDefault="00BD305B"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1E71EFA6" w14:textId="77777777" w:rsidR="00BD305B" w:rsidRPr="00320FCB" w:rsidRDefault="00BD305B" w:rsidP="0049022D">
                    <w:pPr>
                      <w:spacing w:before="80" w:after="0"/>
                      <w:rPr>
                        <w:rFonts w:asciiTheme="majorHAnsi" w:hAnsiTheme="majorHAnsi" w:cstheme="majorHAnsi"/>
                        <w:caps/>
                        <w:color w:val="262626" w:themeColor="text1" w:themeTint="D9"/>
                      </w:rPr>
                    </w:pPr>
                  </w:p>
                </w:tc>
              </w:tr>
              <w:tr w:rsidR="00BD305B" w:rsidRPr="00320FCB" w14:paraId="09EE1E9B"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3A18046" w14:textId="77777777" w:rsidR="00BD305B" w:rsidRPr="00320FCB" w:rsidRDefault="00BD305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45C2D792" w14:textId="68A6665E" w:rsidR="00BD305B" w:rsidRPr="00320FCB" w:rsidRDefault="00AF7056"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Leon</w:t>
                    </w:r>
                  </w:p>
                </w:tc>
                <w:tc>
                  <w:tcPr>
                    <w:tcW w:w="175" w:type="pct"/>
                    <w:tcBorders>
                      <w:top w:val="nil"/>
                      <w:left w:val="nil"/>
                      <w:bottom w:val="nil"/>
                      <w:right w:val="nil"/>
                    </w:tcBorders>
                    <w:shd w:val="clear" w:color="auto" w:fill="E5EAEE" w:themeFill="accent1" w:themeFillTint="33"/>
                    <w:vAlign w:val="bottom"/>
                  </w:tcPr>
                  <w:p w14:paraId="5ED4C338" w14:textId="77777777" w:rsidR="00BD305B" w:rsidRPr="00320FCB" w:rsidRDefault="00BD305B"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23522A9D" w14:textId="77777777" w:rsidR="00BD305B" w:rsidRPr="00320FCB" w:rsidRDefault="00BD305B"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223998C3" w14:textId="77777777" w:rsidR="00BD305B" w:rsidRPr="00320FCB" w:rsidRDefault="00BD305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16A62E82" w14:textId="36CF058E" w:rsidR="00BD305B" w:rsidRPr="00320FCB" w:rsidRDefault="00AF7056"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Gold</w:t>
                    </w:r>
                  </w:p>
                </w:tc>
                <w:tc>
                  <w:tcPr>
                    <w:tcW w:w="251" w:type="pct"/>
                    <w:tcBorders>
                      <w:top w:val="nil"/>
                      <w:left w:val="nil"/>
                      <w:bottom w:val="nil"/>
                      <w:right w:val="single" w:sz="4" w:space="0" w:color="auto"/>
                    </w:tcBorders>
                    <w:shd w:val="clear" w:color="auto" w:fill="E5EAEE" w:themeFill="accent1" w:themeFillTint="33"/>
                  </w:tcPr>
                  <w:p w14:paraId="0052F783" w14:textId="77777777" w:rsidR="00BD305B" w:rsidRPr="00320FCB" w:rsidRDefault="00BD305B" w:rsidP="0049022D">
                    <w:pPr>
                      <w:spacing w:before="80" w:after="0"/>
                      <w:rPr>
                        <w:rFonts w:asciiTheme="majorHAnsi" w:hAnsiTheme="majorHAnsi" w:cstheme="majorHAnsi"/>
                        <w:caps/>
                        <w:color w:val="262626" w:themeColor="text1" w:themeTint="D9"/>
                      </w:rPr>
                    </w:pPr>
                  </w:p>
                </w:tc>
              </w:tr>
              <w:tr w:rsidR="00BD305B" w:rsidRPr="00320FCB" w14:paraId="522B1594"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0F18D4C3" w14:textId="77777777" w:rsidR="00BD305B" w:rsidRPr="00320FCB" w:rsidRDefault="00BD305B"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46A70463" w14:textId="77777777" w:rsidR="00BD305B" w:rsidRPr="00320FCB" w:rsidRDefault="00BD305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10602678" w14:textId="77777777" w:rsidR="00BD305B" w:rsidRPr="00320FCB" w:rsidRDefault="00BD305B"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53B072F4" w14:textId="77777777" w:rsidR="00BD305B" w:rsidRPr="00320FCB" w:rsidRDefault="00BD305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3336DEAC" w14:textId="77777777" w:rsidR="00BD305B" w:rsidRPr="00320FCB" w:rsidRDefault="00BD305B"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5B0932C4" w14:textId="77777777" w:rsidR="00BD305B" w:rsidRPr="00320FCB" w:rsidRDefault="00BD305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0AED7195" w14:textId="77777777" w:rsidR="00BD305B" w:rsidRPr="00320FCB" w:rsidRDefault="00BD305B" w:rsidP="0049022D">
                    <w:pPr>
                      <w:spacing w:before="0" w:after="80"/>
                      <w:jc w:val="center"/>
                      <w:rPr>
                        <w:rFonts w:asciiTheme="majorHAnsi" w:hAnsiTheme="majorHAnsi" w:cstheme="majorHAnsi"/>
                        <w:b/>
                        <w:caps/>
                        <w:color w:val="262626" w:themeColor="text1" w:themeTint="D9"/>
                      </w:rPr>
                    </w:pPr>
                  </w:p>
                </w:tc>
              </w:tr>
              <w:tr w:rsidR="00BD305B" w:rsidRPr="00320FCB" w14:paraId="20202D47"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59E7AE4C" w14:textId="77777777" w:rsidR="00BD305B" w:rsidRPr="00320FCB" w:rsidRDefault="00BD305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28168A27" w14:textId="2291EEB7" w:rsidR="00BD305B" w:rsidRPr="00320FCB" w:rsidRDefault="00F81022"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1450 N Mar Vista Avenue</w:t>
                    </w:r>
                  </w:p>
                </w:tc>
                <w:tc>
                  <w:tcPr>
                    <w:tcW w:w="175" w:type="pct"/>
                    <w:tcBorders>
                      <w:top w:val="nil"/>
                      <w:left w:val="nil"/>
                      <w:bottom w:val="nil"/>
                      <w:right w:val="nil"/>
                    </w:tcBorders>
                    <w:shd w:val="clear" w:color="auto" w:fill="E5EAEE" w:themeFill="accent1" w:themeFillTint="33"/>
                  </w:tcPr>
                  <w:p w14:paraId="03BECD44" w14:textId="77777777" w:rsidR="00BD305B" w:rsidRPr="00320FCB" w:rsidRDefault="00BD305B"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49D56E0A" w14:textId="77777777" w:rsidR="00BD305B" w:rsidRPr="00320FCB" w:rsidRDefault="00BD305B"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1BEB4249" w14:textId="77777777" w:rsidR="00BD305B" w:rsidRPr="00320FCB" w:rsidRDefault="00BD305B"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2B5ABD64" w14:textId="740E9727" w:rsidR="00BD305B" w:rsidRPr="00320FCB" w:rsidRDefault="00FF2E52"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United States of America</w:t>
                    </w:r>
                  </w:p>
                </w:tc>
                <w:tc>
                  <w:tcPr>
                    <w:tcW w:w="251" w:type="pct"/>
                    <w:tcBorders>
                      <w:top w:val="nil"/>
                      <w:left w:val="nil"/>
                      <w:bottom w:val="nil"/>
                      <w:right w:val="single" w:sz="4" w:space="0" w:color="auto"/>
                    </w:tcBorders>
                    <w:shd w:val="clear" w:color="auto" w:fill="E5EAEE" w:themeFill="accent1" w:themeFillTint="33"/>
                  </w:tcPr>
                  <w:p w14:paraId="53207B1F" w14:textId="77777777" w:rsidR="00BD305B" w:rsidRPr="00320FCB" w:rsidRDefault="00BD305B" w:rsidP="0049022D">
                    <w:pPr>
                      <w:spacing w:before="80" w:after="0"/>
                      <w:rPr>
                        <w:rFonts w:asciiTheme="majorHAnsi" w:hAnsiTheme="majorHAnsi" w:cstheme="majorHAnsi"/>
                        <w:color w:val="262626" w:themeColor="text1" w:themeTint="D9"/>
                      </w:rPr>
                    </w:pPr>
                  </w:p>
                </w:tc>
              </w:tr>
              <w:tr w:rsidR="00BD305B" w:rsidRPr="00320FCB" w14:paraId="70DAAA5E"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D75CE8B" w14:textId="77777777" w:rsidR="00BD305B" w:rsidRPr="00320FCB" w:rsidRDefault="00BD305B"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7B81647D" w14:textId="77777777" w:rsidR="00BD305B" w:rsidRPr="00320FCB" w:rsidRDefault="00BD305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2DF8FFE1"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447D26F1"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04BBAFA"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4450D0FA" w14:textId="77777777" w:rsidR="00BD305B" w:rsidRPr="00320FCB" w:rsidRDefault="00BD305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6B6DDD96" w14:textId="77777777" w:rsidR="00BD305B" w:rsidRPr="00320FCB" w:rsidRDefault="00BD305B" w:rsidP="004506C3">
                    <w:pPr>
                      <w:spacing w:before="0"/>
                      <w:rPr>
                        <w:rFonts w:asciiTheme="majorHAnsi" w:hAnsiTheme="majorHAnsi" w:cstheme="majorHAnsi"/>
                        <w:color w:val="262626" w:themeColor="text1" w:themeTint="D9"/>
                      </w:rPr>
                    </w:pPr>
                  </w:p>
                </w:tc>
              </w:tr>
              <w:tr w:rsidR="00BD305B" w:rsidRPr="00320FCB" w14:paraId="2F1D0CC8"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FC6C120" w14:textId="77777777" w:rsidR="00BD305B" w:rsidRPr="00320FCB" w:rsidRDefault="00BD305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56EBAE88"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2A93834E"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8211063"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277EA9FE"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414C2AB3" w14:textId="265964FF" w:rsidR="00BD305B" w:rsidRPr="00320FCB" w:rsidRDefault="001142AC"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6</w:t>
                    </w:r>
                    <w:r>
                      <w:rPr>
                        <w:rFonts w:asciiTheme="majorHAnsi" w:hAnsiTheme="majorHAnsi" w:cstheme="majorHAnsi"/>
                      </w:rPr>
                      <w:t>26-773-6586</w:t>
                    </w:r>
                  </w:p>
                </w:tc>
                <w:tc>
                  <w:tcPr>
                    <w:tcW w:w="251" w:type="pct"/>
                    <w:tcBorders>
                      <w:top w:val="nil"/>
                      <w:left w:val="nil"/>
                      <w:bottom w:val="nil"/>
                      <w:right w:val="single" w:sz="4" w:space="0" w:color="auto"/>
                    </w:tcBorders>
                    <w:shd w:val="clear" w:color="auto" w:fill="E5EAEE" w:themeFill="accent1" w:themeFillTint="33"/>
                  </w:tcPr>
                  <w:p w14:paraId="220EDC10" w14:textId="77777777" w:rsidR="00BD305B" w:rsidRPr="00320FCB" w:rsidRDefault="00BD305B" w:rsidP="0049022D">
                    <w:pPr>
                      <w:spacing w:before="80" w:after="0"/>
                      <w:rPr>
                        <w:rFonts w:asciiTheme="majorHAnsi" w:hAnsiTheme="majorHAnsi" w:cstheme="majorHAnsi"/>
                        <w:color w:val="262626" w:themeColor="text1" w:themeTint="D9"/>
                      </w:rPr>
                    </w:pPr>
                  </w:p>
                </w:tc>
              </w:tr>
              <w:tr w:rsidR="00BD305B" w:rsidRPr="00320FCB" w14:paraId="5CC82B9E"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8802CA0" w14:textId="77777777" w:rsidR="00BD305B" w:rsidRPr="00320FCB" w:rsidRDefault="00BD305B"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383CB30B" w14:textId="77777777" w:rsidR="00BD305B" w:rsidRPr="00320FCB" w:rsidRDefault="00BD305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0BAD7A53"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193A8704"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755A5527" w14:textId="77777777" w:rsidR="00BD305B" w:rsidRPr="00320FCB" w:rsidRDefault="00BD305B"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2581BBEB" w14:textId="77777777" w:rsidR="00BD305B" w:rsidRPr="00320FCB" w:rsidRDefault="00BD305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7D12FEDC" w14:textId="77777777" w:rsidR="00BD305B" w:rsidRPr="00320FCB" w:rsidRDefault="00BD305B" w:rsidP="004506C3">
                    <w:pPr>
                      <w:spacing w:before="0"/>
                      <w:rPr>
                        <w:rFonts w:asciiTheme="majorHAnsi" w:hAnsiTheme="majorHAnsi" w:cstheme="majorHAnsi"/>
                        <w:color w:val="262626" w:themeColor="text1" w:themeTint="D9"/>
                      </w:rPr>
                    </w:pPr>
                  </w:p>
                </w:tc>
              </w:tr>
              <w:tr w:rsidR="00BD305B" w:rsidRPr="00320FCB" w14:paraId="33E31E90"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63E233F" w14:textId="77777777" w:rsidR="00BD305B" w:rsidRPr="00320FCB" w:rsidRDefault="00BD305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18DAC902" w14:textId="41E1C6E1" w:rsidR="00BD305B" w:rsidRPr="00320FCB" w:rsidRDefault="00FF2E52" w:rsidP="004506C3">
                    <w:pPr>
                      <w:spacing w:before="80" w:after="0"/>
                      <w:jc w:val="center"/>
                      <w:rPr>
                        <w:rFonts w:asciiTheme="majorHAnsi" w:hAnsiTheme="majorHAnsi" w:cstheme="majorHAnsi"/>
                        <w:color w:val="262626" w:themeColor="text1" w:themeTint="D9"/>
                      </w:rPr>
                    </w:pPr>
                    <w:proofErr w:type="spellStart"/>
                    <w:r>
                      <w:rPr>
                        <w:rFonts w:asciiTheme="majorHAnsi" w:hAnsiTheme="majorHAnsi" w:cstheme="majorHAnsi"/>
                        <w:color w:val="262626" w:themeColor="text1" w:themeTint="D9"/>
                      </w:rPr>
                      <w:t>Pasadea</w:t>
                    </w:r>
                    <w:proofErr w:type="spellEnd"/>
                    <w:r>
                      <w:rPr>
                        <w:rFonts w:asciiTheme="majorHAnsi" w:hAnsiTheme="majorHAnsi" w:cstheme="majorHAnsi"/>
                        <w:color w:val="262626" w:themeColor="text1" w:themeTint="D9"/>
                      </w:rPr>
                      <w:t>, CA 911</w:t>
                    </w:r>
                    <w:r w:rsidR="002D14D9">
                      <w:rPr>
                        <w:rFonts w:asciiTheme="majorHAnsi" w:hAnsiTheme="majorHAnsi" w:cstheme="majorHAnsi"/>
                        <w:color w:val="262626" w:themeColor="text1" w:themeTint="D9"/>
                      </w:rPr>
                      <w:t>04</w:t>
                    </w:r>
                  </w:p>
                </w:tc>
                <w:tc>
                  <w:tcPr>
                    <w:tcW w:w="175" w:type="pct"/>
                    <w:tcBorders>
                      <w:top w:val="nil"/>
                      <w:left w:val="nil"/>
                      <w:bottom w:val="nil"/>
                      <w:right w:val="nil"/>
                    </w:tcBorders>
                    <w:shd w:val="clear" w:color="auto" w:fill="E5EAEE" w:themeFill="accent1" w:themeFillTint="33"/>
                  </w:tcPr>
                  <w:p w14:paraId="1C5E1025"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F9E1AAE"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4F726ABD"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7375B338" w14:textId="5083CAD2" w:rsidR="00BD305B" w:rsidRPr="00320FCB" w:rsidRDefault="00FF2E52"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Goldscience77@gmail.com</w:t>
                    </w:r>
                  </w:p>
                </w:tc>
                <w:tc>
                  <w:tcPr>
                    <w:tcW w:w="251" w:type="pct"/>
                    <w:tcBorders>
                      <w:top w:val="nil"/>
                      <w:left w:val="nil"/>
                      <w:bottom w:val="nil"/>
                      <w:right w:val="single" w:sz="4" w:space="0" w:color="auto"/>
                    </w:tcBorders>
                    <w:shd w:val="clear" w:color="auto" w:fill="E5EAEE" w:themeFill="accent1" w:themeFillTint="33"/>
                  </w:tcPr>
                  <w:p w14:paraId="05694E07" w14:textId="77777777" w:rsidR="00BD305B" w:rsidRPr="00320FCB" w:rsidRDefault="00BD305B" w:rsidP="0049022D">
                    <w:pPr>
                      <w:spacing w:before="80" w:after="0"/>
                      <w:rPr>
                        <w:rFonts w:asciiTheme="majorHAnsi" w:hAnsiTheme="majorHAnsi" w:cstheme="majorHAnsi"/>
                        <w:color w:val="262626" w:themeColor="text1" w:themeTint="D9"/>
                      </w:rPr>
                    </w:pPr>
                  </w:p>
                </w:tc>
              </w:tr>
              <w:tr w:rsidR="00BD305B" w:rsidRPr="00320FCB" w14:paraId="468B2A85"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B1840BF" w14:textId="77777777" w:rsidR="00BD305B" w:rsidRPr="00320FCB" w:rsidRDefault="00BD305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5C78AF55" w14:textId="77777777" w:rsidR="00BD305B" w:rsidRPr="00320FCB" w:rsidRDefault="00BD305B"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1CEB48D1"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095533D9"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24B2CEF8"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7ABAD057" w14:textId="77777777" w:rsidR="00BD305B" w:rsidRPr="00320FCB" w:rsidRDefault="00BD305B"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6BD7880C" w14:textId="77777777" w:rsidR="00BD305B" w:rsidRPr="00320FCB" w:rsidRDefault="00BD305B" w:rsidP="0049022D">
                    <w:pPr>
                      <w:spacing w:before="80" w:after="0"/>
                      <w:rPr>
                        <w:rFonts w:asciiTheme="majorHAnsi" w:hAnsiTheme="majorHAnsi" w:cstheme="majorHAnsi"/>
                        <w:color w:val="262626" w:themeColor="text1" w:themeTint="D9"/>
                      </w:rPr>
                    </w:pPr>
                  </w:p>
                </w:tc>
              </w:tr>
              <w:tr w:rsidR="00BD305B" w:rsidRPr="00320FCB" w14:paraId="006FB701"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3EB1B63" w14:textId="77777777" w:rsidR="00BD305B" w:rsidRPr="00320FCB" w:rsidRDefault="00BD305B"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4D869475" w14:textId="77777777" w:rsidR="00BD305B" w:rsidRPr="00320FCB" w:rsidRDefault="00BD305B"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3EFA3122" w14:textId="77777777" w:rsidR="00BD305B" w:rsidRPr="00320FCB" w:rsidRDefault="00BD305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1F3BBD05" w14:textId="77777777" w:rsidR="00BD305B" w:rsidRPr="00320FCB" w:rsidRDefault="00BD305B"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51CF3039" w14:textId="77777777" w:rsidR="00BD305B" w:rsidRPr="00320FCB" w:rsidRDefault="00BD305B"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1479D885" w14:textId="77777777" w:rsidR="00BD305B" w:rsidRPr="00320FCB" w:rsidRDefault="00BD305B"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217429AE" w14:textId="77777777" w:rsidR="00BD305B" w:rsidRPr="00320FCB" w:rsidRDefault="00BD305B" w:rsidP="004506C3">
                    <w:pPr>
                      <w:spacing w:before="80" w:after="0"/>
                      <w:rPr>
                        <w:rFonts w:asciiTheme="majorHAnsi" w:hAnsiTheme="majorHAnsi" w:cstheme="majorHAnsi"/>
                        <w:color w:val="262626" w:themeColor="text1" w:themeTint="D9"/>
                      </w:rPr>
                    </w:pPr>
                  </w:p>
                </w:tc>
              </w:tr>
              <w:tr w:rsidR="00BD305B" w:rsidRPr="00320FCB" w14:paraId="46909F30"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58CC5D14" w14:textId="77777777" w:rsidR="00BD305B" w:rsidRPr="00320FCB" w:rsidRDefault="00BD305B"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331BBF8E" w14:textId="77777777" w:rsidR="00BD305B"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371393372"/>
                        <w14:checkbox>
                          <w14:checked w14:val="0"/>
                          <w14:checkedState w14:val="00FC" w14:font="Wingdings"/>
                          <w14:uncheckedState w14:val="2610" w14:font="MS Gothic"/>
                        </w14:checkbox>
                      </w:sdtPr>
                      <w:sdtEndPr/>
                      <w:sdtContent>
                        <w:r w:rsidR="00BD305B">
                          <w:rPr>
                            <w:rFonts w:ascii="MS Gothic" w:eastAsia="MS Gothic" w:hAnsi="MS Gothic" w:cstheme="majorHAnsi" w:hint="eastAsia"/>
                            <w:b/>
                            <w:caps/>
                            <w:color w:val="262626" w:themeColor="text1" w:themeTint="D9"/>
                          </w:rPr>
                          <w:t>☐</w:t>
                        </w:r>
                      </w:sdtContent>
                    </w:sdt>
                    <w:r w:rsidR="00BD305B">
                      <w:rPr>
                        <w:rFonts w:asciiTheme="majorHAnsi" w:hAnsiTheme="majorHAnsi" w:cstheme="majorHAnsi"/>
                        <w:b/>
                        <w:bCs/>
                        <w:color w:val="262626" w:themeColor="text1" w:themeTint="D9"/>
                      </w:rPr>
                      <w:t xml:space="preserve">  UCHICAGO FACULTY, RESEARCHER, STAFF</w:t>
                    </w:r>
                  </w:p>
                  <w:p w14:paraId="4A90701E" w14:textId="77777777" w:rsidR="00BD305B" w:rsidRPr="00320FCB" w:rsidRDefault="00BD305B"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1998710486"/>
                        <w:placeholder>
                          <w:docPart w:val="789546597A9CC84E9D5302573E292AF0"/>
                        </w:placeholder>
                        <w:showingPlcHdr/>
                      </w:sdtPr>
                      <w:sdtEndPr>
                        <w:rPr>
                          <w:rStyle w:val="DefaultParagraphFont"/>
                          <w:b/>
                          <w:color w:val="595959" w:themeColor="text1" w:themeTint="A6"/>
                          <w:sz w:val="20"/>
                        </w:rPr>
                      </w:sdtEndPr>
                      <w:sdtContent>
                        <w:r w:rsidRPr="000B2694">
                          <w:rPr>
                            <w:rStyle w:val="PlaceholderText"/>
                            <w:rFonts w:asciiTheme="majorHAnsi" w:hAnsiTheme="majorHAnsi" w:cstheme="majorHAnsi"/>
                            <w:color w:val="262626" w:themeColor="text1" w:themeTint="D9"/>
                          </w:rPr>
                          <w:t>Click here to enter text.</w:t>
                        </w:r>
                      </w:sdtContent>
                    </w:sdt>
                  </w:p>
                </w:tc>
                <w:tc>
                  <w:tcPr>
                    <w:tcW w:w="175" w:type="pct"/>
                    <w:tcBorders>
                      <w:top w:val="nil"/>
                      <w:left w:val="nil"/>
                      <w:bottom w:val="nil"/>
                      <w:right w:val="nil"/>
                    </w:tcBorders>
                    <w:shd w:val="clear" w:color="auto" w:fill="E5EAEE" w:themeFill="accent1" w:themeFillTint="33"/>
                  </w:tcPr>
                  <w:p w14:paraId="222A1E52" w14:textId="77777777" w:rsidR="00BD305B" w:rsidRPr="00320FCB" w:rsidRDefault="00BD305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4D9E716" w14:textId="77777777" w:rsidR="00BD305B" w:rsidRPr="00320FCB" w:rsidRDefault="00BD305B"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768312C7"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1D7449B1" w14:textId="77777777" w:rsidR="00BD305B" w:rsidRPr="00083A72" w:rsidRDefault="00BD305B"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113BC646" w14:textId="77777777" w:rsidR="00BD305B" w:rsidRPr="00320FCB" w:rsidRDefault="00BD305B"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3D321D08" w14:textId="77777777" w:rsidR="00BD305B" w:rsidRPr="00320FCB" w:rsidRDefault="00BD305B" w:rsidP="004506C3">
                    <w:pPr>
                      <w:spacing w:before="80" w:after="0"/>
                      <w:rPr>
                        <w:rFonts w:asciiTheme="majorHAnsi" w:hAnsiTheme="majorHAnsi" w:cstheme="majorHAnsi"/>
                        <w:color w:val="262626" w:themeColor="text1" w:themeTint="D9"/>
                      </w:rPr>
                    </w:pPr>
                  </w:p>
                </w:tc>
              </w:tr>
              <w:tr w:rsidR="00BD305B" w:rsidRPr="00320FCB" w14:paraId="67447ED6"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3537C1C4" w14:textId="77777777" w:rsidR="00BD305B" w:rsidRPr="00320FCB" w:rsidRDefault="00BD305B"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37114110" w14:textId="51DDB9E7" w:rsidR="00BD305B"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1234692422"/>
                        <w14:checkbox>
                          <w14:checked w14:val="1"/>
                          <w14:checkedState w14:val="00FC" w14:font="Wingdings"/>
                          <w14:uncheckedState w14:val="2610" w14:font="MS Gothic"/>
                        </w14:checkbox>
                      </w:sdtPr>
                      <w:sdtEndPr/>
                      <w:sdtContent>
                        <w:r w:rsidR="00FF2E52">
                          <w:rPr>
                            <w:rFonts w:ascii="Wingdings" w:hAnsi="Wingdings" w:cstheme="majorHAnsi"/>
                            <w:b/>
                            <w:caps/>
                            <w:color w:val="262626" w:themeColor="text1" w:themeTint="D9"/>
                          </w:rPr>
                          <w:t>ü</w:t>
                        </w:r>
                      </w:sdtContent>
                    </w:sdt>
                    <w:r w:rsidR="00BD305B" w:rsidRPr="000B2694">
                      <w:rPr>
                        <w:rFonts w:asciiTheme="majorHAnsi" w:hAnsiTheme="majorHAnsi" w:cstheme="majorHAnsi"/>
                        <w:b/>
                        <w:caps/>
                        <w:color w:val="262626" w:themeColor="text1" w:themeTint="D9"/>
                      </w:rPr>
                      <w:t xml:space="preserve"> </w:t>
                    </w:r>
                    <w:r w:rsidR="00BD305B">
                      <w:rPr>
                        <w:rFonts w:asciiTheme="majorHAnsi" w:hAnsiTheme="majorHAnsi" w:cstheme="majorHAnsi"/>
                        <w:b/>
                        <w:caps/>
                        <w:color w:val="262626" w:themeColor="text1" w:themeTint="D9"/>
                      </w:rPr>
                      <w:t xml:space="preserve"> </w:t>
                    </w:r>
                    <w:r w:rsidR="00BD305B" w:rsidRPr="000B2694">
                      <w:rPr>
                        <w:rFonts w:asciiTheme="majorHAnsi" w:hAnsiTheme="majorHAnsi" w:cstheme="majorHAnsi"/>
                        <w:b/>
                        <w:caps/>
                        <w:color w:val="262626" w:themeColor="text1" w:themeTint="D9"/>
                      </w:rPr>
                      <w:t>OTHER AFFILIATION</w:t>
                    </w:r>
                  </w:p>
                  <w:p w14:paraId="2BF9D9E1" w14:textId="2F1A8898" w:rsidR="00BD305B" w:rsidRPr="00320FCB" w:rsidRDefault="00BD305B"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904489903"/>
                        <w:placeholder>
                          <w:docPart w:val="06EB0FA854998B4B822F79D146A1B2D7"/>
                        </w:placeholder>
                      </w:sdtPr>
                      <w:sdtEndPr>
                        <w:rPr>
                          <w:rStyle w:val="DefaultParagraphFont"/>
                          <w:b/>
                          <w:color w:val="595959" w:themeColor="text1" w:themeTint="A6"/>
                          <w:sz w:val="20"/>
                        </w:rPr>
                      </w:sdtEndPr>
                      <w:sdtContent>
                        <w:r w:rsidR="00FF2E52">
                          <w:rPr>
                            <w:rStyle w:val="TypeText"/>
                            <w:rFonts w:asciiTheme="majorHAnsi" w:hAnsiTheme="majorHAnsi" w:cstheme="majorHAnsi"/>
                          </w:rPr>
                          <w:t>U</w:t>
                        </w:r>
                        <w:r w:rsidR="00FF2E52">
                          <w:rPr>
                            <w:rStyle w:val="TypeText"/>
                          </w:rPr>
                          <w:t>niversity of California Santa Barbara</w:t>
                        </w:r>
                      </w:sdtContent>
                    </w:sdt>
                  </w:p>
                </w:tc>
                <w:tc>
                  <w:tcPr>
                    <w:tcW w:w="175" w:type="pct"/>
                    <w:tcBorders>
                      <w:top w:val="nil"/>
                      <w:left w:val="nil"/>
                      <w:bottom w:val="nil"/>
                      <w:right w:val="nil"/>
                    </w:tcBorders>
                    <w:shd w:val="clear" w:color="auto" w:fill="E5EAEE" w:themeFill="accent1" w:themeFillTint="33"/>
                  </w:tcPr>
                  <w:p w14:paraId="2B286920" w14:textId="77777777" w:rsidR="00BD305B" w:rsidRPr="00320FCB" w:rsidRDefault="00BD305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855C90A" w14:textId="77777777" w:rsidR="00BD305B" w:rsidRPr="00320FCB" w:rsidRDefault="00BD305B"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E0E6B5D" w14:textId="77777777" w:rsidR="00BD305B" w:rsidRPr="00320FCB" w:rsidRDefault="00BD305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2A398363" w14:textId="77777777" w:rsidR="00BD305B"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1757394251"/>
                        <w14:checkbox>
                          <w14:checked w14:val="0"/>
                          <w14:checkedState w14:val="00FC" w14:font="Wingdings"/>
                          <w14:uncheckedState w14:val="2610" w14:font="MS Gothic"/>
                        </w14:checkbox>
                      </w:sdtPr>
                      <w:sdtEndPr/>
                      <w:sdtContent>
                        <w:r w:rsidR="00BD305B">
                          <w:rPr>
                            <w:rFonts w:ascii="MS Gothic" w:eastAsia="MS Gothic" w:hAnsi="MS Gothic" w:cstheme="majorHAnsi" w:hint="eastAsia"/>
                            <w:b/>
                            <w:color w:val="262626" w:themeColor="text1" w:themeTint="D9"/>
                          </w:rPr>
                          <w:t>☐</w:t>
                        </w:r>
                      </w:sdtContent>
                    </w:sdt>
                    <w:r w:rsidR="00BD305B" w:rsidRPr="000B2694">
                      <w:rPr>
                        <w:rFonts w:asciiTheme="majorHAnsi" w:hAnsiTheme="majorHAnsi" w:cstheme="majorHAnsi"/>
                        <w:b/>
                        <w:caps/>
                        <w:color w:val="262626" w:themeColor="text1" w:themeTint="D9"/>
                      </w:rPr>
                      <w:t xml:space="preserve"> </w:t>
                    </w:r>
                    <w:r w:rsidR="00BD305B">
                      <w:rPr>
                        <w:rFonts w:asciiTheme="majorHAnsi" w:hAnsiTheme="majorHAnsi" w:cstheme="majorHAnsi"/>
                        <w:b/>
                        <w:caps/>
                        <w:color w:val="262626" w:themeColor="text1" w:themeTint="D9"/>
                      </w:rPr>
                      <w:t xml:space="preserve"> </w:t>
                    </w:r>
                    <w:r w:rsidR="00BD305B"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7B723412" w14:textId="77777777" w:rsidR="00BD305B" w:rsidRPr="00320FCB" w:rsidRDefault="00BD305B" w:rsidP="004506C3">
                    <w:pPr>
                      <w:spacing w:before="80" w:after="0"/>
                      <w:rPr>
                        <w:rFonts w:asciiTheme="majorHAnsi" w:hAnsiTheme="majorHAnsi" w:cstheme="majorHAnsi"/>
                        <w:color w:val="262626" w:themeColor="text1" w:themeTint="D9"/>
                      </w:rPr>
                    </w:pPr>
                  </w:p>
                </w:tc>
              </w:tr>
              <w:tr w:rsidR="00BD305B" w:rsidRPr="00320FCB" w14:paraId="4C4D731B"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49C2D1F3" w14:textId="77777777" w:rsidR="00BD305B" w:rsidRPr="00320FCB" w:rsidRDefault="00BD305B"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51FD3AEE" w14:textId="77777777" w:rsidR="00BD305B" w:rsidRPr="00320FCB" w:rsidRDefault="00BD305B"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5245ABBF" wp14:editId="55DAAF87">
                          <wp:extent cx="95194" cy="95194"/>
                          <wp:effectExtent l="0" t="0" r="635" b="635"/>
                          <wp:docPr id="1489701365" name="Picture 148970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7ACAACA0" w14:textId="1942F9F1" w:rsidR="00BD305B" w:rsidRPr="00320FCB" w:rsidRDefault="00BD305B"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1144088156"/>
              <w:placeholder>
                <w:docPart w:val="3EC84C7E35F9D8418B0CE551F510EC0A"/>
              </w:placeholder>
              <w15:repeatingSectionItem/>
            </w:sdtPr>
            <w:sdtEndPr>
              <w:rPr>
                <w:caps w:val="0"/>
              </w:rPr>
            </w:sdtEndPr>
            <w:sdtContent>
              <w:tr w:rsidR="00AF7056" w:rsidRPr="00320FCB" w14:paraId="6A14242A"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511653C8"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60990089" w14:textId="77777777" w:rsidR="00AF7056" w:rsidRPr="00320FCB" w:rsidRDefault="00AF7056"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68B682A6" w14:textId="77777777" w:rsidR="00AF7056"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581873456"/>
                        <w14:checkbox>
                          <w14:checked w14:val="0"/>
                          <w14:checkedState w14:val="00FC" w14:font="Wingdings"/>
                          <w14:uncheckedState w14:val="2610" w14:font="MS Gothic"/>
                        </w14:checkbox>
                      </w:sdtPr>
                      <w:sdtEndPr/>
                      <w:sdtContent>
                        <w:r w:rsidR="00AF7056">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3CBF1650" w14:textId="33C34C46" w:rsidR="00AF7056" w:rsidRPr="00320FCB" w:rsidRDefault="00AF7056"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359403407"/>
                        <w14:checkbox>
                          <w14:checked w14:val="1"/>
                          <w14:checkedState w14:val="00FC" w14:font="Wingdings"/>
                          <w14:uncheckedState w14:val="2610" w14:font="MS Gothic"/>
                        </w14:checkbox>
                      </w:sdtPr>
                      <w:sdtEndPr/>
                      <w:sdtContent>
                        <w:r w:rsidR="00661BBF">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09C7C625"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50092D11"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0B12C4CA"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61FF7685"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1BC5499"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106364A"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765DA460" w14:textId="77777777" w:rsidR="00AF7056" w:rsidRPr="00320FCB" w:rsidRDefault="00AF7056"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0177DB82" w14:textId="77777777" w:rsidR="00AF7056" w:rsidRPr="00320FCB" w:rsidRDefault="00AF7056"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6E2CBB9A"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4525F7AF"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5C9BD9CD"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01F14E12"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072BF7C"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6D28B27D" w14:textId="73131D84" w:rsidR="00AF7056" w:rsidRPr="00320FCB" w:rsidRDefault="00661BBF"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G</w:t>
                    </w:r>
                    <w:r>
                      <w:rPr>
                        <w:rFonts w:asciiTheme="majorHAnsi" w:hAnsiTheme="majorHAnsi" w:cstheme="majorHAnsi"/>
                        <w:caps/>
                      </w:rPr>
                      <w:t>eyue</w:t>
                    </w:r>
                  </w:p>
                </w:tc>
                <w:tc>
                  <w:tcPr>
                    <w:tcW w:w="175" w:type="pct"/>
                    <w:tcBorders>
                      <w:top w:val="nil"/>
                      <w:left w:val="nil"/>
                      <w:bottom w:val="nil"/>
                      <w:right w:val="nil"/>
                    </w:tcBorders>
                    <w:shd w:val="clear" w:color="auto" w:fill="E5EAEE" w:themeFill="accent1" w:themeFillTint="33"/>
                    <w:vAlign w:val="bottom"/>
                  </w:tcPr>
                  <w:p w14:paraId="4D545953" w14:textId="77777777" w:rsidR="00AF7056" w:rsidRPr="00320FCB" w:rsidRDefault="00AF7056"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37F39EFE" w14:textId="77777777" w:rsidR="00AF7056" w:rsidRPr="00320FCB" w:rsidRDefault="00AF7056"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182747F3"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35FFE84E" w14:textId="31355024" w:rsidR="00AF7056" w:rsidRPr="00320FCB" w:rsidRDefault="00661BBF"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C</w:t>
                    </w:r>
                    <w:r>
                      <w:rPr>
                        <w:rFonts w:asciiTheme="majorHAnsi" w:hAnsiTheme="majorHAnsi" w:cstheme="majorHAnsi"/>
                        <w:caps/>
                      </w:rPr>
                      <w:t>ai</w:t>
                    </w:r>
                  </w:p>
                </w:tc>
                <w:tc>
                  <w:tcPr>
                    <w:tcW w:w="251" w:type="pct"/>
                    <w:tcBorders>
                      <w:top w:val="nil"/>
                      <w:left w:val="nil"/>
                      <w:bottom w:val="nil"/>
                      <w:right w:val="single" w:sz="4" w:space="0" w:color="auto"/>
                    </w:tcBorders>
                    <w:shd w:val="clear" w:color="auto" w:fill="E5EAEE" w:themeFill="accent1" w:themeFillTint="33"/>
                  </w:tcPr>
                  <w:p w14:paraId="357FC690"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7D8F1B4F"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214CAE28"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15C1EF0E"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4BFCB13F"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38288A77"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0654C323" w14:textId="77777777" w:rsidR="00AF7056" w:rsidRPr="00320FCB" w:rsidRDefault="00AF7056"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7CCEC943"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240C0E58"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r>
              <w:tr w:rsidR="00AF7056" w:rsidRPr="00320FCB" w14:paraId="48C23E89"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7617A1A1"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03A087F7" w14:textId="2B045589" w:rsidR="00AF7056" w:rsidRPr="00320FCB" w:rsidRDefault="00AD0C9E" w:rsidP="0049022D">
                    <w:pPr>
                      <w:spacing w:before="80" w:after="0"/>
                      <w:rPr>
                        <w:rFonts w:asciiTheme="majorHAnsi" w:hAnsiTheme="majorHAnsi" w:cstheme="majorHAnsi"/>
                        <w:color w:val="262626" w:themeColor="text1" w:themeTint="D9"/>
                      </w:rPr>
                    </w:pPr>
                    <w:proofErr w:type="spellStart"/>
                    <w:r>
                      <w:t>Hepan</w:t>
                    </w:r>
                    <w:proofErr w:type="spellEnd"/>
                    <w:r>
                      <w:t xml:space="preserve"> Garden building 17, Unit 504</w:t>
                    </w:r>
                  </w:p>
                </w:tc>
                <w:tc>
                  <w:tcPr>
                    <w:tcW w:w="175" w:type="pct"/>
                    <w:tcBorders>
                      <w:top w:val="nil"/>
                      <w:left w:val="nil"/>
                      <w:bottom w:val="nil"/>
                      <w:right w:val="nil"/>
                    </w:tcBorders>
                    <w:shd w:val="clear" w:color="auto" w:fill="E5EAEE" w:themeFill="accent1" w:themeFillTint="33"/>
                  </w:tcPr>
                  <w:p w14:paraId="408CC68D" w14:textId="77777777" w:rsidR="00AF7056" w:rsidRPr="00320FCB" w:rsidRDefault="00AF7056"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3A9F56C" w14:textId="77777777" w:rsidR="00AF7056" w:rsidRPr="00320FCB" w:rsidRDefault="00AF7056"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5A392725" w14:textId="77777777" w:rsidR="00AF7056" w:rsidRPr="00320FCB" w:rsidRDefault="00AF7056"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5D9F9A78" w14:textId="4E2BCD05" w:rsidR="00AF7056" w:rsidRPr="00320FCB" w:rsidRDefault="00AD0C9E"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China</w:t>
                    </w:r>
                  </w:p>
                </w:tc>
                <w:tc>
                  <w:tcPr>
                    <w:tcW w:w="251" w:type="pct"/>
                    <w:tcBorders>
                      <w:top w:val="nil"/>
                      <w:left w:val="nil"/>
                      <w:bottom w:val="nil"/>
                      <w:right w:val="single" w:sz="4" w:space="0" w:color="auto"/>
                    </w:tcBorders>
                    <w:shd w:val="clear" w:color="auto" w:fill="E5EAEE" w:themeFill="accent1" w:themeFillTint="33"/>
                  </w:tcPr>
                  <w:p w14:paraId="4EF5DA3D"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2F111934"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EE5E895" w14:textId="77777777" w:rsidR="00AF7056" w:rsidRPr="00320FCB" w:rsidRDefault="00AF7056"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35187BAA"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074CF2F1"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2E10B449"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1E118DA"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43835636"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208F287D" w14:textId="77777777" w:rsidR="00AF7056" w:rsidRPr="00320FCB" w:rsidRDefault="00AF7056" w:rsidP="004506C3">
                    <w:pPr>
                      <w:spacing w:before="0"/>
                      <w:rPr>
                        <w:rFonts w:asciiTheme="majorHAnsi" w:hAnsiTheme="majorHAnsi" w:cstheme="majorHAnsi"/>
                        <w:color w:val="262626" w:themeColor="text1" w:themeTint="D9"/>
                      </w:rPr>
                    </w:pPr>
                  </w:p>
                </w:tc>
              </w:tr>
              <w:tr w:rsidR="00AF7056" w:rsidRPr="00320FCB" w14:paraId="4023B098"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3E00B8E8"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3CC26E07"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0A03E2E8"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2248205"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D9CEC4E"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68225B27" w14:textId="5352F48A" w:rsidR="00AF7056" w:rsidRPr="00320FCB" w:rsidRDefault="00D30626" w:rsidP="004506C3">
                    <w:pPr>
                      <w:spacing w:before="80" w:after="0"/>
                      <w:jc w:val="center"/>
                      <w:rPr>
                        <w:rFonts w:asciiTheme="majorHAnsi" w:hAnsiTheme="majorHAnsi" w:cstheme="majorHAnsi"/>
                        <w:color w:val="262626" w:themeColor="text1" w:themeTint="D9"/>
                      </w:rPr>
                    </w:pPr>
                    <w:r>
                      <w:t>(86)17280329870</w:t>
                    </w:r>
                  </w:p>
                </w:tc>
                <w:tc>
                  <w:tcPr>
                    <w:tcW w:w="251" w:type="pct"/>
                    <w:tcBorders>
                      <w:top w:val="nil"/>
                      <w:left w:val="nil"/>
                      <w:bottom w:val="nil"/>
                      <w:right w:val="single" w:sz="4" w:space="0" w:color="auto"/>
                    </w:tcBorders>
                    <w:shd w:val="clear" w:color="auto" w:fill="E5EAEE" w:themeFill="accent1" w:themeFillTint="33"/>
                  </w:tcPr>
                  <w:p w14:paraId="090FD9D0"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51302403"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343A7B41" w14:textId="77777777" w:rsidR="00AF7056" w:rsidRPr="00320FCB" w:rsidRDefault="00AF7056"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429743C1"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400F2678"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20439DE4"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D0CF491"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550F361E"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439BF5C3" w14:textId="77777777" w:rsidR="00AF7056" w:rsidRPr="00320FCB" w:rsidRDefault="00AF7056" w:rsidP="004506C3">
                    <w:pPr>
                      <w:spacing w:before="0"/>
                      <w:rPr>
                        <w:rFonts w:asciiTheme="majorHAnsi" w:hAnsiTheme="majorHAnsi" w:cstheme="majorHAnsi"/>
                        <w:color w:val="262626" w:themeColor="text1" w:themeTint="D9"/>
                      </w:rPr>
                    </w:pPr>
                  </w:p>
                </w:tc>
              </w:tr>
              <w:tr w:rsidR="00AF7056" w:rsidRPr="00320FCB" w14:paraId="39EDC111"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3EE26FB1"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0FE3A2A9" w14:textId="458C8B45" w:rsidR="00AF7056" w:rsidRPr="00320FCB" w:rsidRDefault="00AD0C9E" w:rsidP="004506C3">
                    <w:pPr>
                      <w:spacing w:before="80" w:after="0"/>
                      <w:jc w:val="center"/>
                      <w:rPr>
                        <w:rFonts w:asciiTheme="majorHAnsi" w:hAnsiTheme="majorHAnsi" w:cstheme="majorHAnsi"/>
                        <w:color w:val="262626" w:themeColor="text1" w:themeTint="D9"/>
                      </w:rPr>
                    </w:pPr>
                    <w:proofErr w:type="spellStart"/>
                    <w:r>
                      <w:t>Tongxiang</w:t>
                    </w:r>
                    <w:proofErr w:type="spellEnd"/>
                    <w:r>
                      <w:t>, Zhejiang Province, China, 314500</w:t>
                    </w:r>
                  </w:p>
                </w:tc>
                <w:tc>
                  <w:tcPr>
                    <w:tcW w:w="175" w:type="pct"/>
                    <w:tcBorders>
                      <w:top w:val="nil"/>
                      <w:left w:val="nil"/>
                      <w:bottom w:val="nil"/>
                      <w:right w:val="nil"/>
                    </w:tcBorders>
                    <w:shd w:val="clear" w:color="auto" w:fill="E5EAEE" w:themeFill="accent1" w:themeFillTint="33"/>
                  </w:tcPr>
                  <w:p w14:paraId="2AE3DA34"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236C833"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0AAAEEB3"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5A93F5E9" w14:textId="225E8DCE" w:rsidR="00AF7056" w:rsidRPr="00320FCB" w:rsidRDefault="00AD0C9E" w:rsidP="004506C3">
                    <w:pPr>
                      <w:spacing w:before="80" w:after="0"/>
                      <w:jc w:val="center"/>
                      <w:rPr>
                        <w:rFonts w:asciiTheme="majorHAnsi" w:hAnsiTheme="majorHAnsi" w:cstheme="majorHAnsi"/>
                        <w:color w:val="262626" w:themeColor="text1" w:themeTint="D9"/>
                      </w:rPr>
                    </w:pPr>
                    <w:hyperlink r:id="rId17" w:tgtFrame="_blank" w:history="1">
                      <w:r w:rsidRPr="00AD0C9E">
                        <w:rPr>
                          <w:rStyle w:val="Hyperlink"/>
                          <w:rFonts w:asciiTheme="majorHAnsi" w:hAnsiTheme="majorHAnsi" w:cstheme="majorHAnsi"/>
                        </w:rPr>
                        <w:t>summerday.ccgy@gmail.com</w:t>
                      </w:r>
                    </w:hyperlink>
                  </w:p>
                </w:tc>
                <w:tc>
                  <w:tcPr>
                    <w:tcW w:w="251" w:type="pct"/>
                    <w:tcBorders>
                      <w:top w:val="nil"/>
                      <w:left w:val="nil"/>
                      <w:bottom w:val="nil"/>
                      <w:right w:val="single" w:sz="4" w:space="0" w:color="auto"/>
                    </w:tcBorders>
                    <w:shd w:val="clear" w:color="auto" w:fill="E5EAEE" w:themeFill="accent1" w:themeFillTint="33"/>
                  </w:tcPr>
                  <w:p w14:paraId="794DD4E8"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37340651"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71147B85"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39D38F0F" w14:textId="77777777" w:rsidR="00AF7056" w:rsidRPr="00320FCB" w:rsidRDefault="00AF7056"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042401F4"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746B9666"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5E75C010"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66560D23" w14:textId="77777777" w:rsidR="00AF7056" w:rsidRPr="00320FCB" w:rsidRDefault="00AF7056"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0E42E411"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33D74070"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1E3165C" w14:textId="77777777" w:rsidR="00AF7056" w:rsidRPr="00320FCB" w:rsidRDefault="00AF7056"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FDDA575" w14:textId="77777777" w:rsidR="00AF7056" w:rsidRPr="00320FCB" w:rsidRDefault="00AF7056"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552151C5"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A4ACB5A" w14:textId="77777777" w:rsidR="00AF7056" w:rsidRPr="00320FCB" w:rsidRDefault="00AF7056"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22684544"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15360810" w14:textId="77777777" w:rsidR="00AF7056" w:rsidRPr="00320FCB" w:rsidRDefault="00AF7056"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54E016CB"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61B8CB1A"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63CFE898" w14:textId="77777777" w:rsidR="00AF7056" w:rsidRPr="00320FCB" w:rsidRDefault="00AF7056"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3A1AFC3D" w14:textId="0DF4F5AA" w:rsidR="00AF7056"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037324406"/>
                        <w14:checkbox>
                          <w14:checked w14:val="1"/>
                          <w14:checkedState w14:val="00FC" w14:font="Wingdings"/>
                          <w14:uncheckedState w14:val="2610" w14:font="MS Gothic"/>
                        </w14:checkbox>
                      </w:sdtPr>
                      <w:sdtEndPr/>
                      <w:sdtContent>
                        <w:r w:rsidR="00D30626">
                          <w:rPr>
                            <w:rFonts w:ascii="Wingdings" w:eastAsia="MS Gothic" w:hAnsi="Wingdings" w:cstheme="majorHAnsi"/>
                            <w:b/>
                            <w:caps/>
                            <w:color w:val="262626" w:themeColor="text1" w:themeTint="D9"/>
                          </w:rPr>
                          <w:t>ü</w:t>
                        </w:r>
                      </w:sdtContent>
                    </w:sdt>
                    <w:r w:rsidR="00AF7056">
                      <w:rPr>
                        <w:rFonts w:asciiTheme="majorHAnsi" w:hAnsiTheme="majorHAnsi" w:cstheme="majorHAnsi"/>
                        <w:b/>
                        <w:bCs/>
                        <w:color w:val="262626" w:themeColor="text1" w:themeTint="D9"/>
                      </w:rPr>
                      <w:t xml:space="preserve">  UCHICAGO FACULTY, RESEARCHER, STAFF</w:t>
                    </w:r>
                  </w:p>
                  <w:p w14:paraId="384B9504" w14:textId="6C330111" w:rsidR="00AF7056" w:rsidRPr="00320FCB" w:rsidRDefault="00AF7056"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635534494"/>
                        <w:placeholder>
                          <w:docPart w:val="90B8C57376CCAC4EB94E7764C791797F"/>
                        </w:placeholder>
                      </w:sdtPr>
                      <w:sdtEndPr>
                        <w:rPr>
                          <w:rStyle w:val="DefaultParagraphFont"/>
                          <w:b/>
                          <w:color w:val="595959" w:themeColor="text1" w:themeTint="A6"/>
                          <w:sz w:val="20"/>
                        </w:rPr>
                      </w:sdtEndPr>
                      <w:sdtContent>
                        <w:r w:rsidR="00D30626">
                          <w:rPr>
                            <w:rStyle w:val="TypeText"/>
                            <w:rFonts w:asciiTheme="majorHAnsi" w:hAnsiTheme="majorHAnsi" w:cstheme="majorHAnsi"/>
                          </w:rPr>
                          <w:t>P</w:t>
                        </w:r>
                        <w:r w:rsidR="00D30626">
                          <w:rPr>
                            <w:rStyle w:val="TypeText"/>
                          </w:rPr>
                          <w:t>hysics/PSD</w:t>
                        </w:r>
                      </w:sdtContent>
                    </w:sdt>
                  </w:p>
                </w:tc>
                <w:tc>
                  <w:tcPr>
                    <w:tcW w:w="175" w:type="pct"/>
                    <w:tcBorders>
                      <w:top w:val="nil"/>
                      <w:left w:val="nil"/>
                      <w:bottom w:val="nil"/>
                      <w:right w:val="nil"/>
                    </w:tcBorders>
                    <w:shd w:val="clear" w:color="auto" w:fill="E5EAEE" w:themeFill="accent1" w:themeFillTint="33"/>
                  </w:tcPr>
                  <w:p w14:paraId="46A080A9"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1674B4CE"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648FB69"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08E1A3F2" w14:textId="77777777" w:rsidR="00AF7056" w:rsidRPr="00083A72" w:rsidRDefault="00AF7056"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535B2240" w14:textId="77777777" w:rsidR="00AF7056" w:rsidRPr="00320FCB" w:rsidRDefault="00AF7056"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6A3DD8F3"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7285BE67"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95482B5" w14:textId="77777777" w:rsidR="00AF7056" w:rsidRPr="00320FCB" w:rsidRDefault="00AF7056"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0A272091" w14:textId="77777777" w:rsidR="00AF7056"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494542889"/>
                        <w14:checkbox>
                          <w14:checked w14:val="0"/>
                          <w14:checkedState w14:val="00FC" w14:font="Wingdings"/>
                          <w14:uncheckedState w14:val="2610" w14:font="MS Gothic"/>
                        </w14:checkbox>
                      </w:sdtPr>
                      <w:sdtEndPr/>
                      <w:sdtContent>
                        <w:r w:rsidR="00AF7056">
                          <w:rPr>
                            <w:rFonts w:ascii="MS Gothic" w:eastAsia="MS Gothic" w:hAnsi="MS Gothic" w:cstheme="majorHAnsi" w:hint="eastAsia"/>
                            <w:b/>
                            <w:caps/>
                            <w:color w:val="262626" w:themeColor="text1" w:themeTint="D9"/>
                          </w:rPr>
                          <w:t>☐</w:t>
                        </w:r>
                      </w:sdtContent>
                    </w:sdt>
                    <w:r w:rsidR="00AF7056" w:rsidRPr="000B2694">
                      <w:rPr>
                        <w:rFonts w:asciiTheme="majorHAnsi" w:hAnsiTheme="majorHAnsi" w:cstheme="majorHAnsi"/>
                        <w:b/>
                        <w:caps/>
                        <w:color w:val="262626" w:themeColor="text1" w:themeTint="D9"/>
                      </w:rPr>
                      <w:t xml:space="preserve"> </w:t>
                    </w:r>
                    <w:r w:rsidR="00AF7056">
                      <w:rPr>
                        <w:rFonts w:asciiTheme="majorHAnsi" w:hAnsiTheme="majorHAnsi" w:cstheme="majorHAnsi"/>
                        <w:b/>
                        <w:caps/>
                        <w:color w:val="262626" w:themeColor="text1" w:themeTint="D9"/>
                      </w:rPr>
                      <w:t xml:space="preserve"> </w:t>
                    </w:r>
                    <w:r w:rsidR="00AF7056" w:rsidRPr="000B2694">
                      <w:rPr>
                        <w:rFonts w:asciiTheme="majorHAnsi" w:hAnsiTheme="majorHAnsi" w:cstheme="majorHAnsi"/>
                        <w:b/>
                        <w:caps/>
                        <w:color w:val="262626" w:themeColor="text1" w:themeTint="D9"/>
                      </w:rPr>
                      <w:t>OTHER AFFILIATION</w:t>
                    </w:r>
                  </w:p>
                  <w:p w14:paraId="1A1900BE" w14:textId="77777777" w:rsidR="00AF7056" w:rsidRPr="00320FCB" w:rsidRDefault="00AF7056"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11266329"/>
                        <w:placeholder>
                          <w:docPart w:val="E021BFD395D64C48AB5C621548A28390"/>
                        </w:placeholder>
                        <w:showingPlcHdr/>
                      </w:sdtPr>
                      <w:sdtEndPr>
                        <w:rPr>
                          <w:rStyle w:val="DefaultParagraphFont"/>
                          <w:b/>
                          <w:color w:val="595959" w:themeColor="text1" w:themeTint="A6"/>
                          <w:sz w:val="20"/>
                        </w:rPr>
                      </w:sdtEndPr>
                      <w:sdtContent>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sdtContent>
                    </w:sdt>
                  </w:p>
                </w:tc>
                <w:tc>
                  <w:tcPr>
                    <w:tcW w:w="175" w:type="pct"/>
                    <w:tcBorders>
                      <w:top w:val="nil"/>
                      <w:left w:val="nil"/>
                      <w:bottom w:val="nil"/>
                      <w:right w:val="nil"/>
                    </w:tcBorders>
                    <w:shd w:val="clear" w:color="auto" w:fill="E5EAEE" w:themeFill="accent1" w:themeFillTint="33"/>
                  </w:tcPr>
                  <w:p w14:paraId="4C3E36FD"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09D06A12"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B81E612"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6163F67C" w14:textId="77777777" w:rsidR="00AF7056"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594024322"/>
                        <w14:checkbox>
                          <w14:checked w14:val="0"/>
                          <w14:checkedState w14:val="00FC" w14:font="Wingdings"/>
                          <w14:uncheckedState w14:val="2610" w14:font="MS Gothic"/>
                        </w14:checkbox>
                      </w:sdtPr>
                      <w:sdtEndPr/>
                      <w:sdtContent>
                        <w:r w:rsidR="00AF7056">
                          <w:rPr>
                            <w:rFonts w:ascii="MS Gothic" w:eastAsia="MS Gothic" w:hAnsi="MS Gothic" w:cstheme="majorHAnsi" w:hint="eastAsia"/>
                            <w:b/>
                            <w:color w:val="262626" w:themeColor="text1" w:themeTint="D9"/>
                          </w:rPr>
                          <w:t>☐</w:t>
                        </w:r>
                      </w:sdtContent>
                    </w:sdt>
                    <w:r w:rsidR="00AF7056" w:rsidRPr="000B2694">
                      <w:rPr>
                        <w:rFonts w:asciiTheme="majorHAnsi" w:hAnsiTheme="majorHAnsi" w:cstheme="majorHAnsi"/>
                        <w:b/>
                        <w:caps/>
                        <w:color w:val="262626" w:themeColor="text1" w:themeTint="D9"/>
                      </w:rPr>
                      <w:t xml:space="preserve"> </w:t>
                    </w:r>
                    <w:r w:rsidR="00AF7056">
                      <w:rPr>
                        <w:rFonts w:asciiTheme="majorHAnsi" w:hAnsiTheme="majorHAnsi" w:cstheme="majorHAnsi"/>
                        <w:b/>
                        <w:caps/>
                        <w:color w:val="262626" w:themeColor="text1" w:themeTint="D9"/>
                      </w:rPr>
                      <w:t xml:space="preserve"> </w:t>
                    </w:r>
                    <w:r w:rsidR="00AF7056"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52F3EADB"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26E04BA0"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0FE6765F" w14:textId="77777777" w:rsidR="00AF7056" w:rsidRPr="00320FCB" w:rsidRDefault="00AF7056"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1757E538" w14:textId="77777777" w:rsidR="00AF7056" w:rsidRPr="00320FCB" w:rsidRDefault="00AF7056"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05C20867" wp14:editId="7FC911A2">
                          <wp:extent cx="95194" cy="95194"/>
                          <wp:effectExtent l="0" t="0" r="635" b="635"/>
                          <wp:docPr id="449631997" name="Picture 44963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22014C7E" w14:textId="77777777" w:rsidR="00AF7056" w:rsidRPr="00320FCB" w:rsidRDefault="00AF7056"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999425816"/>
              <w:placeholder>
                <w:docPart w:val="5B42B8AE8E061D478A62DE4A48135953"/>
              </w:placeholder>
              <w15:repeatingSectionItem/>
            </w:sdtPr>
            <w:sdtEndPr>
              <w:rPr>
                <w:caps w:val="0"/>
              </w:rPr>
            </w:sdtEndPr>
            <w:sdtContent>
              <w:tr w:rsidR="00AF7056" w:rsidRPr="00320FCB" w14:paraId="07ABEDD7"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FEA24AD"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248DC0B0" w14:textId="77777777" w:rsidR="00AF7056" w:rsidRPr="00320FCB" w:rsidRDefault="00AF7056"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6D25F07C" w14:textId="77777777" w:rsidR="00AF7056"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966087378"/>
                        <w14:checkbox>
                          <w14:checked w14:val="0"/>
                          <w14:checkedState w14:val="00FC" w14:font="Wingdings"/>
                          <w14:uncheckedState w14:val="2610" w14:font="MS Gothic"/>
                        </w14:checkbox>
                      </w:sdtPr>
                      <w:sdtEndPr/>
                      <w:sdtContent>
                        <w:r w:rsidR="00AF7056">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6387A900" w14:textId="6B20583D" w:rsidR="00AF7056" w:rsidRPr="00320FCB" w:rsidRDefault="00AF7056"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1965027100"/>
                        <w14:checkbox>
                          <w14:checked w14:val="1"/>
                          <w14:checkedState w14:val="00FC" w14:font="Wingdings"/>
                          <w14:uncheckedState w14:val="2610" w14:font="MS Gothic"/>
                        </w14:checkbox>
                      </w:sdtPr>
                      <w:sdtEndPr/>
                      <w:sdtContent>
                        <w:r w:rsidR="00D30626">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666B4AAD"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3D1CBB58"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124BF969"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4195F4EC"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9D00986"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6D0A5143"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3FDC73A5" w14:textId="77777777" w:rsidR="00AF7056" w:rsidRPr="00320FCB" w:rsidRDefault="00AF7056"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074D67F9" w14:textId="77777777" w:rsidR="00AF7056" w:rsidRPr="00320FCB" w:rsidRDefault="00AF7056"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3F9A6591"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213748AA" w14:textId="77777777" w:rsidR="00AF7056" w:rsidRPr="00320FCB" w:rsidRDefault="00AF7056"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60EB6531"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0417B43D"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30E1DFB2" w14:textId="77777777" w:rsidR="00AF7056" w:rsidRPr="00320FCB" w:rsidRDefault="00AF7056"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644F80F6" w14:textId="3C5B7122" w:rsidR="00AF7056" w:rsidRPr="00320FCB" w:rsidRDefault="00D30626"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S</w:t>
                    </w:r>
                    <w:r>
                      <w:rPr>
                        <w:rFonts w:asciiTheme="majorHAnsi" w:hAnsiTheme="majorHAnsi" w:cstheme="majorHAnsi"/>
                        <w:caps/>
                      </w:rPr>
                      <w:t>haozhen</w:t>
                    </w:r>
                  </w:p>
                </w:tc>
                <w:tc>
                  <w:tcPr>
                    <w:tcW w:w="175" w:type="pct"/>
                    <w:tcBorders>
                      <w:top w:val="nil"/>
                      <w:left w:val="nil"/>
                      <w:bottom w:val="nil"/>
                      <w:right w:val="nil"/>
                    </w:tcBorders>
                    <w:shd w:val="clear" w:color="auto" w:fill="E5EAEE" w:themeFill="accent1" w:themeFillTint="33"/>
                    <w:vAlign w:val="bottom"/>
                  </w:tcPr>
                  <w:p w14:paraId="59133A47" w14:textId="77777777" w:rsidR="00AF7056" w:rsidRPr="00320FCB" w:rsidRDefault="00AF7056"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51AF989F" w14:textId="77777777" w:rsidR="00AF7056" w:rsidRPr="00320FCB" w:rsidRDefault="00AF7056"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587EFC01" w14:textId="77777777" w:rsidR="00AF7056" w:rsidRPr="00320FCB" w:rsidRDefault="00AF7056"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1A968FF4" w14:textId="39C75BDF" w:rsidR="00AF7056" w:rsidRPr="00320FCB" w:rsidRDefault="00D30626"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Yang</w:t>
                    </w:r>
                  </w:p>
                </w:tc>
                <w:tc>
                  <w:tcPr>
                    <w:tcW w:w="251" w:type="pct"/>
                    <w:tcBorders>
                      <w:top w:val="nil"/>
                      <w:left w:val="nil"/>
                      <w:bottom w:val="nil"/>
                      <w:right w:val="single" w:sz="4" w:space="0" w:color="auto"/>
                    </w:tcBorders>
                    <w:shd w:val="clear" w:color="auto" w:fill="E5EAEE" w:themeFill="accent1" w:themeFillTint="33"/>
                  </w:tcPr>
                  <w:p w14:paraId="1D1D3219" w14:textId="77777777" w:rsidR="00AF7056" w:rsidRPr="00320FCB" w:rsidRDefault="00AF7056" w:rsidP="0049022D">
                    <w:pPr>
                      <w:spacing w:before="80" w:after="0"/>
                      <w:rPr>
                        <w:rFonts w:asciiTheme="majorHAnsi" w:hAnsiTheme="majorHAnsi" w:cstheme="majorHAnsi"/>
                        <w:caps/>
                        <w:color w:val="262626" w:themeColor="text1" w:themeTint="D9"/>
                      </w:rPr>
                    </w:pPr>
                  </w:p>
                </w:tc>
              </w:tr>
              <w:tr w:rsidR="00AF7056" w:rsidRPr="00320FCB" w14:paraId="3E5F8A79"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1C6A42C2"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338FC19A"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2D030278"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6782810B"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149D7FD4" w14:textId="77777777" w:rsidR="00AF7056" w:rsidRPr="00320FCB" w:rsidRDefault="00AF7056"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793DB304" w14:textId="77777777" w:rsidR="00AF7056" w:rsidRPr="00320FCB" w:rsidRDefault="00AF7056"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4F0999D6" w14:textId="77777777" w:rsidR="00AF7056" w:rsidRPr="00320FCB" w:rsidRDefault="00AF7056" w:rsidP="0049022D">
                    <w:pPr>
                      <w:spacing w:before="0" w:after="80"/>
                      <w:jc w:val="center"/>
                      <w:rPr>
                        <w:rFonts w:asciiTheme="majorHAnsi" w:hAnsiTheme="majorHAnsi" w:cstheme="majorHAnsi"/>
                        <w:b/>
                        <w:caps/>
                        <w:color w:val="262626" w:themeColor="text1" w:themeTint="D9"/>
                      </w:rPr>
                    </w:pPr>
                  </w:p>
                </w:tc>
              </w:tr>
              <w:tr w:rsidR="00AF7056" w:rsidRPr="00320FCB" w14:paraId="53B21A5A"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725014BA"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05381C6F" w14:textId="049E1129" w:rsidR="00AF7056" w:rsidRPr="00320FCB" w:rsidRDefault="00F23D6B" w:rsidP="0049022D">
                    <w:pPr>
                      <w:spacing w:before="80" w:after="0"/>
                      <w:rPr>
                        <w:rFonts w:asciiTheme="majorHAnsi" w:hAnsiTheme="majorHAnsi" w:cstheme="majorHAnsi"/>
                        <w:color w:val="262626" w:themeColor="text1" w:themeTint="D9"/>
                      </w:rPr>
                    </w:pPr>
                    <w:r>
                      <w:rPr>
                        <w:rFonts w:ascii="Aptos" w:hAnsi="Aptos"/>
                        <w:color w:val="242424"/>
                      </w:rPr>
                      <w:t>116 W. University Pkwy, Apt #511</w:t>
                    </w:r>
                  </w:p>
                </w:tc>
                <w:tc>
                  <w:tcPr>
                    <w:tcW w:w="175" w:type="pct"/>
                    <w:tcBorders>
                      <w:top w:val="nil"/>
                      <w:left w:val="nil"/>
                      <w:bottom w:val="nil"/>
                      <w:right w:val="nil"/>
                    </w:tcBorders>
                    <w:shd w:val="clear" w:color="auto" w:fill="E5EAEE" w:themeFill="accent1" w:themeFillTint="33"/>
                  </w:tcPr>
                  <w:p w14:paraId="54A78159" w14:textId="77777777" w:rsidR="00AF7056" w:rsidRPr="00320FCB" w:rsidRDefault="00AF7056"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91A27EC" w14:textId="77777777" w:rsidR="00AF7056" w:rsidRPr="00320FCB" w:rsidRDefault="00AF7056"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3B7A547D" w14:textId="77777777" w:rsidR="00AF7056" w:rsidRPr="00320FCB" w:rsidRDefault="00AF7056"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5F080B63" w14:textId="0B91A369" w:rsidR="00AF7056" w:rsidRPr="00320FCB" w:rsidRDefault="00F23D6B"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China</w:t>
                    </w:r>
                  </w:p>
                </w:tc>
                <w:tc>
                  <w:tcPr>
                    <w:tcW w:w="251" w:type="pct"/>
                    <w:tcBorders>
                      <w:top w:val="nil"/>
                      <w:left w:val="nil"/>
                      <w:bottom w:val="nil"/>
                      <w:right w:val="single" w:sz="4" w:space="0" w:color="auto"/>
                    </w:tcBorders>
                    <w:shd w:val="clear" w:color="auto" w:fill="E5EAEE" w:themeFill="accent1" w:themeFillTint="33"/>
                  </w:tcPr>
                  <w:p w14:paraId="52A9B5D9"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7772EB51"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2A9C456" w14:textId="77777777" w:rsidR="00AF7056" w:rsidRPr="00320FCB" w:rsidRDefault="00AF7056"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75DE08AE"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61FFFB90"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462A2FF"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4713E8C1"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61D4FEF7"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4346352E" w14:textId="77777777" w:rsidR="00AF7056" w:rsidRPr="00320FCB" w:rsidRDefault="00AF7056" w:rsidP="004506C3">
                    <w:pPr>
                      <w:spacing w:before="0"/>
                      <w:rPr>
                        <w:rFonts w:asciiTheme="majorHAnsi" w:hAnsiTheme="majorHAnsi" w:cstheme="majorHAnsi"/>
                        <w:color w:val="262626" w:themeColor="text1" w:themeTint="D9"/>
                      </w:rPr>
                    </w:pPr>
                  </w:p>
                </w:tc>
              </w:tr>
              <w:tr w:rsidR="00AF7056" w:rsidRPr="00320FCB" w14:paraId="4E0716B0"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EBA78D1"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22B99D1B"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45CCCA9B"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C85862E"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097985CE"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160EE351" w14:textId="15F7500E" w:rsidR="00AF7056" w:rsidRPr="00320FCB" w:rsidRDefault="00F23D6B" w:rsidP="004506C3">
                    <w:pPr>
                      <w:spacing w:before="80" w:after="0"/>
                      <w:jc w:val="center"/>
                      <w:rPr>
                        <w:rFonts w:asciiTheme="majorHAnsi" w:hAnsiTheme="majorHAnsi" w:cstheme="majorHAnsi"/>
                        <w:color w:val="262626" w:themeColor="text1" w:themeTint="D9"/>
                      </w:rPr>
                    </w:pPr>
                    <w:r>
                      <w:rPr>
                        <w:rFonts w:ascii="Aptos" w:hAnsi="Aptos"/>
                        <w:color w:val="242424"/>
                      </w:rPr>
                      <w:t>773-241-1691</w:t>
                    </w:r>
                  </w:p>
                </w:tc>
                <w:tc>
                  <w:tcPr>
                    <w:tcW w:w="251" w:type="pct"/>
                    <w:tcBorders>
                      <w:top w:val="nil"/>
                      <w:left w:val="nil"/>
                      <w:bottom w:val="nil"/>
                      <w:right w:val="single" w:sz="4" w:space="0" w:color="auto"/>
                    </w:tcBorders>
                    <w:shd w:val="clear" w:color="auto" w:fill="E5EAEE" w:themeFill="accent1" w:themeFillTint="33"/>
                  </w:tcPr>
                  <w:p w14:paraId="543345BC"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6297CEBC"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0FE2C2B" w14:textId="77777777" w:rsidR="00AF7056" w:rsidRPr="00320FCB" w:rsidRDefault="00AF7056"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31F11303"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08732612"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4488468F"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3B07BF1E" w14:textId="77777777" w:rsidR="00AF7056" w:rsidRPr="00320FCB" w:rsidRDefault="00AF7056"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333BB7FE" w14:textId="77777777" w:rsidR="00AF7056" w:rsidRPr="00320FCB" w:rsidRDefault="00AF7056"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150E59CD" w14:textId="77777777" w:rsidR="00AF7056" w:rsidRPr="00320FCB" w:rsidRDefault="00AF7056" w:rsidP="004506C3">
                    <w:pPr>
                      <w:spacing w:before="0"/>
                      <w:rPr>
                        <w:rFonts w:asciiTheme="majorHAnsi" w:hAnsiTheme="majorHAnsi" w:cstheme="majorHAnsi"/>
                        <w:color w:val="262626" w:themeColor="text1" w:themeTint="D9"/>
                      </w:rPr>
                    </w:pPr>
                  </w:p>
                </w:tc>
              </w:tr>
              <w:tr w:rsidR="00AF7056" w:rsidRPr="00320FCB" w14:paraId="46EE9308"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4E2E426"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3F578E8D" w14:textId="56402271" w:rsidR="00AF7056" w:rsidRPr="00320FCB" w:rsidRDefault="00F23D6B" w:rsidP="004506C3">
                    <w:pPr>
                      <w:spacing w:before="80" w:after="0"/>
                      <w:jc w:val="center"/>
                      <w:rPr>
                        <w:rFonts w:asciiTheme="majorHAnsi" w:hAnsiTheme="majorHAnsi" w:cstheme="majorHAnsi"/>
                        <w:color w:val="262626" w:themeColor="text1" w:themeTint="D9"/>
                      </w:rPr>
                    </w:pPr>
                    <w:r>
                      <w:rPr>
                        <w:rFonts w:ascii="Aptos" w:hAnsi="Aptos"/>
                        <w:color w:val="242424"/>
                      </w:rPr>
                      <w:t>Baltimore, MD 21210</w:t>
                    </w:r>
                  </w:p>
                </w:tc>
                <w:tc>
                  <w:tcPr>
                    <w:tcW w:w="175" w:type="pct"/>
                    <w:tcBorders>
                      <w:top w:val="nil"/>
                      <w:left w:val="nil"/>
                      <w:bottom w:val="nil"/>
                      <w:right w:val="nil"/>
                    </w:tcBorders>
                    <w:shd w:val="clear" w:color="auto" w:fill="E5EAEE" w:themeFill="accent1" w:themeFillTint="33"/>
                  </w:tcPr>
                  <w:p w14:paraId="1D047DBC"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05845DA"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657C8AA5"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75DFBC99" w14:textId="68F9C052" w:rsidR="00AF7056" w:rsidRPr="00320FCB" w:rsidRDefault="00F23D6B" w:rsidP="004506C3">
                    <w:pPr>
                      <w:spacing w:before="80" w:after="0"/>
                      <w:jc w:val="center"/>
                      <w:rPr>
                        <w:rFonts w:asciiTheme="majorHAnsi" w:hAnsiTheme="majorHAnsi" w:cstheme="majorHAnsi"/>
                        <w:color w:val="262626" w:themeColor="text1" w:themeTint="D9"/>
                      </w:rPr>
                    </w:pPr>
                    <w:hyperlink r:id="rId18" w:tgtFrame="_blank" w:history="1">
                      <w:r>
                        <w:rPr>
                          <w:rStyle w:val="Hyperlink"/>
                          <w:rFonts w:ascii="Aptos" w:hAnsi="Aptos"/>
                        </w:rPr>
                        <w:t>szyang@uchicago.edu</w:t>
                      </w:r>
                    </w:hyperlink>
                  </w:p>
                </w:tc>
                <w:tc>
                  <w:tcPr>
                    <w:tcW w:w="251" w:type="pct"/>
                    <w:tcBorders>
                      <w:top w:val="nil"/>
                      <w:left w:val="nil"/>
                      <w:bottom w:val="nil"/>
                      <w:right w:val="single" w:sz="4" w:space="0" w:color="auto"/>
                    </w:tcBorders>
                    <w:shd w:val="clear" w:color="auto" w:fill="E5EAEE" w:themeFill="accent1" w:themeFillTint="33"/>
                  </w:tcPr>
                  <w:p w14:paraId="23531F90"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7D521B17"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498B6AD4" w14:textId="77777777" w:rsidR="00AF7056" w:rsidRPr="00320FCB" w:rsidRDefault="00AF7056"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048E2774" w14:textId="77777777" w:rsidR="00AF7056" w:rsidRPr="00320FCB" w:rsidRDefault="00AF7056"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5C8C37D9"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0A476E34"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715B89B8"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5FBF46F6" w14:textId="77777777" w:rsidR="00AF7056" w:rsidRPr="00320FCB" w:rsidRDefault="00AF7056"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48123398" w14:textId="77777777" w:rsidR="00AF7056" w:rsidRPr="00320FCB" w:rsidRDefault="00AF7056" w:rsidP="0049022D">
                    <w:pPr>
                      <w:spacing w:before="80" w:after="0"/>
                      <w:rPr>
                        <w:rFonts w:asciiTheme="majorHAnsi" w:hAnsiTheme="majorHAnsi" w:cstheme="majorHAnsi"/>
                        <w:color w:val="262626" w:themeColor="text1" w:themeTint="D9"/>
                      </w:rPr>
                    </w:pPr>
                  </w:p>
                </w:tc>
              </w:tr>
              <w:tr w:rsidR="00AF7056" w:rsidRPr="00320FCB" w14:paraId="56536331"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51E64F7E" w14:textId="77777777" w:rsidR="00AF7056" w:rsidRPr="00320FCB" w:rsidRDefault="00AF7056"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0B8484A5" w14:textId="77777777" w:rsidR="00AF7056" w:rsidRPr="00320FCB" w:rsidRDefault="00AF7056"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75E168AF"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6379EAFF" w14:textId="77777777" w:rsidR="00AF7056" w:rsidRPr="00320FCB" w:rsidRDefault="00AF7056"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5739285B"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46CDFE3B" w14:textId="77777777" w:rsidR="00AF7056" w:rsidRPr="00320FCB" w:rsidRDefault="00AF7056"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679EE8BC"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3A5620F7"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5811220C" w14:textId="77777777" w:rsidR="00AF7056" w:rsidRPr="00320FCB" w:rsidRDefault="00AF7056"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2453F8A2" w14:textId="12817E75" w:rsidR="00AF7056"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331018664"/>
                        <w14:checkbox>
                          <w14:checked w14:val="1"/>
                          <w14:checkedState w14:val="00FC" w14:font="Wingdings"/>
                          <w14:uncheckedState w14:val="2610" w14:font="MS Gothic"/>
                        </w14:checkbox>
                      </w:sdtPr>
                      <w:sdtEndPr/>
                      <w:sdtContent>
                        <w:r w:rsidR="00F23D6B">
                          <w:rPr>
                            <w:rFonts w:ascii="Wingdings" w:eastAsia="MS Gothic" w:hAnsi="Wingdings" w:cstheme="majorHAnsi"/>
                            <w:b/>
                            <w:caps/>
                            <w:color w:val="262626" w:themeColor="text1" w:themeTint="D9"/>
                          </w:rPr>
                          <w:t>ü</w:t>
                        </w:r>
                      </w:sdtContent>
                    </w:sdt>
                    <w:r w:rsidR="00AF7056">
                      <w:rPr>
                        <w:rFonts w:asciiTheme="majorHAnsi" w:hAnsiTheme="majorHAnsi" w:cstheme="majorHAnsi"/>
                        <w:b/>
                        <w:bCs/>
                        <w:color w:val="262626" w:themeColor="text1" w:themeTint="D9"/>
                      </w:rPr>
                      <w:t xml:space="preserve">  UCHICAGO FACULTY, RESEARCHER, STAFF</w:t>
                    </w:r>
                  </w:p>
                  <w:p w14:paraId="44762343" w14:textId="45A3F3A8" w:rsidR="00AF7056" w:rsidRPr="00320FCB" w:rsidRDefault="00AF7056"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2072305542"/>
                        <w:placeholder>
                          <w:docPart w:val="0E97678DF058CE4FB536AAB758E8E2D9"/>
                        </w:placeholder>
                      </w:sdtPr>
                      <w:sdtEndPr>
                        <w:rPr>
                          <w:rStyle w:val="DefaultParagraphFont"/>
                          <w:b/>
                          <w:color w:val="595959" w:themeColor="text1" w:themeTint="A6"/>
                          <w:sz w:val="20"/>
                        </w:rPr>
                      </w:sdtEndPr>
                      <w:sdtContent>
                        <w:r w:rsidR="00F23D6B">
                          <w:rPr>
                            <w:rStyle w:val="TypeText"/>
                            <w:rFonts w:asciiTheme="majorHAnsi" w:hAnsiTheme="majorHAnsi" w:cstheme="majorHAnsi"/>
                          </w:rPr>
                          <w:t>P</w:t>
                        </w:r>
                        <w:r w:rsidR="00F23D6B">
                          <w:rPr>
                            <w:rStyle w:val="TypeText"/>
                          </w:rPr>
                          <w:t>hysics/PSD</w:t>
                        </w:r>
                      </w:sdtContent>
                    </w:sdt>
                  </w:p>
                </w:tc>
                <w:tc>
                  <w:tcPr>
                    <w:tcW w:w="175" w:type="pct"/>
                    <w:tcBorders>
                      <w:top w:val="nil"/>
                      <w:left w:val="nil"/>
                      <w:bottom w:val="nil"/>
                      <w:right w:val="nil"/>
                    </w:tcBorders>
                    <w:shd w:val="clear" w:color="auto" w:fill="E5EAEE" w:themeFill="accent1" w:themeFillTint="33"/>
                  </w:tcPr>
                  <w:p w14:paraId="033394F7"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6CE6701D"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F680511"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34974999" w14:textId="77777777" w:rsidR="00AF7056" w:rsidRPr="00083A72" w:rsidRDefault="00AF7056"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2AEF460E" w14:textId="77777777" w:rsidR="00AF7056" w:rsidRPr="00320FCB" w:rsidRDefault="00AF7056"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385F47E6"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577CE2FE"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153B787A" w14:textId="77777777" w:rsidR="00AF7056" w:rsidRPr="00320FCB" w:rsidRDefault="00AF7056"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2589A482" w14:textId="242DFCBA" w:rsidR="00AF7056"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2017837621"/>
                        <w14:checkbox>
                          <w14:checked w14:val="1"/>
                          <w14:checkedState w14:val="00FC" w14:font="Wingdings"/>
                          <w14:uncheckedState w14:val="2610" w14:font="MS Gothic"/>
                        </w14:checkbox>
                      </w:sdtPr>
                      <w:sdtEndPr/>
                      <w:sdtContent>
                        <w:r w:rsidR="00F23D6B">
                          <w:rPr>
                            <w:rFonts w:ascii="Wingdings" w:hAnsi="Wingdings" w:cstheme="majorHAnsi"/>
                            <w:b/>
                            <w:caps/>
                            <w:color w:val="262626" w:themeColor="text1" w:themeTint="D9"/>
                          </w:rPr>
                          <w:t>ü</w:t>
                        </w:r>
                      </w:sdtContent>
                    </w:sdt>
                    <w:r w:rsidR="00AF7056" w:rsidRPr="000B2694">
                      <w:rPr>
                        <w:rFonts w:asciiTheme="majorHAnsi" w:hAnsiTheme="majorHAnsi" w:cstheme="majorHAnsi"/>
                        <w:b/>
                        <w:caps/>
                        <w:color w:val="262626" w:themeColor="text1" w:themeTint="D9"/>
                      </w:rPr>
                      <w:t xml:space="preserve"> </w:t>
                    </w:r>
                    <w:r w:rsidR="00AF7056">
                      <w:rPr>
                        <w:rFonts w:asciiTheme="majorHAnsi" w:hAnsiTheme="majorHAnsi" w:cstheme="majorHAnsi"/>
                        <w:b/>
                        <w:caps/>
                        <w:color w:val="262626" w:themeColor="text1" w:themeTint="D9"/>
                      </w:rPr>
                      <w:t xml:space="preserve"> </w:t>
                    </w:r>
                    <w:r w:rsidR="00AF7056" w:rsidRPr="000B2694">
                      <w:rPr>
                        <w:rFonts w:asciiTheme="majorHAnsi" w:hAnsiTheme="majorHAnsi" w:cstheme="majorHAnsi"/>
                        <w:b/>
                        <w:caps/>
                        <w:color w:val="262626" w:themeColor="text1" w:themeTint="D9"/>
                      </w:rPr>
                      <w:t>OTHER AFFILIATION</w:t>
                    </w:r>
                  </w:p>
                  <w:p w14:paraId="2C78CDF1" w14:textId="7BFCFFE0" w:rsidR="00AF7056" w:rsidRPr="00320FCB" w:rsidRDefault="00AF7056"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408464565"/>
                        <w:placeholder>
                          <w:docPart w:val="F38064688E5F784CA4AA0D062D16AE06"/>
                        </w:placeholder>
                      </w:sdtPr>
                      <w:sdtEndPr>
                        <w:rPr>
                          <w:rStyle w:val="DefaultParagraphFont"/>
                          <w:b/>
                          <w:color w:val="595959" w:themeColor="text1" w:themeTint="A6"/>
                          <w:sz w:val="20"/>
                        </w:rPr>
                      </w:sdtEndPr>
                      <w:sdtContent>
                        <w:r w:rsidR="00F23D6B">
                          <w:rPr>
                            <w:rStyle w:val="TypeText"/>
                            <w:rFonts w:asciiTheme="majorHAnsi" w:hAnsiTheme="majorHAnsi" w:cstheme="majorHAnsi"/>
                          </w:rPr>
                          <w:t>Johns Hopkins University</w:t>
                        </w:r>
                      </w:sdtContent>
                    </w:sdt>
                  </w:p>
                </w:tc>
                <w:tc>
                  <w:tcPr>
                    <w:tcW w:w="175" w:type="pct"/>
                    <w:tcBorders>
                      <w:top w:val="nil"/>
                      <w:left w:val="nil"/>
                      <w:bottom w:val="nil"/>
                      <w:right w:val="nil"/>
                    </w:tcBorders>
                    <w:shd w:val="clear" w:color="auto" w:fill="E5EAEE" w:themeFill="accent1" w:themeFillTint="33"/>
                  </w:tcPr>
                  <w:p w14:paraId="318171AA" w14:textId="77777777" w:rsidR="00AF7056" w:rsidRPr="00320FCB" w:rsidRDefault="00AF7056"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DF25BCD" w14:textId="77777777" w:rsidR="00AF7056" w:rsidRPr="00320FCB" w:rsidRDefault="00AF7056"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65B8A787" w14:textId="77777777" w:rsidR="00AF7056" w:rsidRPr="00320FCB" w:rsidRDefault="00AF7056"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77FFE0FF" w14:textId="77777777" w:rsidR="00AF7056"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1365593866"/>
                        <w14:checkbox>
                          <w14:checked w14:val="0"/>
                          <w14:checkedState w14:val="00FC" w14:font="Wingdings"/>
                          <w14:uncheckedState w14:val="2610" w14:font="MS Gothic"/>
                        </w14:checkbox>
                      </w:sdtPr>
                      <w:sdtEndPr/>
                      <w:sdtContent>
                        <w:r w:rsidR="00AF7056">
                          <w:rPr>
                            <w:rFonts w:ascii="MS Gothic" w:eastAsia="MS Gothic" w:hAnsi="MS Gothic" w:cstheme="majorHAnsi" w:hint="eastAsia"/>
                            <w:b/>
                            <w:color w:val="262626" w:themeColor="text1" w:themeTint="D9"/>
                          </w:rPr>
                          <w:t>☐</w:t>
                        </w:r>
                      </w:sdtContent>
                    </w:sdt>
                    <w:r w:rsidR="00AF7056" w:rsidRPr="000B2694">
                      <w:rPr>
                        <w:rFonts w:asciiTheme="majorHAnsi" w:hAnsiTheme="majorHAnsi" w:cstheme="majorHAnsi"/>
                        <w:b/>
                        <w:caps/>
                        <w:color w:val="262626" w:themeColor="text1" w:themeTint="D9"/>
                      </w:rPr>
                      <w:t xml:space="preserve"> </w:t>
                    </w:r>
                    <w:r w:rsidR="00AF7056">
                      <w:rPr>
                        <w:rFonts w:asciiTheme="majorHAnsi" w:hAnsiTheme="majorHAnsi" w:cstheme="majorHAnsi"/>
                        <w:b/>
                        <w:caps/>
                        <w:color w:val="262626" w:themeColor="text1" w:themeTint="D9"/>
                      </w:rPr>
                      <w:t xml:space="preserve"> </w:t>
                    </w:r>
                    <w:r w:rsidR="00AF7056"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2E67999D" w14:textId="77777777" w:rsidR="00AF7056" w:rsidRPr="00320FCB" w:rsidRDefault="00AF7056" w:rsidP="004506C3">
                    <w:pPr>
                      <w:spacing w:before="80" w:after="0"/>
                      <w:rPr>
                        <w:rFonts w:asciiTheme="majorHAnsi" w:hAnsiTheme="majorHAnsi" w:cstheme="majorHAnsi"/>
                        <w:color w:val="262626" w:themeColor="text1" w:themeTint="D9"/>
                      </w:rPr>
                    </w:pPr>
                  </w:p>
                </w:tc>
              </w:tr>
              <w:tr w:rsidR="00AF7056" w:rsidRPr="00320FCB" w14:paraId="79F50974"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6D1D04A2" w14:textId="77777777" w:rsidR="00AF7056" w:rsidRPr="00320FCB" w:rsidRDefault="00AF7056"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0D47BD4E" w14:textId="77777777" w:rsidR="00AF7056" w:rsidRPr="00320FCB" w:rsidRDefault="00AF7056"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4878A2D9" wp14:editId="570C3479">
                          <wp:extent cx="95194" cy="95194"/>
                          <wp:effectExtent l="0" t="0" r="635" b="635"/>
                          <wp:docPr id="1832819262" name="Picture 183281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143615F5" w14:textId="3E1FE59C" w:rsidR="00AF7056" w:rsidRPr="00320FCB" w:rsidRDefault="00AF7056"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744998107"/>
              <w:placeholder>
                <w:docPart w:val="B8ED0E78789509428A25D4C915DBC9EB"/>
              </w:placeholder>
              <w15:repeatingSectionItem/>
            </w:sdtPr>
            <w:sdtEndPr>
              <w:rPr>
                <w:caps w:val="0"/>
              </w:rPr>
            </w:sdtEndPr>
            <w:sdtContent>
              <w:tr w:rsidR="00F23D6B" w:rsidRPr="00320FCB" w14:paraId="36ECD7D6"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97E92AB" w14:textId="77777777" w:rsidR="00F23D6B" w:rsidRPr="00320FCB" w:rsidRDefault="00F23D6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7CD6B02" w14:textId="77777777" w:rsidR="00F23D6B" w:rsidRPr="00320FCB" w:rsidRDefault="00F23D6B"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7E8F111A" w14:textId="77777777" w:rsidR="00F23D6B"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1964384598"/>
                        <w14:checkbox>
                          <w14:checked w14:val="0"/>
                          <w14:checkedState w14:val="00FC" w14:font="Wingdings"/>
                          <w14:uncheckedState w14:val="2610" w14:font="MS Gothic"/>
                        </w14:checkbox>
                      </w:sdtPr>
                      <w:sdtEndPr/>
                      <w:sdtContent>
                        <w:r w:rsidR="00F23D6B">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5190096E" w14:textId="3372B17B" w:rsidR="00F23D6B" w:rsidRPr="00320FCB" w:rsidRDefault="00F23D6B"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862703620"/>
                        <w14:checkbox>
                          <w14:checked w14:val="1"/>
                          <w14:checkedState w14:val="00FC" w14:font="Wingdings"/>
                          <w14:uncheckedState w14:val="2610" w14:font="MS Gothic"/>
                        </w14:checkbox>
                      </w:sdtPr>
                      <w:sdtEndPr/>
                      <w:sdtContent>
                        <w:r w:rsidR="00AE6110">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1DC6ABE3" w14:textId="77777777" w:rsidR="00F23D6B" w:rsidRPr="00320FCB" w:rsidRDefault="00F23D6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69BCDEA8" w14:textId="77777777" w:rsidR="00F23D6B" w:rsidRPr="00320FCB" w:rsidRDefault="00F23D6B"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0DB6BFE8" w14:textId="77777777" w:rsidR="00F23D6B" w:rsidRPr="00320FCB" w:rsidRDefault="00F23D6B" w:rsidP="0049022D">
                    <w:pPr>
                      <w:spacing w:before="80" w:after="0"/>
                      <w:rPr>
                        <w:rFonts w:asciiTheme="majorHAnsi" w:hAnsiTheme="majorHAnsi" w:cstheme="majorHAnsi"/>
                        <w:caps/>
                        <w:color w:val="262626" w:themeColor="text1" w:themeTint="D9"/>
                      </w:rPr>
                    </w:pPr>
                  </w:p>
                </w:tc>
              </w:tr>
              <w:tr w:rsidR="00F23D6B" w:rsidRPr="00320FCB" w14:paraId="26DF0665"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3720FB31" w14:textId="77777777" w:rsidR="00F23D6B" w:rsidRPr="00320FCB" w:rsidRDefault="00F23D6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07516776" w14:textId="77777777" w:rsidR="00F23D6B" w:rsidRPr="00320FCB" w:rsidRDefault="00F23D6B"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58FAD97B" w14:textId="77777777" w:rsidR="00F23D6B" w:rsidRPr="00320FCB" w:rsidRDefault="00F23D6B"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2A7625B1" w14:textId="77777777" w:rsidR="00F23D6B" w:rsidRPr="00320FCB" w:rsidRDefault="00F23D6B"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1190C142" w14:textId="77777777" w:rsidR="00F23D6B" w:rsidRPr="00320FCB" w:rsidRDefault="00F23D6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7952BF2A" w14:textId="77777777" w:rsidR="00F23D6B" w:rsidRPr="00320FCB" w:rsidRDefault="00F23D6B"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767CA551" w14:textId="77777777" w:rsidR="00F23D6B" w:rsidRPr="00320FCB" w:rsidRDefault="00F23D6B" w:rsidP="0049022D">
                    <w:pPr>
                      <w:spacing w:before="80" w:after="0"/>
                      <w:rPr>
                        <w:rFonts w:asciiTheme="majorHAnsi" w:hAnsiTheme="majorHAnsi" w:cstheme="majorHAnsi"/>
                        <w:caps/>
                        <w:color w:val="262626" w:themeColor="text1" w:themeTint="D9"/>
                      </w:rPr>
                    </w:pPr>
                  </w:p>
                </w:tc>
              </w:tr>
              <w:tr w:rsidR="00F23D6B" w:rsidRPr="00320FCB" w14:paraId="7AD4B503"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55050ECE" w14:textId="77777777" w:rsidR="00F23D6B" w:rsidRPr="00320FCB" w:rsidRDefault="00F23D6B"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3E15E4EE" w14:textId="657EF30E" w:rsidR="00F23D6B" w:rsidRPr="00320FCB" w:rsidRDefault="00F23D6B"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Mohit</w:t>
                    </w:r>
                  </w:p>
                </w:tc>
                <w:tc>
                  <w:tcPr>
                    <w:tcW w:w="175" w:type="pct"/>
                    <w:tcBorders>
                      <w:top w:val="nil"/>
                      <w:left w:val="nil"/>
                      <w:bottom w:val="nil"/>
                      <w:right w:val="nil"/>
                    </w:tcBorders>
                    <w:shd w:val="clear" w:color="auto" w:fill="E5EAEE" w:themeFill="accent1" w:themeFillTint="33"/>
                    <w:vAlign w:val="bottom"/>
                  </w:tcPr>
                  <w:p w14:paraId="68FC4E1C" w14:textId="63721328" w:rsidR="00F23D6B" w:rsidRPr="00320FCB" w:rsidRDefault="00F23D6B"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324D653C" w14:textId="77777777" w:rsidR="00F23D6B" w:rsidRPr="00320FCB" w:rsidRDefault="00F23D6B"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5E317933" w14:textId="77777777" w:rsidR="00F23D6B" w:rsidRPr="00320FCB" w:rsidRDefault="00F23D6B"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2B038188" w14:textId="440C02CF" w:rsidR="00F23D6B" w:rsidRPr="00320FCB" w:rsidRDefault="00F23D6B"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Verma</w:t>
                    </w:r>
                  </w:p>
                </w:tc>
                <w:tc>
                  <w:tcPr>
                    <w:tcW w:w="251" w:type="pct"/>
                    <w:tcBorders>
                      <w:top w:val="nil"/>
                      <w:left w:val="nil"/>
                      <w:bottom w:val="nil"/>
                      <w:right w:val="single" w:sz="4" w:space="0" w:color="auto"/>
                    </w:tcBorders>
                    <w:shd w:val="clear" w:color="auto" w:fill="E5EAEE" w:themeFill="accent1" w:themeFillTint="33"/>
                  </w:tcPr>
                  <w:p w14:paraId="408CF661" w14:textId="77777777" w:rsidR="00F23D6B" w:rsidRPr="00320FCB" w:rsidRDefault="00F23D6B" w:rsidP="0049022D">
                    <w:pPr>
                      <w:spacing w:before="80" w:after="0"/>
                      <w:rPr>
                        <w:rFonts w:asciiTheme="majorHAnsi" w:hAnsiTheme="majorHAnsi" w:cstheme="majorHAnsi"/>
                        <w:caps/>
                        <w:color w:val="262626" w:themeColor="text1" w:themeTint="D9"/>
                      </w:rPr>
                    </w:pPr>
                  </w:p>
                </w:tc>
              </w:tr>
              <w:tr w:rsidR="00F23D6B" w:rsidRPr="00320FCB" w14:paraId="68A99CE8"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4D3122C2" w14:textId="77777777" w:rsidR="00F23D6B" w:rsidRPr="00320FCB" w:rsidRDefault="00F23D6B"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710F5141" w14:textId="77777777" w:rsidR="00F23D6B" w:rsidRPr="00320FCB" w:rsidRDefault="00F23D6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73AD1037" w14:textId="77777777" w:rsidR="00F23D6B" w:rsidRPr="00320FCB" w:rsidRDefault="00F23D6B"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5153F382" w14:textId="77777777" w:rsidR="00F23D6B" w:rsidRPr="00320FCB" w:rsidRDefault="00F23D6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1CB1A0DD" w14:textId="77777777" w:rsidR="00F23D6B" w:rsidRPr="00320FCB" w:rsidRDefault="00F23D6B"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65750192" w14:textId="77777777" w:rsidR="00F23D6B" w:rsidRPr="00320FCB" w:rsidRDefault="00F23D6B"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54CA1C39" w14:textId="77777777" w:rsidR="00F23D6B" w:rsidRPr="00320FCB" w:rsidRDefault="00F23D6B" w:rsidP="0049022D">
                    <w:pPr>
                      <w:spacing w:before="0" w:after="80"/>
                      <w:jc w:val="center"/>
                      <w:rPr>
                        <w:rFonts w:asciiTheme="majorHAnsi" w:hAnsiTheme="majorHAnsi" w:cstheme="majorHAnsi"/>
                        <w:b/>
                        <w:caps/>
                        <w:color w:val="262626" w:themeColor="text1" w:themeTint="D9"/>
                      </w:rPr>
                    </w:pPr>
                  </w:p>
                </w:tc>
              </w:tr>
              <w:tr w:rsidR="00F23D6B" w:rsidRPr="00320FCB" w14:paraId="3B30E91D"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4DF56731" w14:textId="77777777" w:rsidR="00F23D6B" w:rsidRPr="00320FCB" w:rsidRDefault="00F23D6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5A84A6C1" w14:textId="409DADB9" w:rsidR="00F23D6B" w:rsidRPr="00320FCB" w:rsidRDefault="000A76C0" w:rsidP="0049022D">
                    <w:pPr>
                      <w:spacing w:before="80" w:after="0"/>
                      <w:rPr>
                        <w:rFonts w:asciiTheme="majorHAnsi" w:hAnsiTheme="majorHAnsi" w:cstheme="majorHAnsi"/>
                        <w:color w:val="262626" w:themeColor="text1" w:themeTint="D9"/>
                      </w:rPr>
                    </w:pPr>
                    <w:r>
                      <w:t>107 West 29th Street</w:t>
                    </w:r>
                  </w:p>
                </w:tc>
                <w:tc>
                  <w:tcPr>
                    <w:tcW w:w="175" w:type="pct"/>
                    <w:tcBorders>
                      <w:top w:val="nil"/>
                      <w:left w:val="nil"/>
                      <w:bottom w:val="nil"/>
                      <w:right w:val="nil"/>
                    </w:tcBorders>
                    <w:shd w:val="clear" w:color="auto" w:fill="E5EAEE" w:themeFill="accent1" w:themeFillTint="33"/>
                  </w:tcPr>
                  <w:p w14:paraId="2DFE1FCB" w14:textId="77777777" w:rsidR="00F23D6B" w:rsidRPr="00320FCB" w:rsidRDefault="00F23D6B"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91674E2" w14:textId="77777777" w:rsidR="00F23D6B" w:rsidRPr="00320FCB" w:rsidRDefault="00F23D6B"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3D8EB62D" w14:textId="77777777" w:rsidR="00F23D6B" w:rsidRPr="00320FCB" w:rsidRDefault="00F23D6B"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26EFBF68" w14:textId="72554AEC" w:rsidR="00F23D6B" w:rsidRPr="00320FCB" w:rsidRDefault="000A76C0"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Canada</w:t>
                    </w:r>
                  </w:p>
                </w:tc>
                <w:tc>
                  <w:tcPr>
                    <w:tcW w:w="251" w:type="pct"/>
                    <w:tcBorders>
                      <w:top w:val="nil"/>
                      <w:left w:val="nil"/>
                      <w:bottom w:val="nil"/>
                      <w:right w:val="single" w:sz="4" w:space="0" w:color="auto"/>
                    </w:tcBorders>
                    <w:shd w:val="clear" w:color="auto" w:fill="E5EAEE" w:themeFill="accent1" w:themeFillTint="33"/>
                  </w:tcPr>
                  <w:p w14:paraId="568EB134" w14:textId="77777777" w:rsidR="00F23D6B" w:rsidRPr="00320FCB" w:rsidRDefault="00F23D6B" w:rsidP="0049022D">
                    <w:pPr>
                      <w:spacing w:before="80" w:after="0"/>
                      <w:rPr>
                        <w:rFonts w:asciiTheme="majorHAnsi" w:hAnsiTheme="majorHAnsi" w:cstheme="majorHAnsi"/>
                        <w:color w:val="262626" w:themeColor="text1" w:themeTint="D9"/>
                      </w:rPr>
                    </w:pPr>
                  </w:p>
                </w:tc>
              </w:tr>
              <w:tr w:rsidR="00F23D6B" w:rsidRPr="00320FCB" w14:paraId="31105848"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E6BD37A" w14:textId="77777777" w:rsidR="00F23D6B" w:rsidRPr="00320FCB" w:rsidRDefault="00F23D6B"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699CD645" w14:textId="77777777" w:rsidR="00F23D6B" w:rsidRPr="00320FCB" w:rsidRDefault="00F23D6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40D504EF"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472B25EE"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D5B04E2"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07D741C0" w14:textId="77777777" w:rsidR="00F23D6B" w:rsidRPr="00320FCB" w:rsidRDefault="00F23D6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68020896" w14:textId="77777777" w:rsidR="00F23D6B" w:rsidRPr="00320FCB" w:rsidRDefault="00F23D6B" w:rsidP="004506C3">
                    <w:pPr>
                      <w:spacing w:before="0"/>
                      <w:rPr>
                        <w:rFonts w:asciiTheme="majorHAnsi" w:hAnsiTheme="majorHAnsi" w:cstheme="majorHAnsi"/>
                        <w:color w:val="262626" w:themeColor="text1" w:themeTint="D9"/>
                      </w:rPr>
                    </w:pPr>
                  </w:p>
                </w:tc>
              </w:tr>
              <w:tr w:rsidR="00F23D6B" w:rsidRPr="00320FCB" w14:paraId="40104079"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B178A50" w14:textId="77777777" w:rsidR="00F23D6B" w:rsidRPr="00320FCB" w:rsidRDefault="00F23D6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3121F5D5"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7EE0ACE3"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C558FBB"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4977B7CC"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10D2F629" w14:textId="77777777" w:rsidR="00F23D6B" w:rsidRPr="00320FCB" w:rsidRDefault="00F23D6B" w:rsidP="004506C3">
                    <w:pPr>
                      <w:spacing w:before="80" w:after="0"/>
                      <w:jc w:val="center"/>
                      <w:rPr>
                        <w:rFonts w:asciiTheme="majorHAnsi" w:hAnsiTheme="majorHAnsi" w:cstheme="majorHAnsi"/>
                        <w:color w:val="262626" w:themeColor="text1" w:themeTint="D9"/>
                      </w:rPr>
                    </w:pPr>
                    <w:r>
                      <w:rPr>
                        <w:rFonts w:ascii="Aptos" w:hAnsi="Aptos"/>
                        <w:color w:val="242424"/>
                      </w:rPr>
                      <w:t>773-241-1691</w:t>
                    </w:r>
                  </w:p>
                </w:tc>
                <w:tc>
                  <w:tcPr>
                    <w:tcW w:w="251" w:type="pct"/>
                    <w:tcBorders>
                      <w:top w:val="nil"/>
                      <w:left w:val="nil"/>
                      <w:bottom w:val="nil"/>
                      <w:right w:val="single" w:sz="4" w:space="0" w:color="auto"/>
                    </w:tcBorders>
                    <w:shd w:val="clear" w:color="auto" w:fill="E5EAEE" w:themeFill="accent1" w:themeFillTint="33"/>
                  </w:tcPr>
                  <w:p w14:paraId="083A4FB3" w14:textId="77777777" w:rsidR="00F23D6B" w:rsidRPr="00320FCB" w:rsidRDefault="00F23D6B" w:rsidP="0049022D">
                    <w:pPr>
                      <w:spacing w:before="80" w:after="0"/>
                      <w:rPr>
                        <w:rFonts w:asciiTheme="majorHAnsi" w:hAnsiTheme="majorHAnsi" w:cstheme="majorHAnsi"/>
                        <w:color w:val="262626" w:themeColor="text1" w:themeTint="D9"/>
                      </w:rPr>
                    </w:pPr>
                  </w:p>
                </w:tc>
              </w:tr>
              <w:tr w:rsidR="00F23D6B" w:rsidRPr="00320FCB" w14:paraId="5F5C41D3"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4A862F82" w14:textId="77777777" w:rsidR="00F23D6B" w:rsidRPr="00320FCB" w:rsidRDefault="00F23D6B"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18D967FE" w14:textId="77777777" w:rsidR="00F23D6B" w:rsidRPr="00320FCB" w:rsidRDefault="00F23D6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677745FA"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65C46554"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3A703BBB" w14:textId="77777777" w:rsidR="00F23D6B" w:rsidRPr="00320FCB" w:rsidRDefault="00F23D6B"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7EB04434" w14:textId="77777777" w:rsidR="00F23D6B" w:rsidRPr="00320FCB" w:rsidRDefault="00F23D6B"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4B3585D6" w14:textId="77777777" w:rsidR="00F23D6B" w:rsidRPr="00320FCB" w:rsidRDefault="00F23D6B" w:rsidP="004506C3">
                    <w:pPr>
                      <w:spacing w:before="0"/>
                      <w:rPr>
                        <w:rFonts w:asciiTheme="majorHAnsi" w:hAnsiTheme="majorHAnsi" w:cstheme="majorHAnsi"/>
                        <w:color w:val="262626" w:themeColor="text1" w:themeTint="D9"/>
                      </w:rPr>
                    </w:pPr>
                  </w:p>
                </w:tc>
              </w:tr>
              <w:tr w:rsidR="00F23D6B" w:rsidRPr="00320FCB" w14:paraId="46C4AEE3"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15628BF" w14:textId="77777777" w:rsidR="00F23D6B" w:rsidRPr="00320FCB" w:rsidRDefault="00F23D6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11661336" w14:textId="2955481D" w:rsidR="00F23D6B" w:rsidRPr="00320FCB" w:rsidRDefault="000A76C0" w:rsidP="004506C3">
                    <w:pPr>
                      <w:spacing w:before="80" w:after="0"/>
                      <w:jc w:val="center"/>
                      <w:rPr>
                        <w:rFonts w:asciiTheme="majorHAnsi" w:hAnsiTheme="majorHAnsi" w:cstheme="majorHAnsi"/>
                        <w:color w:val="262626" w:themeColor="text1" w:themeTint="D9"/>
                      </w:rPr>
                    </w:pPr>
                    <w:r>
                      <w:t>Baltimore, MD 21218</w:t>
                    </w:r>
                  </w:p>
                </w:tc>
                <w:tc>
                  <w:tcPr>
                    <w:tcW w:w="175" w:type="pct"/>
                    <w:tcBorders>
                      <w:top w:val="nil"/>
                      <w:left w:val="nil"/>
                      <w:bottom w:val="nil"/>
                      <w:right w:val="nil"/>
                    </w:tcBorders>
                    <w:shd w:val="clear" w:color="auto" w:fill="E5EAEE" w:themeFill="accent1" w:themeFillTint="33"/>
                  </w:tcPr>
                  <w:p w14:paraId="13FBC0C8"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C1F7B0B"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EC02C4A"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4D6FDDD0" w14:textId="45E52CB3" w:rsidR="00F23D6B" w:rsidRPr="00320FCB" w:rsidRDefault="000A76C0" w:rsidP="004506C3">
                    <w:pPr>
                      <w:spacing w:before="80" w:after="0"/>
                      <w:jc w:val="center"/>
                      <w:rPr>
                        <w:rFonts w:asciiTheme="majorHAnsi" w:hAnsiTheme="majorHAnsi" w:cstheme="majorHAnsi"/>
                        <w:color w:val="262626" w:themeColor="text1" w:themeTint="D9"/>
                      </w:rPr>
                    </w:pPr>
                    <w:hyperlink r:id="rId19" w:tgtFrame="_blank" w:history="1">
                      <w:r>
                        <w:rPr>
                          <w:rStyle w:val="Hyperlink"/>
                        </w:rPr>
                        <w:t>mohit_v@outlook.com</w:t>
                      </w:r>
                    </w:hyperlink>
                  </w:p>
                </w:tc>
                <w:tc>
                  <w:tcPr>
                    <w:tcW w:w="251" w:type="pct"/>
                    <w:tcBorders>
                      <w:top w:val="nil"/>
                      <w:left w:val="nil"/>
                      <w:bottom w:val="nil"/>
                      <w:right w:val="single" w:sz="4" w:space="0" w:color="auto"/>
                    </w:tcBorders>
                    <w:shd w:val="clear" w:color="auto" w:fill="E5EAEE" w:themeFill="accent1" w:themeFillTint="33"/>
                  </w:tcPr>
                  <w:p w14:paraId="579D409D" w14:textId="77777777" w:rsidR="00F23D6B" w:rsidRPr="00320FCB" w:rsidRDefault="00F23D6B" w:rsidP="0049022D">
                    <w:pPr>
                      <w:spacing w:before="80" w:after="0"/>
                      <w:rPr>
                        <w:rFonts w:asciiTheme="majorHAnsi" w:hAnsiTheme="majorHAnsi" w:cstheme="majorHAnsi"/>
                        <w:color w:val="262626" w:themeColor="text1" w:themeTint="D9"/>
                      </w:rPr>
                    </w:pPr>
                  </w:p>
                </w:tc>
              </w:tr>
              <w:tr w:rsidR="00F23D6B" w:rsidRPr="00320FCB" w14:paraId="3B06B747"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2760ADE" w14:textId="77777777" w:rsidR="00F23D6B" w:rsidRPr="00320FCB" w:rsidRDefault="00F23D6B"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058B964F" w14:textId="77777777" w:rsidR="00F23D6B" w:rsidRPr="00320FCB" w:rsidRDefault="00F23D6B"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5711F5E5"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67132E92"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65EE8E2C"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0BD126D9" w14:textId="77777777" w:rsidR="00F23D6B" w:rsidRPr="00320FCB" w:rsidRDefault="00F23D6B"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71CC05C8" w14:textId="77777777" w:rsidR="00F23D6B" w:rsidRPr="00320FCB" w:rsidRDefault="00F23D6B" w:rsidP="0049022D">
                    <w:pPr>
                      <w:spacing w:before="80" w:after="0"/>
                      <w:rPr>
                        <w:rFonts w:asciiTheme="majorHAnsi" w:hAnsiTheme="majorHAnsi" w:cstheme="majorHAnsi"/>
                        <w:color w:val="262626" w:themeColor="text1" w:themeTint="D9"/>
                      </w:rPr>
                    </w:pPr>
                  </w:p>
                </w:tc>
              </w:tr>
              <w:tr w:rsidR="00F23D6B" w:rsidRPr="00320FCB" w14:paraId="3877B09B"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BB1EEBF" w14:textId="77777777" w:rsidR="00F23D6B" w:rsidRPr="00320FCB" w:rsidRDefault="00F23D6B"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4420C198" w14:textId="77777777" w:rsidR="00F23D6B" w:rsidRPr="00320FCB" w:rsidRDefault="00F23D6B"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37AFC481" w14:textId="77777777" w:rsidR="00F23D6B" w:rsidRPr="00320FCB" w:rsidRDefault="00F23D6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6D124BFF" w14:textId="77777777" w:rsidR="00F23D6B" w:rsidRPr="00320FCB" w:rsidRDefault="00F23D6B"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71FA6C3F" w14:textId="77777777" w:rsidR="00F23D6B" w:rsidRPr="00320FCB" w:rsidRDefault="00F23D6B"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2F179B68" w14:textId="77777777" w:rsidR="00F23D6B" w:rsidRPr="00320FCB" w:rsidRDefault="00F23D6B"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37B1BBA0" w14:textId="77777777" w:rsidR="00F23D6B" w:rsidRPr="00320FCB" w:rsidRDefault="00F23D6B" w:rsidP="004506C3">
                    <w:pPr>
                      <w:spacing w:before="80" w:after="0"/>
                      <w:rPr>
                        <w:rFonts w:asciiTheme="majorHAnsi" w:hAnsiTheme="majorHAnsi" w:cstheme="majorHAnsi"/>
                        <w:color w:val="262626" w:themeColor="text1" w:themeTint="D9"/>
                      </w:rPr>
                    </w:pPr>
                  </w:p>
                </w:tc>
              </w:tr>
              <w:tr w:rsidR="00F23D6B" w:rsidRPr="00320FCB" w14:paraId="035688A5"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62BF0F16" w14:textId="77777777" w:rsidR="00F23D6B" w:rsidRPr="00320FCB" w:rsidRDefault="00F23D6B"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56B2A498" w14:textId="1AF91093" w:rsidR="00F23D6B"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764679402"/>
                        <w14:checkbox>
                          <w14:checked w14:val="1"/>
                          <w14:checkedState w14:val="00FC" w14:font="Wingdings"/>
                          <w14:uncheckedState w14:val="2610" w14:font="MS Gothic"/>
                        </w14:checkbox>
                      </w:sdtPr>
                      <w:sdtEndPr/>
                      <w:sdtContent>
                        <w:r w:rsidR="000A76C0">
                          <w:rPr>
                            <w:rFonts w:ascii="Wingdings" w:eastAsia="MS Gothic" w:hAnsi="Wingdings" w:cstheme="majorHAnsi"/>
                            <w:b/>
                            <w:caps/>
                            <w:color w:val="262626" w:themeColor="text1" w:themeTint="D9"/>
                          </w:rPr>
                          <w:t>ü</w:t>
                        </w:r>
                      </w:sdtContent>
                    </w:sdt>
                    <w:r w:rsidR="00F23D6B">
                      <w:rPr>
                        <w:rFonts w:asciiTheme="majorHAnsi" w:hAnsiTheme="majorHAnsi" w:cstheme="majorHAnsi"/>
                        <w:b/>
                        <w:bCs/>
                        <w:color w:val="262626" w:themeColor="text1" w:themeTint="D9"/>
                      </w:rPr>
                      <w:t xml:space="preserve">  UCHICAGO FACULTY, RESEARCHER, STAFF</w:t>
                    </w:r>
                  </w:p>
                  <w:p w14:paraId="1E6140C0" w14:textId="332C4C48" w:rsidR="00F23D6B" w:rsidRPr="00320FCB" w:rsidRDefault="00F23D6B"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1453162849"/>
                        <w:placeholder>
                          <w:docPart w:val="DE18F4142A0E254F93ABE801F53D435A"/>
                        </w:placeholder>
                      </w:sdtPr>
                      <w:sdtEndPr>
                        <w:rPr>
                          <w:rStyle w:val="DefaultParagraphFont"/>
                          <w:b/>
                          <w:color w:val="595959" w:themeColor="text1" w:themeTint="A6"/>
                          <w:sz w:val="20"/>
                        </w:rPr>
                      </w:sdtEndPr>
                      <w:sdtContent>
                        <w:r w:rsidR="000A76C0">
                          <w:rPr>
                            <w:rStyle w:val="TypeText"/>
                            <w:rFonts w:asciiTheme="majorHAnsi" w:hAnsiTheme="majorHAnsi" w:cstheme="majorHAnsi"/>
                          </w:rPr>
                          <w:t>P</w:t>
                        </w:r>
                        <w:r w:rsidR="000A76C0">
                          <w:rPr>
                            <w:rStyle w:val="TypeText"/>
                          </w:rPr>
                          <w:t>hysics/PSD</w:t>
                        </w:r>
                      </w:sdtContent>
                    </w:sdt>
                  </w:p>
                </w:tc>
                <w:tc>
                  <w:tcPr>
                    <w:tcW w:w="175" w:type="pct"/>
                    <w:tcBorders>
                      <w:top w:val="nil"/>
                      <w:left w:val="nil"/>
                      <w:bottom w:val="nil"/>
                      <w:right w:val="nil"/>
                    </w:tcBorders>
                    <w:shd w:val="clear" w:color="auto" w:fill="E5EAEE" w:themeFill="accent1" w:themeFillTint="33"/>
                  </w:tcPr>
                  <w:p w14:paraId="13FDBDF3" w14:textId="77777777" w:rsidR="00F23D6B" w:rsidRPr="00320FCB" w:rsidRDefault="00F23D6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086CCF99" w14:textId="77777777" w:rsidR="00F23D6B" w:rsidRPr="00320FCB" w:rsidRDefault="00F23D6B"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164DC86"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256CE682" w14:textId="77777777" w:rsidR="00F23D6B" w:rsidRPr="00083A72" w:rsidRDefault="00F23D6B"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5DD3DD4B" w14:textId="77777777" w:rsidR="00F23D6B" w:rsidRPr="00320FCB" w:rsidRDefault="00F23D6B"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23DD7ECF" w14:textId="77777777" w:rsidR="00F23D6B" w:rsidRPr="00320FCB" w:rsidRDefault="00F23D6B" w:rsidP="004506C3">
                    <w:pPr>
                      <w:spacing w:before="80" w:after="0"/>
                      <w:rPr>
                        <w:rFonts w:asciiTheme="majorHAnsi" w:hAnsiTheme="majorHAnsi" w:cstheme="majorHAnsi"/>
                        <w:color w:val="262626" w:themeColor="text1" w:themeTint="D9"/>
                      </w:rPr>
                    </w:pPr>
                  </w:p>
                </w:tc>
              </w:tr>
              <w:tr w:rsidR="00F23D6B" w:rsidRPr="00320FCB" w14:paraId="0C57654A"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9C4D352" w14:textId="77777777" w:rsidR="00F23D6B" w:rsidRPr="00320FCB" w:rsidRDefault="00F23D6B"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7EEBBF29" w14:textId="077512A1" w:rsidR="00F23D6B"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476456612"/>
                        <w14:checkbox>
                          <w14:checked w14:val="1"/>
                          <w14:checkedState w14:val="00FC" w14:font="Wingdings"/>
                          <w14:uncheckedState w14:val="2610" w14:font="MS Gothic"/>
                        </w14:checkbox>
                      </w:sdtPr>
                      <w:sdtEndPr/>
                      <w:sdtContent>
                        <w:r w:rsidR="000A76C0">
                          <w:rPr>
                            <w:rFonts w:ascii="Wingdings" w:hAnsi="Wingdings" w:cstheme="majorHAnsi"/>
                            <w:b/>
                            <w:caps/>
                            <w:color w:val="262626" w:themeColor="text1" w:themeTint="D9"/>
                          </w:rPr>
                          <w:t>ü</w:t>
                        </w:r>
                      </w:sdtContent>
                    </w:sdt>
                    <w:r w:rsidR="00F23D6B" w:rsidRPr="000B2694">
                      <w:rPr>
                        <w:rFonts w:asciiTheme="majorHAnsi" w:hAnsiTheme="majorHAnsi" w:cstheme="majorHAnsi"/>
                        <w:b/>
                        <w:caps/>
                        <w:color w:val="262626" w:themeColor="text1" w:themeTint="D9"/>
                      </w:rPr>
                      <w:t xml:space="preserve"> </w:t>
                    </w:r>
                    <w:r w:rsidR="00F23D6B">
                      <w:rPr>
                        <w:rFonts w:asciiTheme="majorHAnsi" w:hAnsiTheme="majorHAnsi" w:cstheme="majorHAnsi"/>
                        <w:b/>
                        <w:caps/>
                        <w:color w:val="262626" w:themeColor="text1" w:themeTint="D9"/>
                      </w:rPr>
                      <w:t xml:space="preserve"> </w:t>
                    </w:r>
                    <w:r w:rsidR="00F23D6B" w:rsidRPr="000B2694">
                      <w:rPr>
                        <w:rFonts w:asciiTheme="majorHAnsi" w:hAnsiTheme="majorHAnsi" w:cstheme="majorHAnsi"/>
                        <w:b/>
                        <w:caps/>
                        <w:color w:val="262626" w:themeColor="text1" w:themeTint="D9"/>
                      </w:rPr>
                      <w:t>OTHER AFFILIATION</w:t>
                    </w:r>
                  </w:p>
                  <w:p w14:paraId="351187F3" w14:textId="07860C84" w:rsidR="00F23D6B" w:rsidRPr="00320FCB" w:rsidRDefault="00F23D6B"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189269426"/>
                        <w:placeholder>
                          <w:docPart w:val="A0BA393BDF2C1042BD313D6E7CA1D95D"/>
                        </w:placeholder>
                      </w:sdtPr>
                      <w:sdtEndPr>
                        <w:rPr>
                          <w:rStyle w:val="DefaultParagraphFont"/>
                          <w:b/>
                          <w:color w:val="595959" w:themeColor="text1" w:themeTint="A6"/>
                          <w:sz w:val="20"/>
                        </w:rPr>
                      </w:sdtEndPr>
                      <w:sdtContent>
                        <w:r w:rsidR="000A76C0">
                          <w:rPr>
                            <w:rStyle w:val="TypeText"/>
                            <w:rFonts w:asciiTheme="majorHAnsi" w:hAnsiTheme="majorHAnsi" w:cstheme="majorHAnsi"/>
                          </w:rPr>
                          <w:t>Johns Hopkins University</w:t>
                        </w:r>
                      </w:sdtContent>
                    </w:sdt>
                  </w:p>
                </w:tc>
                <w:tc>
                  <w:tcPr>
                    <w:tcW w:w="175" w:type="pct"/>
                    <w:tcBorders>
                      <w:top w:val="nil"/>
                      <w:left w:val="nil"/>
                      <w:bottom w:val="nil"/>
                      <w:right w:val="nil"/>
                    </w:tcBorders>
                    <w:shd w:val="clear" w:color="auto" w:fill="E5EAEE" w:themeFill="accent1" w:themeFillTint="33"/>
                  </w:tcPr>
                  <w:p w14:paraId="7C993916" w14:textId="77777777" w:rsidR="00F23D6B" w:rsidRPr="00320FCB" w:rsidRDefault="00F23D6B"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1D2FE998" w14:textId="77777777" w:rsidR="00F23D6B" w:rsidRPr="00320FCB" w:rsidRDefault="00F23D6B"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2213593" w14:textId="77777777" w:rsidR="00F23D6B" w:rsidRPr="00320FCB" w:rsidRDefault="00F23D6B"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5F111B92" w14:textId="77777777" w:rsidR="00F23D6B"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677735925"/>
                        <w14:checkbox>
                          <w14:checked w14:val="0"/>
                          <w14:checkedState w14:val="00FC" w14:font="Wingdings"/>
                          <w14:uncheckedState w14:val="2610" w14:font="MS Gothic"/>
                        </w14:checkbox>
                      </w:sdtPr>
                      <w:sdtEndPr/>
                      <w:sdtContent>
                        <w:r w:rsidR="00F23D6B">
                          <w:rPr>
                            <w:rFonts w:ascii="MS Gothic" w:eastAsia="MS Gothic" w:hAnsi="MS Gothic" w:cstheme="majorHAnsi" w:hint="eastAsia"/>
                            <w:b/>
                            <w:color w:val="262626" w:themeColor="text1" w:themeTint="D9"/>
                          </w:rPr>
                          <w:t>☐</w:t>
                        </w:r>
                      </w:sdtContent>
                    </w:sdt>
                    <w:r w:rsidR="00F23D6B" w:rsidRPr="000B2694">
                      <w:rPr>
                        <w:rFonts w:asciiTheme="majorHAnsi" w:hAnsiTheme="majorHAnsi" w:cstheme="majorHAnsi"/>
                        <w:b/>
                        <w:caps/>
                        <w:color w:val="262626" w:themeColor="text1" w:themeTint="D9"/>
                      </w:rPr>
                      <w:t xml:space="preserve"> </w:t>
                    </w:r>
                    <w:r w:rsidR="00F23D6B">
                      <w:rPr>
                        <w:rFonts w:asciiTheme="majorHAnsi" w:hAnsiTheme="majorHAnsi" w:cstheme="majorHAnsi"/>
                        <w:b/>
                        <w:caps/>
                        <w:color w:val="262626" w:themeColor="text1" w:themeTint="D9"/>
                      </w:rPr>
                      <w:t xml:space="preserve"> </w:t>
                    </w:r>
                    <w:r w:rsidR="00F23D6B"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2E5BA1B5" w14:textId="77777777" w:rsidR="00F23D6B" w:rsidRPr="00320FCB" w:rsidRDefault="00F23D6B" w:rsidP="004506C3">
                    <w:pPr>
                      <w:spacing w:before="80" w:after="0"/>
                      <w:rPr>
                        <w:rFonts w:asciiTheme="majorHAnsi" w:hAnsiTheme="majorHAnsi" w:cstheme="majorHAnsi"/>
                        <w:color w:val="262626" w:themeColor="text1" w:themeTint="D9"/>
                      </w:rPr>
                    </w:pPr>
                  </w:p>
                </w:tc>
              </w:tr>
              <w:tr w:rsidR="00F23D6B" w:rsidRPr="00320FCB" w14:paraId="4850F28E"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0FD574C5" w14:textId="77777777" w:rsidR="00F23D6B" w:rsidRPr="00320FCB" w:rsidRDefault="00F23D6B"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0AED557A" w14:textId="77777777" w:rsidR="00F23D6B" w:rsidRPr="00320FCB" w:rsidRDefault="00F23D6B"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64760055" wp14:editId="1DF7B96A">
                          <wp:extent cx="95194" cy="95194"/>
                          <wp:effectExtent l="0" t="0" r="635" b="635"/>
                          <wp:docPr id="102017110" name="Picture 10201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4DF4EDBB" w14:textId="791B5460" w:rsidR="00F23D6B" w:rsidRPr="00320FCB" w:rsidRDefault="00F23D6B"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1302080271"/>
              <w:placeholder>
                <w:docPart w:val="9300D39C2D22F34A8E95C6838BE30A64"/>
              </w:placeholder>
              <w15:repeatingSectionItem/>
            </w:sdtPr>
            <w:sdtEndPr>
              <w:rPr>
                <w:caps w:val="0"/>
              </w:rPr>
            </w:sdtEndPr>
            <w:sdtContent>
              <w:tr w:rsidR="000A76C0" w:rsidRPr="00320FCB" w14:paraId="7052A777"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0FA0B96"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339B4997" w14:textId="77777777" w:rsidR="000A76C0" w:rsidRPr="00320FCB" w:rsidRDefault="000A76C0"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6763065C" w14:textId="77777777" w:rsidR="000A76C0"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1953700695"/>
                        <w14:checkbox>
                          <w14:checked w14:val="0"/>
                          <w14:checkedState w14:val="00FC" w14:font="Wingdings"/>
                          <w14:uncheckedState w14:val="2610" w14:font="MS Gothic"/>
                        </w14:checkbox>
                      </w:sdtPr>
                      <w:sdtEndPr/>
                      <w:sdtContent>
                        <w:r w:rsidR="000A76C0">
                          <w:rPr>
                            <w:rFonts w:ascii="MS Gothic" w:eastAsia="MS Gothic" w:hAnsi="MS Gothic" w:cstheme="majorHAnsi" w:hint="eastAsia"/>
                            <w:b/>
                            <w:color w:val="262626" w:themeColor="text1" w:themeTint="D9"/>
                          </w:rPr>
                          <w:t>☐</w:t>
                        </w:r>
                      </w:sdtContent>
                    </w:sdt>
                  </w:p>
                </w:tc>
                <w:tc>
                  <w:tcPr>
                    <w:tcW w:w="504" w:type="pct"/>
                    <w:tcBorders>
                      <w:top w:val="nil"/>
                      <w:left w:val="nil"/>
                      <w:bottom w:val="nil"/>
                      <w:right w:val="nil"/>
                    </w:tcBorders>
                    <w:shd w:val="clear" w:color="auto" w:fill="E5EAEE" w:themeFill="accent1" w:themeFillTint="33"/>
                    <w:vAlign w:val="center"/>
                  </w:tcPr>
                  <w:p w14:paraId="5CF7F5D3" w14:textId="28E090C5" w:rsidR="000A76C0" w:rsidRPr="00320FCB" w:rsidRDefault="000A76C0"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2078352329"/>
                        <w14:checkbox>
                          <w14:checked w14:val="1"/>
                          <w14:checkedState w14:val="00FC" w14:font="Wingdings"/>
                          <w14:uncheckedState w14:val="2610" w14:font="MS Gothic"/>
                        </w14:checkbox>
                      </w:sdtPr>
                      <w:sdtEndPr/>
                      <w:sdtContent>
                        <w:r w:rsidR="00AE6110">
                          <w:rPr>
                            <w:rFonts w:ascii="Wingdings" w:hAnsi="Wingdings" w:cstheme="majorHAnsi"/>
                            <w:b/>
                            <w:color w:val="262626" w:themeColor="text1" w:themeTint="D9"/>
                          </w:rPr>
                          <w:t>ü</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2F9E89E7"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701D2C1F"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2A328CDC"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5BF90CEA"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DEF6E60"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56A332A"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6639A760" w14:textId="77777777" w:rsidR="000A76C0" w:rsidRPr="00320FCB" w:rsidRDefault="000A76C0"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4CD6F4E7" w14:textId="77777777" w:rsidR="000A76C0" w:rsidRPr="00320FCB" w:rsidRDefault="000A76C0"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6D7E1263"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18946351"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0FB2DDF0"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3197F436"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7C7146D8"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20B7C482" w14:textId="66C4B98C" w:rsidR="000A76C0" w:rsidRPr="00320FCB" w:rsidRDefault="000A76C0"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David</w:t>
                    </w:r>
                  </w:p>
                </w:tc>
                <w:tc>
                  <w:tcPr>
                    <w:tcW w:w="175" w:type="pct"/>
                    <w:tcBorders>
                      <w:top w:val="nil"/>
                      <w:left w:val="nil"/>
                      <w:bottom w:val="nil"/>
                      <w:right w:val="nil"/>
                    </w:tcBorders>
                    <w:shd w:val="clear" w:color="auto" w:fill="E5EAEE" w:themeFill="accent1" w:themeFillTint="33"/>
                    <w:vAlign w:val="bottom"/>
                  </w:tcPr>
                  <w:p w14:paraId="44FA6241" w14:textId="77777777" w:rsidR="000A76C0" w:rsidRPr="00320FCB" w:rsidRDefault="000A76C0"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549825D6" w14:textId="77777777" w:rsidR="000A76C0" w:rsidRPr="00320FCB" w:rsidRDefault="000A76C0"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6BF074DB"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02BFE7E7" w14:textId="4D0DEDAA" w:rsidR="000A76C0" w:rsidRPr="00320FCB" w:rsidRDefault="000A76C0"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Demille</w:t>
                    </w:r>
                  </w:p>
                </w:tc>
                <w:tc>
                  <w:tcPr>
                    <w:tcW w:w="251" w:type="pct"/>
                    <w:tcBorders>
                      <w:top w:val="nil"/>
                      <w:left w:val="nil"/>
                      <w:bottom w:val="nil"/>
                      <w:right w:val="single" w:sz="4" w:space="0" w:color="auto"/>
                    </w:tcBorders>
                    <w:shd w:val="clear" w:color="auto" w:fill="E5EAEE" w:themeFill="accent1" w:themeFillTint="33"/>
                  </w:tcPr>
                  <w:p w14:paraId="17304371"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34203E13"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2D8081E7"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36043CEE"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5BA25146"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7D14C9F6"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2194D2E9" w14:textId="77777777" w:rsidR="000A76C0" w:rsidRPr="00320FCB" w:rsidRDefault="000A76C0"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656C07BD"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7C71C85B"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r>
              <w:tr w:rsidR="000A76C0" w:rsidRPr="00320FCB" w14:paraId="369DBBF5"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53FA31D9"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40572E98" w14:textId="11CCD59B" w:rsidR="000A76C0" w:rsidRPr="00320FCB" w:rsidRDefault="00D727BE" w:rsidP="0049022D">
                    <w:pPr>
                      <w:spacing w:before="80" w:after="0"/>
                      <w:rPr>
                        <w:rFonts w:asciiTheme="majorHAnsi" w:hAnsiTheme="majorHAnsi" w:cstheme="majorHAnsi"/>
                        <w:color w:val="262626" w:themeColor="text1" w:themeTint="D9"/>
                      </w:rPr>
                    </w:pPr>
                    <w:r>
                      <w:t>303 Tuscany Rd.</w:t>
                    </w:r>
                  </w:p>
                </w:tc>
                <w:tc>
                  <w:tcPr>
                    <w:tcW w:w="175" w:type="pct"/>
                    <w:tcBorders>
                      <w:top w:val="nil"/>
                      <w:left w:val="nil"/>
                      <w:bottom w:val="nil"/>
                      <w:right w:val="nil"/>
                    </w:tcBorders>
                    <w:shd w:val="clear" w:color="auto" w:fill="E5EAEE" w:themeFill="accent1" w:themeFillTint="33"/>
                  </w:tcPr>
                  <w:p w14:paraId="6BA3521C" w14:textId="77777777" w:rsidR="000A76C0" w:rsidRPr="00320FCB" w:rsidRDefault="000A76C0"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391F4A7" w14:textId="77777777" w:rsidR="000A76C0" w:rsidRPr="00320FCB" w:rsidRDefault="000A76C0"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4163ADDE" w14:textId="77777777" w:rsidR="000A76C0" w:rsidRPr="00320FCB" w:rsidRDefault="000A76C0"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2811F996" w14:textId="784F3040" w:rsidR="000A76C0" w:rsidRPr="00320FCB" w:rsidRDefault="00D727BE"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United States of America</w:t>
                    </w:r>
                  </w:p>
                </w:tc>
                <w:tc>
                  <w:tcPr>
                    <w:tcW w:w="251" w:type="pct"/>
                    <w:tcBorders>
                      <w:top w:val="nil"/>
                      <w:left w:val="nil"/>
                      <w:bottom w:val="nil"/>
                      <w:right w:val="single" w:sz="4" w:space="0" w:color="auto"/>
                    </w:tcBorders>
                    <w:shd w:val="clear" w:color="auto" w:fill="E5EAEE" w:themeFill="accent1" w:themeFillTint="33"/>
                  </w:tcPr>
                  <w:p w14:paraId="54A0C476"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70C33046"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5C407EB8" w14:textId="77777777" w:rsidR="000A76C0" w:rsidRPr="00320FCB" w:rsidRDefault="000A76C0"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314A3515"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06E3311D"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4DFC7C7"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27FFF782"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21C70461"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6AFFC205" w14:textId="77777777" w:rsidR="000A76C0" w:rsidRPr="00320FCB" w:rsidRDefault="000A76C0" w:rsidP="004506C3">
                    <w:pPr>
                      <w:spacing w:before="0"/>
                      <w:rPr>
                        <w:rFonts w:asciiTheme="majorHAnsi" w:hAnsiTheme="majorHAnsi" w:cstheme="majorHAnsi"/>
                        <w:color w:val="262626" w:themeColor="text1" w:themeTint="D9"/>
                      </w:rPr>
                    </w:pPr>
                  </w:p>
                </w:tc>
              </w:tr>
              <w:tr w:rsidR="000A76C0" w:rsidRPr="00320FCB" w14:paraId="3F7B34EE"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0B1FF461"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63EEE5F5"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5EF8D519"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B140BE8"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B19855F"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3D1E48EE" w14:textId="6E4262BA" w:rsidR="000A76C0" w:rsidRPr="00320FCB" w:rsidRDefault="00D727BE" w:rsidP="004506C3">
                    <w:pPr>
                      <w:spacing w:before="80" w:after="0"/>
                      <w:jc w:val="center"/>
                      <w:rPr>
                        <w:rFonts w:asciiTheme="majorHAnsi" w:hAnsiTheme="majorHAnsi" w:cstheme="majorHAnsi"/>
                        <w:color w:val="262626" w:themeColor="text1" w:themeTint="D9"/>
                      </w:rPr>
                    </w:pPr>
                    <w:r>
                      <w:t>203-376-1619</w:t>
                    </w:r>
                  </w:p>
                </w:tc>
                <w:tc>
                  <w:tcPr>
                    <w:tcW w:w="251" w:type="pct"/>
                    <w:tcBorders>
                      <w:top w:val="nil"/>
                      <w:left w:val="nil"/>
                      <w:bottom w:val="nil"/>
                      <w:right w:val="single" w:sz="4" w:space="0" w:color="auto"/>
                    </w:tcBorders>
                    <w:shd w:val="clear" w:color="auto" w:fill="E5EAEE" w:themeFill="accent1" w:themeFillTint="33"/>
                  </w:tcPr>
                  <w:p w14:paraId="4DE0ADDF"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1A9D372B"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4AA5E08" w14:textId="77777777" w:rsidR="000A76C0" w:rsidRPr="00320FCB" w:rsidRDefault="000A76C0"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46E6555D"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0D659F63"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EA06133"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39BD98E6"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399F9250"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39BCC9F9" w14:textId="77777777" w:rsidR="000A76C0" w:rsidRPr="00320FCB" w:rsidRDefault="000A76C0" w:rsidP="004506C3">
                    <w:pPr>
                      <w:spacing w:before="0"/>
                      <w:rPr>
                        <w:rFonts w:asciiTheme="majorHAnsi" w:hAnsiTheme="majorHAnsi" w:cstheme="majorHAnsi"/>
                        <w:color w:val="262626" w:themeColor="text1" w:themeTint="D9"/>
                      </w:rPr>
                    </w:pPr>
                  </w:p>
                </w:tc>
              </w:tr>
              <w:tr w:rsidR="000A76C0" w:rsidRPr="00320FCB" w14:paraId="707B1331"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1C5A1AB4"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47BF3A11" w14:textId="4A79814D" w:rsidR="000A76C0" w:rsidRPr="00320FCB" w:rsidRDefault="00D727BE" w:rsidP="004506C3">
                    <w:pPr>
                      <w:spacing w:before="80" w:after="0"/>
                      <w:jc w:val="center"/>
                      <w:rPr>
                        <w:rFonts w:asciiTheme="majorHAnsi" w:hAnsiTheme="majorHAnsi" w:cstheme="majorHAnsi"/>
                        <w:color w:val="262626" w:themeColor="text1" w:themeTint="D9"/>
                      </w:rPr>
                    </w:pPr>
                    <w:r>
                      <w:t>Baltimore, MD 21210</w:t>
                    </w:r>
                  </w:p>
                </w:tc>
                <w:tc>
                  <w:tcPr>
                    <w:tcW w:w="175" w:type="pct"/>
                    <w:tcBorders>
                      <w:top w:val="nil"/>
                      <w:left w:val="nil"/>
                      <w:bottom w:val="nil"/>
                      <w:right w:val="nil"/>
                    </w:tcBorders>
                    <w:shd w:val="clear" w:color="auto" w:fill="E5EAEE" w:themeFill="accent1" w:themeFillTint="33"/>
                  </w:tcPr>
                  <w:p w14:paraId="0E236D61"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027D57E"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1335FF8B"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199936E4" w14:textId="395D6151" w:rsidR="000A76C0" w:rsidRPr="00320FCB" w:rsidRDefault="00AE6110" w:rsidP="004506C3">
                    <w:pPr>
                      <w:spacing w:before="80" w:after="0"/>
                      <w:jc w:val="center"/>
                      <w:rPr>
                        <w:rFonts w:asciiTheme="majorHAnsi" w:hAnsiTheme="majorHAnsi" w:cstheme="majorHAnsi"/>
                        <w:color w:val="262626" w:themeColor="text1" w:themeTint="D9"/>
                      </w:rPr>
                    </w:pPr>
                    <w:hyperlink r:id="rId20" w:tgtFrame="_blank" w:history="1">
                      <w:r>
                        <w:rPr>
                          <w:rStyle w:val="Hyperlink"/>
                        </w:rPr>
                        <w:t>david.</w:t>
                      </w:r>
                      <w:r>
                        <w:rPr>
                          <w:rStyle w:val="il"/>
                          <w:color w:val="0000FF"/>
                          <w:u w:val="single"/>
                        </w:rPr>
                        <w:t>demille</w:t>
                      </w:r>
                      <w:r>
                        <w:rPr>
                          <w:rStyle w:val="Hyperlink"/>
                        </w:rPr>
                        <w:t>@jhu.edu</w:t>
                      </w:r>
                    </w:hyperlink>
                  </w:p>
                </w:tc>
                <w:tc>
                  <w:tcPr>
                    <w:tcW w:w="251" w:type="pct"/>
                    <w:tcBorders>
                      <w:top w:val="nil"/>
                      <w:left w:val="nil"/>
                      <w:bottom w:val="nil"/>
                      <w:right w:val="single" w:sz="4" w:space="0" w:color="auto"/>
                    </w:tcBorders>
                    <w:shd w:val="clear" w:color="auto" w:fill="E5EAEE" w:themeFill="accent1" w:themeFillTint="33"/>
                  </w:tcPr>
                  <w:p w14:paraId="25DB7DEF"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05B7A17E"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3C9C3B42"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509A2193" w14:textId="77777777" w:rsidR="000A76C0" w:rsidRPr="00320FCB" w:rsidRDefault="000A76C0"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4406F2FF"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59A4FE5F"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29BF6545"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2E9CCAFB" w14:textId="77777777" w:rsidR="000A76C0" w:rsidRPr="00320FCB" w:rsidRDefault="000A76C0"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5023BA87"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4C310A05"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70BB0715" w14:textId="77777777" w:rsidR="000A76C0" w:rsidRPr="00320FCB" w:rsidRDefault="000A76C0"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20BA631" w14:textId="77777777" w:rsidR="000A76C0" w:rsidRPr="00320FCB" w:rsidRDefault="000A76C0"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23F37F7E"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4F6EC882" w14:textId="77777777" w:rsidR="000A76C0" w:rsidRPr="00320FCB" w:rsidRDefault="000A76C0"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680F04DB"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233A3966" w14:textId="77777777" w:rsidR="000A76C0" w:rsidRPr="00320FCB" w:rsidRDefault="000A76C0"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0BB8D0DB"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1BF96AFC"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105A3EF5" w14:textId="77777777" w:rsidR="000A76C0" w:rsidRPr="00320FCB" w:rsidRDefault="000A76C0"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712DE803" w14:textId="63FE6CC6" w:rsidR="000A76C0"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713569674"/>
                        <w14:checkbox>
                          <w14:checked w14:val="1"/>
                          <w14:checkedState w14:val="00FC" w14:font="Wingdings"/>
                          <w14:uncheckedState w14:val="2610" w14:font="MS Gothic"/>
                        </w14:checkbox>
                      </w:sdtPr>
                      <w:sdtEndPr/>
                      <w:sdtContent>
                        <w:r w:rsidR="00AE6110">
                          <w:rPr>
                            <w:rFonts w:ascii="Wingdings" w:eastAsia="MS Gothic" w:hAnsi="Wingdings" w:cstheme="majorHAnsi"/>
                            <w:b/>
                            <w:caps/>
                            <w:color w:val="262626" w:themeColor="text1" w:themeTint="D9"/>
                          </w:rPr>
                          <w:t>ü</w:t>
                        </w:r>
                      </w:sdtContent>
                    </w:sdt>
                    <w:r w:rsidR="000A76C0">
                      <w:rPr>
                        <w:rFonts w:asciiTheme="majorHAnsi" w:hAnsiTheme="majorHAnsi" w:cstheme="majorHAnsi"/>
                        <w:b/>
                        <w:bCs/>
                        <w:color w:val="262626" w:themeColor="text1" w:themeTint="D9"/>
                      </w:rPr>
                      <w:t xml:space="preserve">  UCHICAGO FACULTY, RESEARCHER, STAFF</w:t>
                    </w:r>
                  </w:p>
                  <w:p w14:paraId="092A9EF9" w14:textId="6626B911" w:rsidR="000A76C0" w:rsidRPr="00320FCB" w:rsidRDefault="000A76C0"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443993642"/>
                        <w:placeholder>
                          <w:docPart w:val="391EECA238C0A344804010481BD56420"/>
                        </w:placeholder>
                      </w:sdtPr>
                      <w:sdtEndPr>
                        <w:rPr>
                          <w:rStyle w:val="DefaultParagraphFont"/>
                          <w:b/>
                          <w:color w:val="595959" w:themeColor="text1" w:themeTint="A6"/>
                          <w:sz w:val="20"/>
                        </w:rPr>
                      </w:sdtEndPr>
                      <w:sdtContent>
                        <w:r w:rsidR="00AE6110">
                          <w:rPr>
                            <w:rStyle w:val="TypeText"/>
                            <w:rFonts w:asciiTheme="majorHAnsi" w:hAnsiTheme="majorHAnsi" w:cstheme="majorHAnsi"/>
                          </w:rPr>
                          <w:t>P</w:t>
                        </w:r>
                        <w:r w:rsidR="00AE6110">
                          <w:rPr>
                            <w:rStyle w:val="TypeText"/>
                          </w:rPr>
                          <w:t>hysics/PSD</w:t>
                        </w:r>
                      </w:sdtContent>
                    </w:sdt>
                  </w:p>
                </w:tc>
                <w:tc>
                  <w:tcPr>
                    <w:tcW w:w="175" w:type="pct"/>
                    <w:tcBorders>
                      <w:top w:val="nil"/>
                      <w:left w:val="nil"/>
                      <w:bottom w:val="nil"/>
                      <w:right w:val="nil"/>
                    </w:tcBorders>
                    <w:shd w:val="clear" w:color="auto" w:fill="E5EAEE" w:themeFill="accent1" w:themeFillTint="33"/>
                  </w:tcPr>
                  <w:p w14:paraId="43216EE1"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74A77EF5"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58BE794F"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1E40B2BA" w14:textId="77777777" w:rsidR="000A76C0" w:rsidRPr="00083A72" w:rsidRDefault="000A76C0"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33155A0B" w14:textId="77777777" w:rsidR="000A76C0" w:rsidRPr="00320FCB" w:rsidRDefault="000A76C0"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552C34FB"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4200F02A"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4A8A0B4E" w14:textId="77777777" w:rsidR="000A76C0" w:rsidRPr="00320FCB" w:rsidRDefault="000A76C0"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2CE08D4C" w14:textId="59647B0C" w:rsidR="000A76C0"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1117803039"/>
                        <w14:checkbox>
                          <w14:checked w14:val="1"/>
                          <w14:checkedState w14:val="00FC" w14:font="Wingdings"/>
                          <w14:uncheckedState w14:val="2610" w14:font="MS Gothic"/>
                        </w14:checkbox>
                      </w:sdtPr>
                      <w:sdtEndPr/>
                      <w:sdtContent>
                        <w:r w:rsidR="00AE6110">
                          <w:rPr>
                            <w:rFonts w:ascii="Wingdings" w:hAnsi="Wingdings" w:cstheme="majorHAnsi"/>
                            <w:b/>
                            <w:caps/>
                            <w:color w:val="262626" w:themeColor="text1" w:themeTint="D9"/>
                          </w:rPr>
                          <w:t>ü</w:t>
                        </w:r>
                      </w:sdtContent>
                    </w:sdt>
                    <w:r w:rsidR="000A76C0" w:rsidRPr="000B2694">
                      <w:rPr>
                        <w:rFonts w:asciiTheme="majorHAnsi" w:hAnsiTheme="majorHAnsi" w:cstheme="majorHAnsi"/>
                        <w:b/>
                        <w:caps/>
                        <w:color w:val="262626" w:themeColor="text1" w:themeTint="D9"/>
                      </w:rPr>
                      <w:t xml:space="preserve"> </w:t>
                    </w:r>
                    <w:r w:rsidR="000A76C0">
                      <w:rPr>
                        <w:rFonts w:asciiTheme="majorHAnsi" w:hAnsiTheme="majorHAnsi" w:cstheme="majorHAnsi"/>
                        <w:b/>
                        <w:caps/>
                        <w:color w:val="262626" w:themeColor="text1" w:themeTint="D9"/>
                      </w:rPr>
                      <w:t xml:space="preserve"> </w:t>
                    </w:r>
                    <w:r w:rsidR="000A76C0" w:rsidRPr="000B2694">
                      <w:rPr>
                        <w:rFonts w:asciiTheme="majorHAnsi" w:hAnsiTheme="majorHAnsi" w:cstheme="majorHAnsi"/>
                        <w:b/>
                        <w:caps/>
                        <w:color w:val="262626" w:themeColor="text1" w:themeTint="D9"/>
                      </w:rPr>
                      <w:t>OTHER AFFILIATION</w:t>
                    </w:r>
                  </w:p>
                  <w:p w14:paraId="3D996DE8" w14:textId="6C9FD48E" w:rsidR="000A76C0" w:rsidRPr="00320FCB" w:rsidRDefault="000A76C0"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1027870199"/>
                        <w:placeholder>
                          <w:docPart w:val="73D73A7ADD17FD42881FF5A26AD8FB88"/>
                        </w:placeholder>
                      </w:sdtPr>
                      <w:sdtEndPr>
                        <w:rPr>
                          <w:rStyle w:val="DefaultParagraphFont"/>
                          <w:b/>
                          <w:color w:val="595959" w:themeColor="text1" w:themeTint="A6"/>
                          <w:sz w:val="20"/>
                        </w:rPr>
                      </w:sdtEndPr>
                      <w:sdtContent>
                        <w:r w:rsidR="00AE6110">
                          <w:rPr>
                            <w:rStyle w:val="TypeText"/>
                            <w:rFonts w:asciiTheme="majorHAnsi" w:hAnsiTheme="majorHAnsi" w:cstheme="majorHAnsi"/>
                          </w:rPr>
                          <w:t>J</w:t>
                        </w:r>
                        <w:r w:rsidR="00AE6110">
                          <w:rPr>
                            <w:rStyle w:val="TypeText"/>
                          </w:rPr>
                          <w:t>ohns Hopkins University, Argonne National Laboratory</w:t>
                        </w:r>
                      </w:sdtContent>
                    </w:sdt>
                  </w:p>
                </w:tc>
                <w:tc>
                  <w:tcPr>
                    <w:tcW w:w="175" w:type="pct"/>
                    <w:tcBorders>
                      <w:top w:val="nil"/>
                      <w:left w:val="nil"/>
                      <w:bottom w:val="nil"/>
                      <w:right w:val="nil"/>
                    </w:tcBorders>
                    <w:shd w:val="clear" w:color="auto" w:fill="E5EAEE" w:themeFill="accent1" w:themeFillTint="33"/>
                  </w:tcPr>
                  <w:p w14:paraId="421A3A31"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03374CA3"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7B83ACBA"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05865F86" w14:textId="77777777" w:rsidR="000A76C0"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1619368255"/>
                        <w14:checkbox>
                          <w14:checked w14:val="0"/>
                          <w14:checkedState w14:val="00FC" w14:font="Wingdings"/>
                          <w14:uncheckedState w14:val="2610" w14:font="MS Gothic"/>
                        </w14:checkbox>
                      </w:sdtPr>
                      <w:sdtEndPr/>
                      <w:sdtContent>
                        <w:r w:rsidR="000A76C0">
                          <w:rPr>
                            <w:rFonts w:ascii="MS Gothic" w:eastAsia="MS Gothic" w:hAnsi="MS Gothic" w:cstheme="majorHAnsi" w:hint="eastAsia"/>
                            <w:b/>
                            <w:color w:val="262626" w:themeColor="text1" w:themeTint="D9"/>
                          </w:rPr>
                          <w:t>☐</w:t>
                        </w:r>
                      </w:sdtContent>
                    </w:sdt>
                    <w:r w:rsidR="000A76C0" w:rsidRPr="000B2694">
                      <w:rPr>
                        <w:rFonts w:asciiTheme="majorHAnsi" w:hAnsiTheme="majorHAnsi" w:cstheme="majorHAnsi"/>
                        <w:b/>
                        <w:caps/>
                        <w:color w:val="262626" w:themeColor="text1" w:themeTint="D9"/>
                      </w:rPr>
                      <w:t xml:space="preserve"> </w:t>
                    </w:r>
                    <w:r w:rsidR="000A76C0">
                      <w:rPr>
                        <w:rFonts w:asciiTheme="majorHAnsi" w:hAnsiTheme="majorHAnsi" w:cstheme="majorHAnsi"/>
                        <w:b/>
                        <w:caps/>
                        <w:color w:val="262626" w:themeColor="text1" w:themeTint="D9"/>
                      </w:rPr>
                      <w:t xml:space="preserve"> </w:t>
                    </w:r>
                    <w:r w:rsidR="000A76C0"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0F0B5D24"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3310A295"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390A5D0A" w14:textId="77777777" w:rsidR="000A76C0" w:rsidRPr="00320FCB" w:rsidRDefault="000A76C0"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5DA0240B" w14:textId="77777777" w:rsidR="000A76C0" w:rsidRPr="00320FCB" w:rsidRDefault="000A76C0"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203A0439" wp14:editId="6CC0CD3B">
                          <wp:extent cx="95194" cy="95194"/>
                          <wp:effectExtent l="0" t="0" r="635" b="635"/>
                          <wp:docPr id="1690626776" name="Picture 169062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6393AAE9" w14:textId="0013C218" w:rsidR="000A76C0" w:rsidRPr="00320FCB" w:rsidRDefault="000A76C0" w:rsidP="0049022D">
                    <w:pPr>
                      <w:spacing w:before="0" w:after="120"/>
                      <w:jc w:val="center"/>
                      <w:rPr>
                        <w:rFonts w:asciiTheme="majorHAnsi" w:hAnsiTheme="majorHAnsi" w:cstheme="majorHAnsi"/>
                        <w:b/>
                        <w:color w:val="262626" w:themeColor="text1" w:themeTint="D9"/>
                      </w:rPr>
                    </w:pPr>
                  </w:p>
                </w:tc>
              </w:tr>
            </w:sdtContent>
          </w:sdt>
          <w:sdt>
            <w:sdtPr>
              <w:rPr>
                <w:rFonts w:asciiTheme="majorHAnsi" w:hAnsiTheme="majorHAnsi" w:cstheme="majorHAnsi"/>
                <w:b/>
                <w:caps/>
                <w:color w:val="262626" w:themeColor="text1" w:themeTint="D9"/>
              </w:rPr>
              <w:id w:val="1453586570"/>
              <w:placeholder>
                <w:docPart w:val="9BA487A402FC85489AE5385634BB1FA7"/>
              </w:placeholder>
              <w15:repeatingSectionItem/>
            </w:sdtPr>
            <w:sdtEndPr>
              <w:rPr>
                <w:caps w:val="0"/>
              </w:rPr>
            </w:sdtEndPr>
            <w:sdtContent>
              <w:tr w:rsidR="000A76C0" w:rsidRPr="00320FCB" w14:paraId="13BCCED4"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227442CF"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6133BF30" w14:textId="77777777" w:rsidR="000A76C0" w:rsidRPr="00320FCB" w:rsidRDefault="000A76C0" w:rsidP="0049022D">
                    <w:pPr>
                      <w:spacing w:before="80" w:after="0"/>
                      <w:rPr>
                        <w:rFonts w:asciiTheme="majorHAnsi" w:hAnsiTheme="majorHAnsi" w:cstheme="majorHAnsi"/>
                        <w:b/>
                        <w:caps/>
                        <w:color w:val="262626" w:themeColor="text1" w:themeTint="D9"/>
                        <w:sz w:val="21"/>
                        <w:szCs w:val="21"/>
                      </w:rPr>
                    </w:pPr>
                    <w:r w:rsidRPr="0035329A">
                      <w:rPr>
                        <w:rFonts w:asciiTheme="majorHAnsi" w:hAnsiTheme="majorHAnsi" w:cstheme="majorHAnsi"/>
                        <w:b/>
                        <w:caps/>
                        <w:color w:val="262626" w:themeColor="text1" w:themeTint="D9"/>
                        <w:spacing w:val="10"/>
                      </w:rPr>
                      <w:t>Is this the LEAD PRINCIPAL INVESTIGATOR?</w:t>
                    </w:r>
                  </w:p>
                </w:tc>
                <w:tc>
                  <w:tcPr>
                    <w:tcW w:w="175" w:type="pct"/>
                    <w:tcBorders>
                      <w:top w:val="nil"/>
                      <w:left w:val="nil"/>
                      <w:bottom w:val="nil"/>
                      <w:right w:val="nil"/>
                    </w:tcBorders>
                    <w:shd w:val="clear" w:color="auto" w:fill="E5EAEE" w:themeFill="accent1" w:themeFillTint="33"/>
                    <w:vAlign w:val="center"/>
                  </w:tcPr>
                  <w:p w14:paraId="193A72ED" w14:textId="389DA1BC" w:rsidR="000A76C0" w:rsidRPr="00320FCB" w:rsidRDefault="00D94E4F" w:rsidP="0049022D">
                    <w:pPr>
                      <w:spacing w:before="80" w:after="0"/>
                      <w:jc w:val="right"/>
                      <w:rPr>
                        <w:rFonts w:asciiTheme="majorHAnsi" w:hAnsiTheme="majorHAnsi" w:cstheme="majorHAnsi"/>
                        <w:b/>
                        <w:caps/>
                        <w:color w:val="262626" w:themeColor="text1" w:themeTint="D9"/>
                      </w:rPr>
                    </w:pPr>
                    <w:sdt>
                      <w:sdtPr>
                        <w:rPr>
                          <w:rFonts w:asciiTheme="majorHAnsi" w:hAnsiTheme="majorHAnsi" w:cstheme="majorHAnsi"/>
                          <w:b/>
                          <w:color w:val="262626" w:themeColor="text1" w:themeTint="D9"/>
                        </w:rPr>
                        <w:id w:val="834273401"/>
                        <w14:checkbox>
                          <w14:checked w14:val="1"/>
                          <w14:checkedState w14:val="00FC" w14:font="Wingdings"/>
                          <w14:uncheckedState w14:val="2610" w14:font="MS Gothic"/>
                        </w14:checkbox>
                      </w:sdtPr>
                      <w:sdtEndPr/>
                      <w:sdtContent>
                        <w:r w:rsidR="00AE6110">
                          <w:rPr>
                            <w:rFonts w:ascii="Wingdings" w:hAnsi="Wingdings" w:cstheme="majorHAnsi"/>
                            <w:b/>
                            <w:color w:val="262626" w:themeColor="text1" w:themeTint="D9"/>
                          </w:rPr>
                          <w:t>ü</w:t>
                        </w:r>
                      </w:sdtContent>
                    </w:sdt>
                  </w:p>
                </w:tc>
                <w:tc>
                  <w:tcPr>
                    <w:tcW w:w="504" w:type="pct"/>
                    <w:tcBorders>
                      <w:top w:val="nil"/>
                      <w:left w:val="nil"/>
                      <w:bottom w:val="nil"/>
                      <w:right w:val="nil"/>
                    </w:tcBorders>
                    <w:shd w:val="clear" w:color="auto" w:fill="E5EAEE" w:themeFill="accent1" w:themeFillTint="33"/>
                    <w:vAlign w:val="center"/>
                  </w:tcPr>
                  <w:p w14:paraId="7257A372" w14:textId="77777777" w:rsidR="000A76C0" w:rsidRPr="00320FCB" w:rsidRDefault="000A76C0" w:rsidP="0049022D">
                    <w:pPr>
                      <w:spacing w:before="80" w:after="0"/>
                      <w:ind w:right="-385"/>
                      <w:rPr>
                        <w:rFonts w:asciiTheme="majorHAnsi" w:hAnsiTheme="majorHAnsi" w:cstheme="majorHAnsi"/>
                        <w:caps/>
                        <w:color w:val="262626" w:themeColor="text1" w:themeTint="D9"/>
                      </w:rPr>
                    </w:pPr>
                    <w:r>
                      <w:rPr>
                        <w:rFonts w:asciiTheme="majorHAnsi" w:hAnsiTheme="majorHAnsi" w:cstheme="majorHAnsi"/>
                        <w:b/>
                        <w:color w:val="262626" w:themeColor="text1" w:themeTint="D9"/>
                      </w:rPr>
                      <w:t xml:space="preserve">YES/ </w:t>
                    </w:r>
                    <w:sdt>
                      <w:sdtPr>
                        <w:rPr>
                          <w:rFonts w:asciiTheme="majorHAnsi" w:hAnsiTheme="majorHAnsi" w:cstheme="majorHAnsi"/>
                          <w:b/>
                          <w:color w:val="262626" w:themeColor="text1" w:themeTint="D9"/>
                        </w:rPr>
                        <w:id w:val="1705905481"/>
                        <w14:checkbox>
                          <w14:checked w14:val="0"/>
                          <w14:checkedState w14:val="00FC" w14:font="Wingdings"/>
                          <w14:uncheckedState w14:val="2610" w14:font="MS Gothic"/>
                        </w14:checkbox>
                      </w:sdtPr>
                      <w:sdtEndPr/>
                      <w:sdtContent>
                        <w:r>
                          <w:rPr>
                            <w:rFonts w:ascii="MS Gothic" w:eastAsia="MS Gothic" w:hAnsi="MS Gothic" w:cstheme="majorHAnsi" w:hint="eastAsia"/>
                            <w:b/>
                            <w:color w:val="262626" w:themeColor="text1" w:themeTint="D9"/>
                          </w:rPr>
                          <w:t>☐</w:t>
                        </w:r>
                      </w:sdtContent>
                    </w:sdt>
                    <w:r>
                      <w:rPr>
                        <w:rFonts w:asciiTheme="majorHAnsi" w:hAnsiTheme="majorHAnsi" w:cstheme="majorHAnsi"/>
                        <w:b/>
                        <w:color w:val="262626" w:themeColor="text1" w:themeTint="D9"/>
                      </w:rPr>
                      <w:t xml:space="preserve"> NO </w:t>
                    </w:r>
                  </w:p>
                </w:tc>
                <w:tc>
                  <w:tcPr>
                    <w:tcW w:w="118" w:type="pct"/>
                    <w:tcBorders>
                      <w:top w:val="nil"/>
                      <w:left w:val="nil"/>
                      <w:bottom w:val="nil"/>
                      <w:right w:val="nil"/>
                    </w:tcBorders>
                    <w:shd w:val="clear" w:color="auto" w:fill="E5EAEE" w:themeFill="accent1" w:themeFillTint="33"/>
                    <w:vAlign w:val="bottom"/>
                  </w:tcPr>
                  <w:p w14:paraId="272632D8"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7F7947A1"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6ABDF069"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323DD40E" w14:textId="77777777" w:rsidTr="0049022D">
                <w:trPr>
                  <w:trHeight w:val="90"/>
                </w:trPr>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4D5756F5"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2AAFDAD5"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175" w:type="pct"/>
                    <w:tcBorders>
                      <w:top w:val="nil"/>
                      <w:left w:val="nil"/>
                      <w:bottom w:val="nil"/>
                      <w:right w:val="nil"/>
                    </w:tcBorders>
                    <w:shd w:val="clear" w:color="auto" w:fill="E5EAEE" w:themeFill="accent1" w:themeFillTint="33"/>
                    <w:vAlign w:val="bottom"/>
                  </w:tcPr>
                  <w:p w14:paraId="376AF173" w14:textId="77777777" w:rsidR="000A76C0" w:rsidRPr="00320FCB" w:rsidRDefault="000A76C0"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1CBD9AFA" w14:textId="77777777" w:rsidR="000A76C0" w:rsidRPr="00320FCB" w:rsidRDefault="000A76C0"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30EF2643"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619BB014" w14:textId="77777777" w:rsidR="000A76C0" w:rsidRPr="00320FCB" w:rsidRDefault="000A76C0" w:rsidP="0049022D">
                    <w:pPr>
                      <w:spacing w:before="80" w:after="0"/>
                      <w:rPr>
                        <w:rFonts w:asciiTheme="majorHAnsi" w:hAnsiTheme="majorHAnsi" w:cstheme="majorHAnsi"/>
                        <w:caps/>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2CBEE401"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04E607A1"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08FCE0D3" w14:textId="77777777" w:rsidR="000A76C0" w:rsidRPr="00320FCB" w:rsidRDefault="000A76C0" w:rsidP="0049022D">
                    <w:pPr>
                      <w:spacing w:before="80" w:after="0"/>
                      <w:jc w:val="right"/>
                      <w:rPr>
                        <w:rFonts w:asciiTheme="majorHAnsi" w:hAnsiTheme="majorHAnsi" w:cstheme="majorHAnsi"/>
                        <w:b/>
                        <w:caps/>
                        <w:color w:val="262626" w:themeColor="text1" w:themeTint="D9"/>
                      </w:rPr>
                    </w:pPr>
                  </w:p>
                </w:tc>
                <w:tc>
                  <w:tcPr>
                    <w:tcW w:w="2109" w:type="pct"/>
                    <w:tcBorders>
                      <w:top w:val="nil"/>
                      <w:left w:val="nil"/>
                      <w:bottom w:val="nil"/>
                      <w:right w:val="nil"/>
                    </w:tcBorders>
                    <w:vAlign w:val="bottom"/>
                  </w:tcPr>
                  <w:p w14:paraId="6849B9EB" w14:textId="3AEA79D3" w:rsidR="000A76C0" w:rsidRPr="00320FCB" w:rsidRDefault="00AE6110"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Cheng</w:t>
                    </w:r>
                  </w:p>
                </w:tc>
                <w:tc>
                  <w:tcPr>
                    <w:tcW w:w="175" w:type="pct"/>
                    <w:tcBorders>
                      <w:top w:val="nil"/>
                      <w:left w:val="nil"/>
                      <w:bottom w:val="nil"/>
                      <w:right w:val="nil"/>
                    </w:tcBorders>
                    <w:shd w:val="clear" w:color="auto" w:fill="E5EAEE" w:themeFill="accent1" w:themeFillTint="33"/>
                    <w:vAlign w:val="bottom"/>
                  </w:tcPr>
                  <w:p w14:paraId="6F6E6035" w14:textId="77777777" w:rsidR="000A76C0" w:rsidRPr="00320FCB" w:rsidRDefault="000A76C0" w:rsidP="0049022D">
                    <w:pPr>
                      <w:spacing w:before="80" w:after="0"/>
                      <w:rPr>
                        <w:rFonts w:asciiTheme="majorHAnsi" w:hAnsiTheme="majorHAnsi" w:cstheme="majorHAnsi"/>
                        <w:b/>
                        <w:caps/>
                        <w:color w:val="262626" w:themeColor="text1" w:themeTint="D9"/>
                      </w:rPr>
                    </w:pPr>
                  </w:p>
                </w:tc>
                <w:tc>
                  <w:tcPr>
                    <w:tcW w:w="504" w:type="pct"/>
                    <w:tcBorders>
                      <w:top w:val="nil"/>
                      <w:left w:val="nil"/>
                      <w:bottom w:val="nil"/>
                      <w:right w:val="nil"/>
                    </w:tcBorders>
                    <w:vAlign w:val="bottom"/>
                  </w:tcPr>
                  <w:p w14:paraId="786DCA69" w14:textId="77777777" w:rsidR="000A76C0" w:rsidRPr="00320FCB" w:rsidRDefault="000A76C0" w:rsidP="0049022D">
                    <w:pPr>
                      <w:spacing w:before="80" w:after="0"/>
                      <w:jc w:val="center"/>
                      <w:rPr>
                        <w:rFonts w:asciiTheme="majorHAnsi" w:hAnsiTheme="majorHAnsi" w:cstheme="majorHAnsi"/>
                        <w:caps/>
                        <w:color w:val="262626" w:themeColor="text1" w:themeTint="D9"/>
                      </w:rPr>
                    </w:pPr>
                  </w:p>
                </w:tc>
                <w:tc>
                  <w:tcPr>
                    <w:tcW w:w="118" w:type="pct"/>
                    <w:tcBorders>
                      <w:top w:val="nil"/>
                      <w:left w:val="nil"/>
                      <w:bottom w:val="nil"/>
                      <w:right w:val="nil"/>
                    </w:tcBorders>
                    <w:shd w:val="clear" w:color="auto" w:fill="E5EAEE" w:themeFill="accent1" w:themeFillTint="33"/>
                    <w:vAlign w:val="bottom"/>
                  </w:tcPr>
                  <w:p w14:paraId="26FB1369" w14:textId="77777777" w:rsidR="000A76C0" w:rsidRPr="00320FCB" w:rsidRDefault="000A76C0" w:rsidP="0049022D">
                    <w:pPr>
                      <w:spacing w:before="80" w:after="0"/>
                      <w:jc w:val="center"/>
                      <w:rPr>
                        <w:rFonts w:asciiTheme="majorHAnsi" w:hAnsiTheme="majorHAnsi" w:cstheme="majorHAnsi"/>
                        <w:b/>
                        <w:caps/>
                        <w:color w:val="262626" w:themeColor="text1" w:themeTint="D9"/>
                      </w:rPr>
                    </w:pPr>
                  </w:p>
                </w:tc>
                <w:tc>
                  <w:tcPr>
                    <w:tcW w:w="1681" w:type="pct"/>
                    <w:tcBorders>
                      <w:top w:val="nil"/>
                      <w:left w:val="nil"/>
                      <w:bottom w:val="nil"/>
                      <w:right w:val="nil"/>
                    </w:tcBorders>
                    <w:vAlign w:val="bottom"/>
                  </w:tcPr>
                  <w:p w14:paraId="092460F7" w14:textId="177D29D4" w:rsidR="000A76C0" w:rsidRPr="00320FCB" w:rsidRDefault="00AE6110" w:rsidP="0049022D">
                    <w:pPr>
                      <w:spacing w:before="80" w:after="0"/>
                      <w:rPr>
                        <w:rFonts w:asciiTheme="majorHAnsi" w:hAnsiTheme="majorHAnsi" w:cstheme="majorHAnsi"/>
                        <w:caps/>
                        <w:color w:val="262626" w:themeColor="text1" w:themeTint="D9"/>
                      </w:rPr>
                    </w:pPr>
                    <w:r>
                      <w:rPr>
                        <w:rFonts w:asciiTheme="majorHAnsi" w:hAnsiTheme="majorHAnsi" w:cstheme="majorHAnsi"/>
                        <w:caps/>
                        <w:color w:val="262626" w:themeColor="text1" w:themeTint="D9"/>
                      </w:rPr>
                      <w:t>Chin</w:t>
                    </w:r>
                  </w:p>
                </w:tc>
                <w:tc>
                  <w:tcPr>
                    <w:tcW w:w="251" w:type="pct"/>
                    <w:tcBorders>
                      <w:top w:val="nil"/>
                      <w:left w:val="nil"/>
                      <w:bottom w:val="nil"/>
                      <w:right w:val="single" w:sz="4" w:space="0" w:color="auto"/>
                    </w:tcBorders>
                    <w:shd w:val="clear" w:color="auto" w:fill="E5EAEE" w:themeFill="accent1" w:themeFillTint="33"/>
                  </w:tcPr>
                  <w:p w14:paraId="53A89196" w14:textId="77777777" w:rsidR="000A76C0" w:rsidRPr="00320FCB" w:rsidRDefault="000A76C0" w:rsidP="0049022D">
                    <w:pPr>
                      <w:spacing w:before="80" w:after="0"/>
                      <w:rPr>
                        <w:rFonts w:asciiTheme="majorHAnsi" w:hAnsiTheme="majorHAnsi" w:cstheme="majorHAnsi"/>
                        <w:caps/>
                        <w:color w:val="262626" w:themeColor="text1" w:themeTint="D9"/>
                      </w:rPr>
                    </w:pPr>
                  </w:p>
                </w:tc>
              </w:tr>
              <w:tr w:rsidR="000A76C0" w:rsidRPr="00320FCB" w14:paraId="53D9B9E6" w14:textId="77777777" w:rsidTr="004506C3">
                <w:trPr>
                  <w:trHeight w:val="70"/>
                </w:trPr>
                <w:tc>
                  <w:tcPr>
                    <w:tcW w:w="162" w:type="pct"/>
                    <w:tcBorders>
                      <w:top w:val="nil"/>
                      <w:left w:val="single" w:sz="8" w:space="0" w:color="577188" w:themeColor="accent1" w:themeShade="BF"/>
                      <w:bottom w:val="nil"/>
                      <w:right w:val="nil"/>
                    </w:tcBorders>
                    <w:shd w:val="clear" w:color="auto" w:fill="E5EAEE" w:themeFill="accent1" w:themeFillTint="33"/>
                  </w:tcPr>
                  <w:p w14:paraId="07BF60B1"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53ED186D"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FIRST</w:t>
                    </w:r>
                  </w:p>
                </w:tc>
                <w:tc>
                  <w:tcPr>
                    <w:tcW w:w="175" w:type="pct"/>
                    <w:tcBorders>
                      <w:top w:val="nil"/>
                      <w:left w:val="nil"/>
                      <w:bottom w:val="single" w:sz="4" w:space="0" w:color="auto"/>
                      <w:right w:val="nil"/>
                    </w:tcBorders>
                    <w:shd w:val="clear" w:color="auto" w:fill="E5EAEE" w:themeFill="accent1" w:themeFillTint="33"/>
                  </w:tcPr>
                  <w:p w14:paraId="49CEFB4B"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248B4317"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MI</w:t>
                    </w:r>
                  </w:p>
                </w:tc>
                <w:tc>
                  <w:tcPr>
                    <w:tcW w:w="118" w:type="pct"/>
                    <w:tcBorders>
                      <w:top w:val="nil"/>
                      <w:left w:val="nil"/>
                      <w:bottom w:val="single" w:sz="4" w:space="0" w:color="auto"/>
                      <w:right w:val="nil"/>
                    </w:tcBorders>
                    <w:shd w:val="clear" w:color="auto" w:fill="E5EAEE" w:themeFill="accent1" w:themeFillTint="33"/>
                    <w:vAlign w:val="center"/>
                  </w:tcPr>
                  <w:p w14:paraId="0D9990D7" w14:textId="77777777" w:rsidR="000A76C0" w:rsidRPr="00320FCB" w:rsidRDefault="000A76C0" w:rsidP="0049022D">
                    <w:pPr>
                      <w:spacing w:before="0" w:after="80"/>
                      <w:jc w:val="right"/>
                      <w:rPr>
                        <w:rFonts w:asciiTheme="majorHAnsi" w:hAnsiTheme="majorHAnsi" w:cstheme="majorHAnsi"/>
                        <w:b/>
                        <w:caps/>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57564685" w14:textId="77777777" w:rsidR="000A76C0" w:rsidRPr="00320FCB" w:rsidRDefault="000A76C0" w:rsidP="0049022D">
                    <w:pPr>
                      <w:spacing w:before="0" w:after="8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LAST</w:t>
                    </w:r>
                  </w:p>
                </w:tc>
                <w:tc>
                  <w:tcPr>
                    <w:tcW w:w="251" w:type="pct"/>
                    <w:tcBorders>
                      <w:top w:val="nil"/>
                      <w:left w:val="nil"/>
                      <w:bottom w:val="nil"/>
                      <w:right w:val="single" w:sz="4" w:space="0" w:color="auto"/>
                    </w:tcBorders>
                    <w:shd w:val="clear" w:color="auto" w:fill="E5EAEE" w:themeFill="accent1" w:themeFillTint="33"/>
                  </w:tcPr>
                  <w:p w14:paraId="23DC41EC" w14:textId="77777777" w:rsidR="000A76C0" w:rsidRPr="00320FCB" w:rsidRDefault="000A76C0" w:rsidP="0049022D">
                    <w:pPr>
                      <w:spacing w:before="0" w:after="80"/>
                      <w:jc w:val="center"/>
                      <w:rPr>
                        <w:rFonts w:asciiTheme="majorHAnsi" w:hAnsiTheme="majorHAnsi" w:cstheme="majorHAnsi"/>
                        <w:b/>
                        <w:caps/>
                        <w:color w:val="262626" w:themeColor="text1" w:themeTint="D9"/>
                      </w:rPr>
                    </w:pPr>
                  </w:p>
                </w:tc>
              </w:tr>
              <w:tr w:rsidR="000A76C0" w:rsidRPr="00320FCB" w14:paraId="4850ECD9" w14:textId="77777777" w:rsidTr="0049022D">
                <w:tc>
                  <w:tcPr>
                    <w:tcW w:w="162" w:type="pct"/>
                    <w:tcBorders>
                      <w:top w:val="nil"/>
                      <w:left w:val="single" w:sz="8" w:space="0" w:color="577188" w:themeColor="accent1" w:themeShade="BF"/>
                      <w:bottom w:val="nil"/>
                      <w:right w:val="nil"/>
                    </w:tcBorders>
                    <w:shd w:val="clear" w:color="auto" w:fill="E5EAEE" w:themeFill="accent1" w:themeFillTint="33"/>
                  </w:tcPr>
                  <w:p w14:paraId="62BD8B1D"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1C8EBA38" w14:textId="18ADFDF4" w:rsidR="000A76C0" w:rsidRPr="00320FCB" w:rsidRDefault="004C58CF" w:rsidP="004C58CF">
                    <w:pPr>
                      <w:spacing w:before="80" w:after="0"/>
                      <w:jc w:val="center"/>
                      <w:rPr>
                        <w:rFonts w:asciiTheme="majorHAnsi" w:hAnsiTheme="majorHAnsi" w:cstheme="majorHAnsi"/>
                        <w:color w:val="262626" w:themeColor="text1" w:themeTint="D9"/>
                      </w:rPr>
                    </w:pPr>
                    <w:r>
                      <w:t>1205 E 54th st</w:t>
                    </w:r>
                  </w:p>
                </w:tc>
                <w:tc>
                  <w:tcPr>
                    <w:tcW w:w="175" w:type="pct"/>
                    <w:tcBorders>
                      <w:top w:val="nil"/>
                      <w:left w:val="nil"/>
                      <w:bottom w:val="nil"/>
                      <w:right w:val="nil"/>
                    </w:tcBorders>
                    <w:shd w:val="clear" w:color="auto" w:fill="E5EAEE" w:themeFill="accent1" w:themeFillTint="33"/>
                  </w:tcPr>
                  <w:p w14:paraId="2A8AB24A" w14:textId="77777777" w:rsidR="000A76C0" w:rsidRPr="00320FCB" w:rsidRDefault="000A76C0" w:rsidP="0049022D">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25E68059" w14:textId="77777777" w:rsidR="000A76C0" w:rsidRPr="00320FCB" w:rsidRDefault="000A76C0" w:rsidP="0049022D">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16D6AA68" w14:textId="77777777" w:rsidR="000A76C0" w:rsidRPr="00320FCB" w:rsidRDefault="000A76C0" w:rsidP="0049022D">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tcPr>
                  <w:p w14:paraId="4454039D" w14:textId="18F239BC" w:rsidR="000A76C0" w:rsidRPr="00320FCB" w:rsidRDefault="00EC3C5F" w:rsidP="0049022D">
                    <w:pPr>
                      <w:spacing w:before="80" w:after="0"/>
                      <w:rPr>
                        <w:rFonts w:asciiTheme="majorHAnsi" w:hAnsiTheme="majorHAnsi" w:cstheme="majorHAnsi"/>
                        <w:color w:val="262626" w:themeColor="text1" w:themeTint="D9"/>
                      </w:rPr>
                    </w:pPr>
                    <w:r>
                      <w:rPr>
                        <w:rFonts w:asciiTheme="majorHAnsi" w:hAnsiTheme="majorHAnsi" w:cstheme="majorHAnsi"/>
                        <w:color w:val="262626" w:themeColor="text1" w:themeTint="D9"/>
                      </w:rPr>
                      <w:t>United States of America</w:t>
                    </w:r>
                  </w:p>
                </w:tc>
                <w:tc>
                  <w:tcPr>
                    <w:tcW w:w="251" w:type="pct"/>
                    <w:tcBorders>
                      <w:top w:val="nil"/>
                      <w:left w:val="nil"/>
                      <w:bottom w:val="nil"/>
                      <w:right w:val="single" w:sz="4" w:space="0" w:color="auto"/>
                    </w:tcBorders>
                    <w:shd w:val="clear" w:color="auto" w:fill="E5EAEE" w:themeFill="accent1" w:themeFillTint="33"/>
                  </w:tcPr>
                  <w:p w14:paraId="661B81D6"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68861848"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639B0F35" w14:textId="77777777" w:rsidR="000A76C0" w:rsidRPr="00320FCB" w:rsidRDefault="000A76C0"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4EA33DF1"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1</w:t>
                    </w:r>
                  </w:p>
                </w:tc>
                <w:tc>
                  <w:tcPr>
                    <w:tcW w:w="175" w:type="pct"/>
                    <w:tcBorders>
                      <w:top w:val="nil"/>
                      <w:left w:val="nil"/>
                      <w:bottom w:val="nil"/>
                      <w:right w:val="nil"/>
                    </w:tcBorders>
                    <w:shd w:val="clear" w:color="auto" w:fill="E5EAEE" w:themeFill="accent1" w:themeFillTint="33"/>
                  </w:tcPr>
                  <w:p w14:paraId="678C30A6"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083331F1"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2F0F91AA"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0353F98F"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COUNTRY OF CITIZENSHIP</w:t>
                    </w:r>
                  </w:p>
                </w:tc>
                <w:tc>
                  <w:tcPr>
                    <w:tcW w:w="251" w:type="pct"/>
                    <w:tcBorders>
                      <w:top w:val="nil"/>
                      <w:left w:val="nil"/>
                      <w:bottom w:val="nil"/>
                      <w:right w:val="single" w:sz="4" w:space="0" w:color="auto"/>
                    </w:tcBorders>
                    <w:shd w:val="clear" w:color="auto" w:fill="E5EAEE" w:themeFill="accent1" w:themeFillTint="33"/>
                  </w:tcPr>
                  <w:p w14:paraId="47998B69" w14:textId="77777777" w:rsidR="000A76C0" w:rsidRPr="00320FCB" w:rsidRDefault="000A76C0" w:rsidP="004506C3">
                    <w:pPr>
                      <w:spacing w:before="0"/>
                      <w:rPr>
                        <w:rFonts w:asciiTheme="majorHAnsi" w:hAnsiTheme="majorHAnsi" w:cstheme="majorHAnsi"/>
                        <w:color w:val="262626" w:themeColor="text1" w:themeTint="D9"/>
                      </w:rPr>
                    </w:pPr>
                  </w:p>
                </w:tc>
              </w:tr>
              <w:tr w:rsidR="000A76C0" w:rsidRPr="00320FCB" w14:paraId="56134CC6"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B5E6A87"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FFFFFF" w:themeFill="background1"/>
                  </w:tcPr>
                  <w:p w14:paraId="7029BE37"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75" w:type="pct"/>
                    <w:tcBorders>
                      <w:top w:val="nil"/>
                      <w:left w:val="nil"/>
                      <w:bottom w:val="nil"/>
                      <w:right w:val="nil"/>
                    </w:tcBorders>
                    <w:shd w:val="clear" w:color="auto" w:fill="E5EAEE" w:themeFill="accent1" w:themeFillTint="33"/>
                  </w:tcPr>
                  <w:p w14:paraId="0C7349E1"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DE606FE"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3CA71856"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FFFFFF" w:themeFill="background1"/>
                  </w:tcPr>
                  <w:p w14:paraId="715D81D1" w14:textId="563E64E7" w:rsidR="000A76C0" w:rsidRPr="00320FCB" w:rsidRDefault="00E91C38" w:rsidP="004506C3">
                    <w:pPr>
                      <w:spacing w:before="80" w:after="0"/>
                      <w:jc w:val="center"/>
                      <w:rPr>
                        <w:rFonts w:asciiTheme="majorHAnsi" w:hAnsiTheme="majorHAnsi" w:cstheme="majorHAnsi"/>
                        <w:color w:val="262626" w:themeColor="text1" w:themeTint="D9"/>
                      </w:rPr>
                    </w:pPr>
                    <w:hyperlink r:id="rId21" w:tgtFrame="_blank" w:history="1">
                      <w:r>
                        <w:rPr>
                          <w:rStyle w:val="Hyperlink"/>
                          <w:color w:val="1264A3"/>
                          <w:u w:val="none"/>
                        </w:rPr>
                        <w:t>773 729 9799</w:t>
                      </w:r>
                    </w:hyperlink>
                  </w:p>
                </w:tc>
                <w:tc>
                  <w:tcPr>
                    <w:tcW w:w="251" w:type="pct"/>
                    <w:tcBorders>
                      <w:top w:val="nil"/>
                      <w:left w:val="nil"/>
                      <w:bottom w:val="nil"/>
                      <w:right w:val="single" w:sz="4" w:space="0" w:color="auto"/>
                    </w:tcBorders>
                    <w:shd w:val="clear" w:color="auto" w:fill="E5EAEE" w:themeFill="accent1" w:themeFillTint="33"/>
                  </w:tcPr>
                  <w:p w14:paraId="2B4A2251"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133F1497"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3D752F7B" w14:textId="77777777" w:rsidR="000A76C0" w:rsidRPr="00320FCB" w:rsidRDefault="000A76C0" w:rsidP="004506C3">
                    <w:pPr>
                      <w:spacing w:before="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tcPr>
                  <w:p w14:paraId="53AB5C92"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rPr>
                      <w:t>HOME ADDRESS LINE 2</w:t>
                    </w:r>
                  </w:p>
                </w:tc>
                <w:tc>
                  <w:tcPr>
                    <w:tcW w:w="175" w:type="pct"/>
                    <w:tcBorders>
                      <w:top w:val="nil"/>
                      <w:left w:val="nil"/>
                      <w:bottom w:val="nil"/>
                      <w:right w:val="nil"/>
                    </w:tcBorders>
                    <w:shd w:val="clear" w:color="auto" w:fill="E5EAEE" w:themeFill="accent1" w:themeFillTint="33"/>
                  </w:tcPr>
                  <w:p w14:paraId="700B338A"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78C5218D"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3DA51822" w14:textId="77777777" w:rsidR="000A76C0" w:rsidRPr="00320FCB" w:rsidRDefault="000A76C0" w:rsidP="004506C3">
                    <w:pPr>
                      <w:spacing w:before="0"/>
                      <w:jc w:val="center"/>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tcPr>
                  <w:p w14:paraId="019B9836" w14:textId="77777777" w:rsidR="000A76C0" w:rsidRPr="00320FCB" w:rsidRDefault="000A76C0" w:rsidP="004506C3">
                    <w:pPr>
                      <w:spacing w:before="0"/>
                      <w:jc w:val="center"/>
                      <w:rPr>
                        <w:rFonts w:asciiTheme="majorHAnsi" w:hAnsiTheme="majorHAnsi" w:cstheme="majorHAnsi"/>
                        <w:color w:val="262626" w:themeColor="text1" w:themeTint="D9"/>
                      </w:rPr>
                    </w:pPr>
                    <w:r w:rsidRPr="000B2694">
                      <w:rPr>
                        <w:rFonts w:asciiTheme="majorHAnsi" w:hAnsiTheme="majorHAnsi" w:cstheme="majorHAnsi"/>
                        <w:b/>
                        <w:color w:val="262626" w:themeColor="text1" w:themeTint="D9"/>
                      </w:rPr>
                      <w:t>TELEPHONE NO. (PRIMARY)</w:t>
                    </w:r>
                  </w:p>
                </w:tc>
                <w:tc>
                  <w:tcPr>
                    <w:tcW w:w="251" w:type="pct"/>
                    <w:tcBorders>
                      <w:top w:val="nil"/>
                      <w:left w:val="nil"/>
                      <w:bottom w:val="nil"/>
                      <w:right w:val="single" w:sz="4" w:space="0" w:color="auto"/>
                    </w:tcBorders>
                    <w:shd w:val="clear" w:color="auto" w:fill="E5EAEE" w:themeFill="accent1" w:themeFillTint="33"/>
                  </w:tcPr>
                  <w:p w14:paraId="492B0A83" w14:textId="77777777" w:rsidR="000A76C0" w:rsidRPr="00320FCB" w:rsidRDefault="000A76C0" w:rsidP="004506C3">
                    <w:pPr>
                      <w:spacing w:before="0"/>
                      <w:rPr>
                        <w:rFonts w:asciiTheme="majorHAnsi" w:hAnsiTheme="majorHAnsi" w:cstheme="majorHAnsi"/>
                        <w:color w:val="262626" w:themeColor="text1" w:themeTint="D9"/>
                      </w:rPr>
                    </w:pPr>
                  </w:p>
                </w:tc>
              </w:tr>
              <w:tr w:rsidR="000A76C0" w:rsidRPr="00320FCB" w14:paraId="785B83B1"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tcPr>
                  <w:p w14:paraId="7605B15B"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tcPr>
                  <w:p w14:paraId="5371DB5B" w14:textId="4432F2A5" w:rsidR="000A76C0" w:rsidRPr="00320FCB" w:rsidRDefault="00EC3C5F" w:rsidP="004506C3">
                    <w:pPr>
                      <w:spacing w:before="80" w:after="0"/>
                      <w:jc w:val="center"/>
                      <w:rPr>
                        <w:rFonts w:asciiTheme="majorHAnsi" w:hAnsiTheme="majorHAnsi" w:cstheme="majorHAnsi"/>
                        <w:color w:val="262626" w:themeColor="text1" w:themeTint="D9"/>
                      </w:rPr>
                    </w:pPr>
                    <w:r>
                      <w:t>Chicago IL 60615</w:t>
                    </w:r>
                  </w:p>
                </w:tc>
                <w:tc>
                  <w:tcPr>
                    <w:tcW w:w="175" w:type="pct"/>
                    <w:tcBorders>
                      <w:top w:val="nil"/>
                      <w:left w:val="nil"/>
                      <w:bottom w:val="nil"/>
                      <w:right w:val="nil"/>
                    </w:tcBorders>
                    <w:shd w:val="clear" w:color="auto" w:fill="E5EAEE" w:themeFill="accent1" w:themeFillTint="33"/>
                  </w:tcPr>
                  <w:p w14:paraId="51F91018"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5AEB40FC"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0E28DC57"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tcPr>
                  <w:p w14:paraId="5099B272" w14:textId="224A2A8A" w:rsidR="000A76C0" w:rsidRPr="00320FCB" w:rsidRDefault="00E91C38" w:rsidP="004506C3">
                    <w:pPr>
                      <w:spacing w:before="80" w:after="0"/>
                      <w:jc w:val="center"/>
                      <w:rPr>
                        <w:rFonts w:asciiTheme="majorHAnsi" w:hAnsiTheme="majorHAnsi" w:cstheme="majorHAnsi"/>
                        <w:color w:val="262626" w:themeColor="text1" w:themeTint="D9"/>
                      </w:rPr>
                    </w:pPr>
                    <w:r>
                      <w:rPr>
                        <w:rFonts w:asciiTheme="majorHAnsi" w:hAnsiTheme="majorHAnsi" w:cstheme="majorHAnsi"/>
                        <w:color w:val="262626" w:themeColor="text1" w:themeTint="D9"/>
                      </w:rPr>
                      <w:t>cchin@uchicago.edu</w:t>
                    </w:r>
                  </w:p>
                </w:tc>
                <w:tc>
                  <w:tcPr>
                    <w:tcW w:w="251" w:type="pct"/>
                    <w:tcBorders>
                      <w:top w:val="nil"/>
                      <w:left w:val="nil"/>
                      <w:bottom w:val="nil"/>
                      <w:right w:val="single" w:sz="4" w:space="0" w:color="auto"/>
                    </w:tcBorders>
                    <w:shd w:val="clear" w:color="auto" w:fill="E5EAEE" w:themeFill="accent1" w:themeFillTint="33"/>
                  </w:tcPr>
                  <w:p w14:paraId="335FAC23"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3F5D6356" w14:textId="77777777" w:rsidTr="004506C3">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9D81A5B" w14:textId="77777777" w:rsidR="000A76C0" w:rsidRPr="00320FCB" w:rsidRDefault="000A76C0" w:rsidP="0049022D">
                    <w:pPr>
                      <w:spacing w:before="80" w:after="0"/>
                      <w:jc w:val="right"/>
                      <w:rPr>
                        <w:rFonts w:asciiTheme="majorHAnsi" w:hAnsiTheme="majorHAnsi" w:cstheme="majorHAnsi"/>
                        <w:b/>
                        <w:color w:val="262626" w:themeColor="text1" w:themeTint="D9"/>
                      </w:rPr>
                    </w:pPr>
                  </w:p>
                </w:tc>
                <w:tc>
                  <w:tcPr>
                    <w:tcW w:w="2109" w:type="pct"/>
                    <w:tcBorders>
                      <w:top w:val="nil"/>
                      <w:left w:val="nil"/>
                      <w:bottom w:val="single" w:sz="4" w:space="0" w:color="auto"/>
                      <w:right w:val="nil"/>
                    </w:tcBorders>
                    <w:shd w:val="clear" w:color="auto" w:fill="E5EAEE" w:themeFill="accent1" w:themeFillTint="33"/>
                  </w:tcPr>
                  <w:p w14:paraId="2277F50B" w14:textId="77777777" w:rsidR="000A76C0" w:rsidRPr="00320FCB" w:rsidRDefault="000A76C0" w:rsidP="004506C3">
                    <w:pPr>
                      <w:spacing w:before="0" w:after="120"/>
                      <w:jc w:val="center"/>
                      <w:rPr>
                        <w:rFonts w:asciiTheme="majorHAnsi" w:hAnsiTheme="majorHAnsi" w:cstheme="majorHAnsi"/>
                        <w:b/>
                        <w:caps/>
                        <w:color w:val="262626" w:themeColor="text1" w:themeTint="D9"/>
                      </w:rPr>
                    </w:pPr>
                    <w:r w:rsidRPr="000B2694">
                      <w:rPr>
                        <w:rFonts w:asciiTheme="majorHAnsi" w:hAnsiTheme="majorHAnsi" w:cstheme="majorHAnsi"/>
                        <w:b/>
                        <w:caps/>
                        <w:color w:val="262626" w:themeColor="text1" w:themeTint="D9"/>
                      </w:rPr>
                      <w:t>CITY, STATE ZIP</w:t>
                    </w:r>
                  </w:p>
                </w:tc>
                <w:tc>
                  <w:tcPr>
                    <w:tcW w:w="175" w:type="pct"/>
                    <w:tcBorders>
                      <w:top w:val="nil"/>
                      <w:left w:val="nil"/>
                      <w:bottom w:val="single" w:sz="4" w:space="0" w:color="auto"/>
                      <w:right w:val="nil"/>
                    </w:tcBorders>
                    <w:shd w:val="clear" w:color="auto" w:fill="E5EAEE" w:themeFill="accent1" w:themeFillTint="33"/>
                  </w:tcPr>
                  <w:p w14:paraId="6F00749F"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504" w:type="pct"/>
                    <w:tcBorders>
                      <w:top w:val="nil"/>
                      <w:left w:val="nil"/>
                      <w:bottom w:val="single" w:sz="4" w:space="0" w:color="auto"/>
                      <w:right w:val="nil"/>
                    </w:tcBorders>
                    <w:shd w:val="clear" w:color="auto" w:fill="E5EAEE" w:themeFill="accent1" w:themeFillTint="33"/>
                  </w:tcPr>
                  <w:p w14:paraId="7F86D87E"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18" w:type="pct"/>
                    <w:tcBorders>
                      <w:top w:val="nil"/>
                      <w:left w:val="nil"/>
                      <w:bottom w:val="single" w:sz="4" w:space="0" w:color="auto"/>
                      <w:right w:val="nil"/>
                    </w:tcBorders>
                    <w:shd w:val="clear" w:color="auto" w:fill="E5EAEE" w:themeFill="accent1" w:themeFillTint="33"/>
                  </w:tcPr>
                  <w:p w14:paraId="732C46CB"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single" w:sz="4" w:space="0" w:color="auto"/>
                      <w:right w:val="nil"/>
                    </w:tcBorders>
                    <w:shd w:val="clear" w:color="auto" w:fill="E5EAEE" w:themeFill="accent1" w:themeFillTint="33"/>
                  </w:tcPr>
                  <w:p w14:paraId="04A4BEAE" w14:textId="77777777" w:rsidR="000A76C0" w:rsidRPr="00320FCB" w:rsidRDefault="000A76C0" w:rsidP="004506C3">
                    <w:pPr>
                      <w:spacing w:before="0" w:after="120"/>
                      <w:ind w:left="-15" w:hanging="15"/>
                      <w:jc w:val="center"/>
                      <w:rPr>
                        <w:rFonts w:asciiTheme="majorHAnsi" w:hAnsiTheme="majorHAnsi" w:cstheme="majorHAnsi"/>
                        <w:b/>
                        <w:color w:val="262626" w:themeColor="text1" w:themeTint="D9"/>
                      </w:rPr>
                    </w:pPr>
                    <w:r w:rsidRPr="000B2694">
                      <w:rPr>
                        <w:rFonts w:asciiTheme="majorHAnsi" w:hAnsiTheme="majorHAnsi" w:cstheme="majorHAnsi"/>
                        <w:b/>
                        <w:color w:val="262626" w:themeColor="text1" w:themeTint="D9"/>
                      </w:rPr>
                      <w:t>EMAIL (PRIMARY)</w:t>
                    </w:r>
                  </w:p>
                </w:tc>
                <w:tc>
                  <w:tcPr>
                    <w:tcW w:w="251" w:type="pct"/>
                    <w:tcBorders>
                      <w:top w:val="nil"/>
                      <w:left w:val="nil"/>
                      <w:bottom w:val="nil"/>
                      <w:right w:val="single" w:sz="4" w:space="0" w:color="auto"/>
                    </w:tcBorders>
                    <w:shd w:val="clear" w:color="auto" w:fill="E5EAEE" w:themeFill="accent1" w:themeFillTint="33"/>
                  </w:tcPr>
                  <w:p w14:paraId="3F33C019" w14:textId="77777777" w:rsidR="000A76C0" w:rsidRPr="00320FCB" w:rsidRDefault="000A76C0" w:rsidP="0049022D">
                    <w:pPr>
                      <w:spacing w:before="80" w:after="0"/>
                      <w:rPr>
                        <w:rFonts w:asciiTheme="majorHAnsi" w:hAnsiTheme="majorHAnsi" w:cstheme="majorHAnsi"/>
                        <w:color w:val="262626" w:themeColor="text1" w:themeTint="D9"/>
                      </w:rPr>
                    </w:pPr>
                  </w:p>
                </w:tc>
              </w:tr>
              <w:tr w:rsidR="000A76C0" w:rsidRPr="00320FCB" w14:paraId="434396BF"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7CB8B56D" w14:textId="77777777" w:rsidR="000A76C0" w:rsidRPr="00320FCB" w:rsidRDefault="000A76C0" w:rsidP="004506C3">
                    <w:pPr>
                      <w:spacing w:before="80" w:after="0"/>
                      <w:jc w:val="right"/>
                      <w:rPr>
                        <w:rFonts w:asciiTheme="majorHAnsi" w:hAnsiTheme="majorHAnsi" w:cstheme="majorHAnsi"/>
                        <w:b/>
                        <w:color w:val="262626" w:themeColor="text1" w:themeTint="D9"/>
                      </w:rPr>
                    </w:pPr>
                  </w:p>
                </w:tc>
                <w:tc>
                  <w:tcPr>
                    <w:tcW w:w="2109" w:type="pct"/>
                    <w:tcBorders>
                      <w:top w:val="nil"/>
                      <w:left w:val="nil"/>
                      <w:bottom w:val="nil"/>
                      <w:right w:val="nil"/>
                    </w:tcBorders>
                    <w:shd w:val="clear" w:color="auto" w:fill="E5EAEE" w:themeFill="accent1" w:themeFillTint="33"/>
                    <w:vAlign w:val="bottom"/>
                  </w:tcPr>
                  <w:p w14:paraId="551518F9" w14:textId="77777777" w:rsidR="000A76C0" w:rsidRPr="00320FCB" w:rsidRDefault="000A76C0" w:rsidP="004506C3">
                    <w:pPr>
                      <w:spacing w:before="80" w:after="0"/>
                      <w:rPr>
                        <w:rFonts w:asciiTheme="majorHAnsi" w:hAnsiTheme="majorHAnsi" w:cstheme="majorHAnsi"/>
                        <w:color w:val="262626" w:themeColor="text1" w:themeTint="D9"/>
                      </w:rPr>
                    </w:pPr>
                    <w:r w:rsidRPr="000B2694">
                      <w:rPr>
                        <w:rFonts w:asciiTheme="majorHAnsi" w:hAnsiTheme="majorHAnsi" w:cstheme="majorHAnsi"/>
                        <w:b/>
                        <w:caps/>
                        <w:color w:val="262626" w:themeColor="text1" w:themeTint="D9"/>
                        <w:sz w:val="22"/>
                        <w:szCs w:val="22"/>
                      </w:rPr>
                      <w:t>select all OF THE FOLLOWING that apply:</w:t>
                    </w:r>
                  </w:p>
                </w:tc>
                <w:tc>
                  <w:tcPr>
                    <w:tcW w:w="175" w:type="pct"/>
                    <w:tcBorders>
                      <w:top w:val="nil"/>
                      <w:left w:val="nil"/>
                      <w:bottom w:val="nil"/>
                      <w:right w:val="nil"/>
                    </w:tcBorders>
                    <w:shd w:val="clear" w:color="auto" w:fill="E5EAEE" w:themeFill="accent1" w:themeFillTint="33"/>
                  </w:tcPr>
                  <w:p w14:paraId="256BE465"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tcPr>
                  <w:p w14:paraId="3725CBA9" w14:textId="77777777" w:rsidR="000A76C0" w:rsidRPr="00320FCB" w:rsidRDefault="000A76C0" w:rsidP="004506C3">
                    <w:pPr>
                      <w:spacing w:before="8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vAlign w:val="center"/>
                  </w:tcPr>
                  <w:p w14:paraId="4002EB7C"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681" w:type="pct"/>
                    <w:tcBorders>
                      <w:top w:val="nil"/>
                      <w:left w:val="nil"/>
                      <w:bottom w:val="nil"/>
                      <w:right w:val="nil"/>
                    </w:tcBorders>
                    <w:shd w:val="clear" w:color="auto" w:fill="E5EAEE" w:themeFill="accent1" w:themeFillTint="33"/>
                    <w:vAlign w:val="bottom"/>
                  </w:tcPr>
                  <w:p w14:paraId="4B10CCC3" w14:textId="77777777" w:rsidR="000A76C0" w:rsidRPr="00320FCB" w:rsidRDefault="000A76C0" w:rsidP="004506C3">
                    <w:pPr>
                      <w:spacing w:before="80" w:after="0"/>
                      <w:rPr>
                        <w:rFonts w:asciiTheme="majorHAnsi" w:hAnsiTheme="majorHAnsi" w:cstheme="majorHAnsi"/>
                        <w:color w:val="262626" w:themeColor="text1" w:themeTint="D9"/>
                      </w:rPr>
                    </w:pPr>
                  </w:p>
                </w:tc>
                <w:tc>
                  <w:tcPr>
                    <w:tcW w:w="251" w:type="pct"/>
                    <w:tcBorders>
                      <w:top w:val="nil"/>
                      <w:left w:val="nil"/>
                      <w:bottom w:val="nil"/>
                      <w:right w:val="single" w:sz="4" w:space="0" w:color="auto"/>
                    </w:tcBorders>
                    <w:shd w:val="clear" w:color="auto" w:fill="E5EAEE" w:themeFill="accent1" w:themeFillTint="33"/>
                  </w:tcPr>
                  <w:p w14:paraId="5E8C3113"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213E308B"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tcPr>
                  <w:p w14:paraId="12FAE5FF" w14:textId="77777777" w:rsidR="000A76C0" w:rsidRPr="00320FCB" w:rsidRDefault="000A76C0"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3E561B7D" w14:textId="726AF55A" w:rsidR="000A76C0" w:rsidRDefault="00D94E4F" w:rsidP="004506C3">
                    <w:pPr>
                      <w:spacing w:before="80" w:after="0"/>
                      <w:rPr>
                        <w:rFonts w:asciiTheme="majorHAnsi" w:hAnsiTheme="majorHAnsi" w:cstheme="majorHAnsi"/>
                        <w:b/>
                        <w:bCs/>
                        <w:color w:val="262626" w:themeColor="text1" w:themeTint="D9"/>
                      </w:rPr>
                    </w:pPr>
                    <w:sdt>
                      <w:sdtPr>
                        <w:rPr>
                          <w:rFonts w:asciiTheme="majorHAnsi" w:eastAsia="MS Gothic" w:hAnsiTheme="majorHAnsi" w:cstheme="majorHAnsi"/>
                          <w:b/>
                          <w:caps/>
                          <w:color w:val="262626" w:themeColor="text1" w:themeTint="D9"/>
                        </w:rPr>
                        <w:id w:val="-1317343937"/>
                        <w14:checkbox>
                          <w14:checked w14:val="1"/>
                          <w14:checkedState w14:val="00FC" w14:font="Wingdings"/>
                          <w14:uncheckedState w14:val="2610" w14:font="MS Gothic"/>
                        </w14:checkbox>
                      </w:sdtPr>
                      <w:sdtEndPr/>
                      <w:sdtContent>
                        <w:r w:rsidR="00E91C38">
                          <w:rPr>
                            <w:rFonts w:ascii="Wingdings" w:eastAsia="MS Gothic" w:hAnsi="Wingdings" w:cstheme="majorHAnsi"/>
                            <w:b/>
                            <w:caps/>
                            <w:color w:val="262626" w:themeColor="text1" w:themeTint="D9"/>
                          </w:rPr>
                          <w:t>ü</w:t>
                        </w:r>
                      </w:sdtContent>
                    </w:sdt>
                    <w:r w:rsidR="000A76C0">
                      <w:rPr>
                        <w:rFonts w:asciiTheme="majorHAnsi" w:hAnsiTheme="majorHAnsi" w:cstheme="majorHAnsi"/>
                        <w:b/>
                        <w:bCs/>
                        <w:color w:val="262626" w:themeColor="text1" w:themeTint="D9"/>
                      </w:rPr>
                      <w:t xml:space="preserve">  UCHICAGO FACULTY, RESEARCHER, STAFF</w:t>
                    </w:r>
                  </w:p>
                  <w:p w14:paraId="08695890" w14:textId="22115563" w:rsidR="000A76C0" w:rsidRPr="00320FCB" w:rsidRDefault="000A76C0" w:rsidP="004506C3">
                    <w:pPr>
                      <w:spacing w:before="80" w:after="0"/>
                      <w:rPr>
                        <w:rFonts w:asciiTheme="majorHAnsi" w:hAnsiTheme="majorHAnsi" w:cstheme="majorHAnsi"/>
                        <w:b/>
                        <w:bCs/>
                        <w:color w:val="262626" w:themeColor="text1" w:themeTint="D9"/>
                      </w:rPr>
                    </w:pPr>
                    <w:r>
                      <w:rPr>
                        <w:rFonts w:asciiTheme="majorHAnsi" w:hAnsiTheme="majorHAnsi" w:cstheme="majorHAnsi"/>
                        <w:b/>
                        <w:bCs/>
                        <w:color w:val="262626" w:themeColor="text1" w:themeTint="D9"/>
                      </w:rPr>
                      <w:t xml:space="preserve">DEPT/DIV:   </w:t>
                    </w:r>
                    <w:sdt>
                      <w:sdtPr>
                        <w:rPr>
                          <w:rStyle w:val="TypeText"/>
                          <w:rFonts w:asciiTheme="majorHAnsi" w:hAnsiTheme="majorHAnsi" w:cstheme="majorHAnsi"/>
                        </w:rPr>
                        <w:id w:val="-43758067"/>
                        <w:placeholder>
                          <w:docPart w:val="C39F1200373F0D42B0F1C5C2DE21E183"/>
                        </w:placeholder>
                      </w:sdtPr>
                      <w:sdtEndPr>
                        <w:rPr>
                          <w:rStyle w:val="DefaultParagraphFont"/>
                          <w:b/>
                          <w:color w:val="595959" w:themeColor="text1" w:themeTint="A6"/>
                          <w:sz w:val="20"/>
                        </w:rPr>
                      </w:sdtEndPr>
                      <w:sdtContent>
                        <w:r w:rsidR="00E91C38">
                          <w:rPr>
                            <w:rStyle w:val="TypeText"/>
                            <w:rFonts w:asciiTheme="majorHAnsi" w:hAnsiTheme="majorHAnsi" w:cstheme="majorHAnsi"/>
                          </w:rPr>
                          <w:t>P</w:t>
                        </w:r>
                        <w:r w:rsidR="00E91C38">
                          <w:rPr>
                            <w:rStyle w:val="TypeText"/>
                          </w:rPr>
                          <w:t>hysics/PSD</w:t>
                        </w:r>
                      </w:sdtContent>
                    </w:sdt>
                  </w:p>
                </w:tc>
                <w:tc>
                  <w:tcPr>
                    <w:tcW w:w="175" w:type="pct"/>
                    <w:tcBorders>
                      <w:top w:val="nil"/>
                      <w:left w:val="nil"/>
                      <w:bottom w:val="nil"/>
                      <w:right w:val="nil"/>
                    </w:tcBorders>
                    <w:shd w:val="clear" w:color="auto" w:fill="E5EAEE" w:themeFill="accent1" w:themeFillTint="33"/>
                  </w:tcPr>
                  <w:p w14:paraId="4C775119"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186EFC2F"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74CD5137"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bottom"/>
                  </w:tcPr>
                  <w:p w14:paraId="03B1A963" w14:textId="77777777" w:rsidR="000A76C0" w:rsidRPr="00083A72" w:rsidRDefault="000A76C0" w:rsidP="004506C3">
                    <w:pPr>
                      <w:spacing w:before="80" w:after="0"/>
                      <w:rPr>
                        <w:rFonts w:asciiTheme="majorHAnsi" w:hAnsiTheme="majorHAnsi" w:cstheme="majorHAnsi"/>
                        <w:b/>
                        <w:bCs/>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UCHICAGO MEDICINE</w:t>
                    </w:r>
                  </w:p>
                  <w:p w14:paraId="51BBFEED" w14:textId="77777777" w:rsidR="000A76C0" w:rsidRPr="00320FCB" w:rsidRDefault="000A76C0" w:rsidP="004506C3">
                    <w:pPr>
                      <w:spacing w:before="80" w:after="0"/>
                      <w:rPr>
                        <w:rFonts w:asciiTheme="majorHAnsi" w:hAnsiTheme="majorHAnsi" w:cstheme="majorHAnsi"/>
                        <w:color w:val="262626" w:themeColor="text1" w:themeTint="D9"/>
                      </w:rPr>
                    </w:pPr>
                    <w:r w:rsidRPr="00083A72">
                      <w:rPr>
                        <w:rFonts w:ascii="Segoe UI Symbol" w:hAnsi="Segoe UI Symbol" w:cs="Segoe UI Symbol"/>
                        <w:b/>
                        <w:bCs/>
                        <w:color w:val="262626" w:themeColor="text1" w:themeTint="D9"/>
                      </w:rPr>
                      <w:t xml:space="preserve">☐ </w:t>
                    </w:r>
                    <w:r w:rsidRPr="00083A72">
                      <w:rPr>
                        <w:rFonts w:asciiTheme="majorHAnsi" w:hAnsiTheme="majorHAnsi" w:cstheme="majorHAnsi"/>
                        <w:b/>
                        <w:bCs/>
                        <w:color w:val="262626" w:themeColor="text1" w:themeTint="D9"/>
                      </w:rPr>
                      <w:t>MARINE BIOLOGICAL LABORATORY (MBL)</w:t>
                    </w:r>
                  </w:p>
                </w:tc>
                <w:tc>
                  <w:tcPr>
                    <w:tcW w:w="251" w:type="pct"/>
                    <w:tcBorders>
                      <w:top w:val="nil"/>
                      <w:left w:val="nil"/>
                      <w:bottom w:val="nil"/>
                      <w:right w:val="single" w:sz="4" w:space="0" w:color="auto"/>
                    </w:tcBorders>
                    <w:shd w:val="clear" w:color="auto" w:fill="E5EAEE" w:themeFill="accent1" w:themeFillTint="33"/>
                  </w:tcPr>
                  <w:p w14:paraId="342F9A46"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226A7E7C" w14:textId="77777777" w:rsidTr="00FD420A">
                <w:tc>
                  <w:tcPr>
                    <w:tcW w:w="162" w:type="pct"/>
                    <w:tcBorders>
                      <w:top w:val="nil"/>
                      <w:left w:val="single" w:sz="8" w:space="0" w:color="577188" w:themeColor="accent1" w:themeShade="BF"/>
                      <w:bottom w:val="nil"/>
                      <w:right w:val="nil"/>
                    </w:tcBorders>
                    <w:shd w:val="clear" w:color="auto" w:fill="E5EAEE" w:themeFill="accent1" w:themeFillTint="33"/>
                    <w:vAlign w:val="bottom"/>
                  </w:tcPr>
                  <w:p w14:paraId="69D9186A" w14:textId="77777777" w:rsidR="000A76C0" w:rsidRPr="00320FCB" w:rsidRDefault="000A76C0" w:rsidP="004506C3">
                    <w:pPr>
                      <w:spacing w:before="80" w:after="0"/>
                      <w:jc w:val="center"/>
                      <w:rPr>
                        <w:rFonts w:asciiTheme="majorHAnsi" w:hAnsiTheme="majorHAnsi" w:cstheme="majorHAnsi"/>
                        <w:b/>
                        <w:color w:val="262626" w:themeColor="text1" w:themeTint="D9"/>
                      </w:rPr>
                    </w:pPr>
                  </w:p>
                </w:tc>
                <w:tc>
                  <w:tcPr>
                    <w:tcW w:w="2109" w:type="pct"/>
                    <w:tcBorders>
                      <w:top w:val="nil"/>
                      <w:left w:val="nil"/>
                      <w:bottom w:val="nil"/>
                      <w:right w:val="nil"/>
                    </w:tcBorders>
                    <w:vAlign w:val="center"/>
                  </w:tcPr>
                  <w:p w14:paraId="488A8521" w14:textId="77777777" w:rsidR="000A76C0" w:rsidRDefault="00D94E4F" w:rsidP="004506C3">
                    <w:pPr>
                      <w:spacing w:before="80" w:after="0"/>
                      <w:rPr>
                        <w:rFonts w:asciiTheme="majorHAnsi" w:hAnsiTheme="majorHAnsi" w:cstheme="majorHAnsi"/>
                        <w:b/>
                        <w:caps/>
                        <w:color w:val="262626" w:themeColor="text1" w:themeTint="D9"/>
                      </w:rPr>
                    </w:pPr>
                    <w:sdt>
                      <w:sdtPr>
                        <w:rPr>
                          <w:rFonts w:asciiTheme="majorHAnsi" w:hAnsiTheme="majorHAnsi" w:cstheme="majorHAnsi"/>
                          <w:b/>
                          <w:caps/>
                          <w:color w:val="262626" w:themeColor="text1" w:themeTint="D9"/>
                        </w:rPr>
                        <w:id w:val="-1827123607"/>
                        <w14:checkbox>
                          <w14:checked w14:val="0"/>
                          <w14:checkedState w14:val="00FC" w14:font="Wingdings"/>
                          <w14:uncheckedState w14:val="2610" w14:font="MS Gothic"/>
                        </w14:checkbox>
                      </w:sdtPr>
                      <w:sdtEndPr/>
                      <w:sdtContent>
                        <w:r w:rsidR="000A76C0">
                          <w:rPr>
                            <w:rFonts w:ascii="MS Gothic" w:eastAsia="MS Gothic" w:hAnsi="MS Gothic" w:cstheme="majorHAnsi" w:hint="eastAsia"/>
                            <w:b/>
                            <w:caps/>
                            <w:color w:val="262626" w:themeColor="text1" w:themeTint="D9"/>
                          </w:rPr>
                          <w:t>☐</w:t>
                        </w:r>
                      </w:sdtContent>
                    </w:sdt>
                    <w:r w:rsidR="000A76C0" w:rsidRPr="000B2694">
                      <w:rPr>
                        <w:rFonts w:asciiTheme="majorHAnsi" w:hAnsiTheme="majorHAnsi" w:cstheme="majorHAnsi"/>
                        <w:b/>
                        <w:caps/>
                        <w:color w:val="262626" w:themeColor="text1" w:themeTint="D9"/>
                      </w:rPr>
                      <w:t xml:space="preserve"> </w:t>
                    </w:r>
                    <w:r w:rsidR="000A76C0">
                      <w:rPr>
                        <w:rFonts w:asciiTheme="majorHAnsi" w:hAnsiTheme="majorHAnsi" w:cstheme="majorHAnsi"/>
                        <w:b/>
                        <w:caps/>
                        <w:color w:val="262626" w:themeColor="text1" w:themeTint="D9"/>
                      </w:rPr>
                      <w:t xml:space="preserve"> </w:t>
                    </w:r>
                    <w:r w:rsidR="000A76C0" w:rsidRPr="000B2694">
                      <w:rPr>
                        <w:rFonts w:asciiTheme="majorHAnsi" w:hAnsiTheme="majorHAnsi" w:cstheme="majorHAnsi"/>
                        <w:b/>
                        <w:caps/>
                        <w:color w:val="262626" w:themeColor="text1" w:themeTint="D9"/>
                      </w:rPr>
                      <w:t>OTHER AFFILIATION</w:t>
                    </w:r>
                  </w:p>
                  <w:p w14:paraId="05222F0A" w14:textId="77777777" w:rsidR="000A76C0" w:rsidRPr="00320FCB" w:rsidRDefault="000A76C0" w:rsidP="004506C3">
                    <w:pPr>
                      <w:spacing w:before="80" w:after="0"/>
                      <w:rPr>
                        <w:rFonts w:asciiTheme="majorHAnsi" w:eastAsia="MS Gothic" w:hAnsiTheme="majorHAnsi" w:cstheme="majorHAnsi"/>
                        <w:b/>
                        <w:caps/>
                        <w:color w:val="262626" w:themeColor="text1" w:themeTint="D9"/>
                      </w:rPr>
                    </w:pPr>
                    <w:r w:rsidRPr="000B2694">
                      <w:rPr>
                        <w:rFonts w:asciiTheme="majorHAnsi" w:hAnsiTheme="majorHAnsi" w:cstheme="majorHAnsi"/>
                        <w:b/>
                        <w:caps/>
                        <w:color w:val="262626" w:themeColor="text1" w:themeTint="D9"/>
                      </w:rPr>
                      <w:t>LIST:</w:t>
                    </w:r>
                    <w:r>
                      <w:rPr>
                        <w:rFonts w:asciiTheme="majorHAnsi" w:hAnsiTheme="majorHAnsi" w:cstheme="majorHAnsi"/>
                        <w:b/>
                        <w:caps/>
                        <w:color w:val="262626" w:themeColor="text1" w:themeTint="D9"/>
                      </w:rPr>
                      <w:t xml:space="preserve"> </w:t>
                    </w:r>
                    <w:r>
                      <w:rPr>
                        <w:rStyle w:val="TypeText"/>
                        <w:rFonts w:asciiTheme="majorHAnsi" w:hAnsiTheme="majorHAnsi" w:cstheme="majorHAnsi"/>
                      </w:rPr>
                      <w:t xml:space="preserve"> </w:t>
                    </w:r>
                    <w:sdt>
                      <w:sdtPr>
                        <w:rPr>
                          <w:rStyle w:val="TypeText"/>
                          <w:rFonts w:asciiTheme="majorHAnsi" w:hAnsiTheme="majorHAnsi" w:cstheme="majorHAnsi"/>
                        </w:rPr>
                        <w:id w:val="1488598944"/>
                        <w:placeholder>
                          <w:docPart w:val="F39B4552A66239409C4A475D0C78E271"/>
                        </w:placeholder>
                        <w:showingPlcHdr/>
                      </w:sdtPr>
                      <w:sdtEndPr>
                        <w:rPr>
                          <w:rStyle w:val="DefaultParagraphFont"/>
                          <w:b/>
                          <w:color w:val="595959" w:themeColor="text1" w:themeTint="A6"/>
                          <w:sz w:val="20"/>
                        </w:rPr>
                      </w:sdtEndPr>
                      <w:sdtContent>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sdtContent>
                    </w:sdt>
                  </w:p>
                </w:tc>
                <w:tc>
                  <w:tcPr>
                    <w:tcW w:w="175" w:type="pct"/>
                    <w:tcBorders>
                      <w:top w:val="nil"/>
                      <w:left w:val="nil"/>
                      <w:bottom w:val="nil"/>
                      <w:right w:val="nil"/>
                    </w:tcBorders>
                    <w:shd w:val="clear" w:color="auto" w:fill="E5EAEE" w:themeFill="accent1" w:themeFillTint="33"/>
                  </w:tcPr>
                  <w:p w14:paraId="0B734344" w14:textId="77777777" w:rsidR="000A76C0" w:rsidRPr="00320FCB" w:rsidRDefault="000A76C0" w:rsidP="004506C3">
                    <w:pPr>
                      <w:spacing w:before="80" w:after="0"/>
                      <w:rPr>
                        <w:rFonts w:asciiTheme="majorHAnsi" w:hAnsiTheme="majorHAnsi" w:cstheme="majorHAnsi"/>
                        <w:color w:val="262626" w:themeColor="text1" w:themeTint="D9"/>
                      </w:rPr>
                    </w:pPr>
                  </w:p>
                </w:tc>
                <w:tc>
                  <w:tcPr>
                    <w:tcW w:w="504" w:type="pct"/>
                    <w:tcBorders>
                      <w:top w:val="nil"/>
                      <w:left w:val="nil"/>
                      <w:bottom w:val="nil"/>
                      <w:right w:val="nil"/>
                    </w:tcBorders>
                    <w:shd w:val="clear" w:color="auto" w:fill="E5EAEE" w:themeFill="accent1" w:themeFillTint="33"/>
                    <w:vAlign w:val="bottom"/>
                  </w:tcPr>
                  <w:p w14:paraId="5FE836C2" w14:textId="77777777" w:rsidR="000A76C0" w:rsidRPr="00320FCB" w:rsidRDefault="000A76C0" w:rsidP="004506C3">
                    <w:pPr>
                      <w:spacing w:before="80" w:after="0"/>
                      <w:jc w:val="right"/>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6A898D03" w14:textId="77777777" w:rsidR="000A76C0" w:rsidRPr="00320FCB" w:rsidRDefault="000A76C0" w:rsidP="004506C3">
                    <w:pPr>
                      <w:spacing w:before="80" w:after="0"/>
                      <w:jc w:val="center"/>
                      <w:rPr>
                        <w:rFonts w:asciiTheme="majorHAnsi" w:hAnsiTheme="majorHAnsi" w:cstheme="majorHAnsi"/>
                        <w:color w:val="262626" w:themeColor="text1" w:themeTint="D9"/>
                      </w:rPr>
                    </w:pPr>
                  </w:p>
                </w:tc>
                <w:tc>
                  <w:tcPr>
                    <w:tcW w:w="1681" w:type="pct"/>
                    <w:tcBorders>
                      <w:top w:val="nil"/>
                      <w:left w:val="nil"/>
                      <w:bottom w:val="nil"/>
                      <w:right w:val="nil"/>
                    </w:tcBorders>
                    <w:vAlign w:val="center"/>
                  </w:tcPr>
                  <w:p w14:paraId="39F39271" w14:textId="77777777" w:rsidR="000A76C0" w:rsidRPr="003D2AE1" w:rsidRDefault="00D94E4F" w:rsidP="004506C3">
                    <w:pPr>
                      <w:spacing w:before="80" w:after="0"/>
                      <w:rPr>
                        <w:rFonts w:asciiTheme="majorHAnsi" w:hAnsiTheme="majorHAnsi" w:cstheme="majorHAnsi"/>
                        <w:b/>
                        <w:bCs/>
                        <w:color w:val="262626" w:themeColor="text1" w:themeTint="D9"/>
                      </w:rPr>
                    </w:pPr>
                    <w:sdt>
                      <w:sdtPr>
                        <w:rPr>
                          <w:rFonts w:asciiTheme="majorHAnsi" w:hAnsiTheme="majorHAnsi" w:cstheme="majorHAnsi"/>
                          <w:b/>
                          <w:color w:val="262626" w:themeColor="text1" w:themeTint="D9"/>
                        </w:rPr>
                        <w:id w:val="959460806"/>
                        <w14:checkbox>
                          <w14:checked w14:val="0"/>
                          <w14:checkedState w14:val="00FC" w14:font="Wingdings"/>
                          <w14:uncheckedState w14:val="2610" w14:font="MS Gothic"/>
                        </w14:checkbox>
                      </w:sdtPr>
                      <w:sdtEndPr/>
                      <w:sdtContent>
                        <w:r w:rsidR="000A76C0">
                          <w:rPr>
                            <w:rFonts w:ascii="MS Gothic" w:eastAsia="MS Gothic" w:hAnsi="MS Gothic" w:cstheme="majorHAnsi" w:hint="eastAsia"/>
                            <w:b/>
                            <w:color w:val="262626" w:themeColor="text1" w:themeTint="D9"/>
                          </w:rPr>
                          <w:t>☐</w:t>
                        </w:r>
                      </w:sdtContent>
                    </w:sdt>
                    <w:r w:rsidR="000A76C0" w:rsidRPr="000B2694">
                      <w:rPr>
                        <w:rFonts w:asciiTheme="majorHAnsi" w:hAnsiTheme="majorHAnsi" w:cstheme="majorHAnsi"/>
                        <w:b/>
                        <w:caps/>
                        <w:color w:val="262626" w:themeColor="text1" w:themeTint="D9"/>
                      </w:rPr>
                      <w:t xml:space="preserve"> </w:t>
                    </w:r>
                    <w:r w:rsidR="000A76C0">
                      <w:rPr>
                        <w:rFonts w:asciiTheme="majorHAnsi" w:hAnsiTheme="majorHAnsi" w:cstheme="majorHAnsi"/>
                        <w:b/>
                        <w:caps/>
                        <w:color w:val="262626" w:themeColor="text1" w:themeTint="D9"/>
                      </w:rPr>
                      <w:t xml:space="preserve"> </w:t>
                    </w:r>
                    <w:r w:rsidR="000A76C0" w:rsidRPr="000B2694">
                      <w:rPr>
                        <w:rFonts w:asciiTheme="majorHAnsi" w:hAnsiTheme="majorHAnsi" w:cstheme="majorHAnsi"/>
                        <w:b/>
                        <w:caps/>
                        <w:color w:val="262626" w:themeColor="text1" w:themeTint="D9"/>
                      </w:rPr>
                      <w:t>TOYOTA TECHNICAL INSTITUTE (TTI)</w:t>
                    </w:r>
                  </w:p>
                </w:tc>
                <w:tc>
                  <w:tcPr>
                    <w:tcW w:w="251" w:type="pct"/>
                    <w:tcBorders>
                      <w:top w:val="nil"/>
                      <w:left w:val="nil"/>
                      <w:bottom w:val="nil"/>
                      <w:right w:val="single" w:sz="4" w:space="0" w:color="auto"/>
                    </w:tcBorders>
                    <w:shd w:val="clear" w:color="auto" w:fill="E5EAEE" w:themeFill="accent1" w:themeFillTint="33"/>
                  </w:tcPr>
                  <w:p w14:paraId="5045D789" w14:textId="77777777" w:rsidR="000A76C0" w:rsidRPr="00320FCB" w:rsidRDefault="000A76C0" w:rsidP="004506C3">
                    <w:pPr>
                      <w:spacing w:before="80" w:after="0"/>
                      <w:rPr>
                        <w:rFonts w:asciiTheme="majorHAnsi" w:hAnsiTheme="majorHAnsi" w:cstheme="majorHAnsi"/>
                        <w:color w:val="262626" w:themeColor="text1" w:themeTint="D9"/>
                      </w:rPr>
                    </w:pPr>
                  </w:p>
                </w:tc>
              </w:tr>
              <w:tr w:rsidR="000A76C0" w:rsidRPr="00320FCB" w14:paraId="389BD648" w14:textId="77777777" w:rsidTr="0049022D">
                <w:trPr>
                  <w:trHeight w:val="657"/>
                </w:trPr>
                <w:tc>
                  <w:tcPr>
                    <w:tcW w:w="162" w:type="pct"/>
                    <w:tcBorders>
                      <w:top w:val="nil"/>
                      <w:left w:val="single" w:sz="8" w:space="0" w:color="577188" w:themeColor="accent1" w:themeShade="BF"/>
                      <w:bottom w:val="single" w:sz="4" w:space="0" w:color="auto"/>
                      <w:right w:val="nil"/>
                    </w:tcBorders>
                    <w:shd w:val="clear" w:color="auto" w:fill="E5EAEE" w:themeFill="accent1" w:themeFillTint="33"/>
                    <w:vAlign w:val="bottom"/>
                  </w:tcPr>
                  <w:p w14:paraId="6A831B1C" w14:textId="77777777" w:rsidR="000A76C0" w:rsidRPr="00320FCB" w:rsidRDefault="000A76C0" w:rsidP="0049022D">
                    <w:pPr>
                      <w:spacing w:before="0" w:after="120"/>
                      <w:jc w:val="center"/>
                      <w:rPr>
                        <w:rFonts w:asciiTheme="majorHAnsi" w:hAnsiTheme="majorHAnsi" w:cstheme="majorHAnsi"/>
                        <w:color w:val="262626" w:themeColor="text1" w:themeTint="D9"/>
                      </w:rPr>
                    </w:pPr>
                  </w:p>
                </w:tc>
                <w:tc>
                  <w:tcPr>
                    <w:tcW w:w="4587" w:type="pct"/>
                    <w:gridSpan w:val="5"/>
                    <w:tcBorders>
                      <w:top w:val="nil"/>
                      <w:left w:val="nil"/>
                      <w:bottom w:val="single" w:sz="4" w:space="0" w:color="auto"/>
                      <w:right w:val="nil"/>
                    </w:tcBorders>
                    <w:shd w:val="clear" w:color="auto" w:fill="E5EAEE" w:themeFill="accent1" w:themeFillTint="33"/>
                    <w:vAlign w:val="bottom"/>
                  </w:tcPr>
                  <w:p w14:paraId="42B3E6A0" w14:textId="77777777" w:rsidR="000A76C0" w:rsidRPr="00320FCB" w:rsidRDefault="000A76C0" w:rsidP="0049022D">
                    <w:pPr>
                      <w:spacing w:before="0" w:after="120"/>
                      <w:ind w:left="-33" w:hanging="990"/>
                      <w:rPr>
                        <w:rFonts w:asciiTheme="majorHAnsi" w:hAnsiTheme="majorHAnsi" w:cstheme="majorHAnsi"/>
                        <w:bCs/>
                        <w:color w:val="262626" w:themeColor="text1" w:themeTint="D9"/>
                      </w:rPr>
                    </w:pPr>
                    <w:r w:rsidRPr="00E8692A">
                      <w:rPr>
                        <w:rFonts w:asciiTheme="majorHAnsi" w:hAnsiTheme="majorHAnsi" w:cstheme="majorHAnsi"/>
                        <w:bCs/>
                        <w:color w:val="262626" w:themeColor="text1" w:themeTint="D9"/>
                      </w:rPr>
                      <w:t xml:space="preserve">CLICK PLUS </w:t>
                    </w:r>
                    <w:r>
                      <w:rPr>
                        <w:rFonts w:asciiTheme="majorHAnsi" w:hAnsiTheme="majorHAnsi" w:cstheme="majorHAnsi"/>
                        <w:bCs/>
                        <w:color w:val="262626" w:themeColor="text1" w:themeTint="D9"/>
                      </w:rPr>
                      <w:t xml:space="preserve">CLICK PLUS </w:t>
                    </w:r>
                    <w:r w:rsidRPr="00E8692A">
                      <w:rPr>
                        <w:rFonts w:asciiTheme="majorHAnsi" w:hAnsiTheme="majorHAnsi" w:cstheme="majorHAnsi"/>
                        <w:bCs/>
                        <w:color w:val="262626" w:themeColor="text1" w:themeTint="D9"/>
                      </w:rPr>
                      <w:t>(+) TO INCLUDE ADDITIONAL CONTRIBUTORS.</w:t>
                    </w:r>
                    <w:r>
                      <w:rPr>
                        <w:rFonts w:asciiTheme="majorHAnsi" w:hAnsiTheme="majorHAnsi" w:cstheme="majorHAnsi"/>
                        <w:bCs/>
                        <w:color w:val="262626" w:themeColor="text1" w:themeTint="D9"/>
                      </w:rPr>
                      <w:t xml:space="preserve"> </w:t>
                    </w:r>
                    <w:r>
                      <w:rPr>
                        <w:rStyle w:val="TypeText"/>
                        <w:rFonts w:asciiTheme="majorHAnsi" w:hAnsiTheme="majorHAnsi" w:cstheme="majorHAnsi"/>
                        <w:i/>
                        <w:iCs/>
                      </w:rPr>
                      <w:t>(The “</w:t>
                    </w:r>
                    <w:r>
                      <w:rPr>
                        <w:noProof/>
                      </w:rPr>
                      <w:drawing>
                        <wp:inline distT="0" distB="0" distL="0" distR="0" wp14:anchorId="4D786A16" wp14:editId="1F8AB758">
                          <wp:extent cx="95194" cy="95194"/>
                          <wp:effectExtent l="0" t="0" r="635" b="635"/>
                          <wp:docPr id="669469255" name="Picture 66946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85" cy="97985"/>
                                  </a:xfrm>
                                  <a:prstGeom prst="rect">
                                    <a:avLst/>
                                  </a:prstGeom>
                                  <a:noFill/>
                                  <a:ln>
                                    <a:noFill/>
                                  </a:ln>
                                </pic:spPr>
                              </pic:pic>
                            </a:graphicData>
                          </a:graphic>
                        </wp:inline>
                      </w:drawing>
                    </w:r>
                    <w:r>
                      <w:rPr>
                        <w:rStyle w:val="TypeText"/>
                        <w:rFonts w:asciiTheme="majorHAnsi" w:hAnsiTheme="majorHAnsi" w:cstheme="majorHAnsi"/>
                        <w:i/>
                        <w:iCs/>
                      </w:rPr>
                      <w:t>” will appear at the lower right when you click in this box.)</w:t>
                    </w:r>
                  </w:p>
                </w:tc>
                <w:tc>
                  <w:tcPr>
                    <w:tcW w:w="251" w:type="pct"/>
                    <w:tcBorders>
                      <w:top w:val="nil"/>
                      <w:left w:val="nil"/>
                      <w:bottom w:val="single" w:sz="4" w:space="0" w:color="auto"/>
                      <w:right w:val="single" w:sz="4" w:space="0" w:color="auto"/>
                    </w:tcBorders>
                    <w:shd w:val="clear" w:color="auto" w:fill="E5EAEE" w:themeFill="accent1" w:themeFillTint="33"/>
                  </w:tcPr>
                  <w:p w14:paraId="0AA35FB8" w14:textId="3D3F1245" w:rsidR="000A76C0" w:rsidRPr="00320FCB" w:rsidRDefault="000A76C0" w:rsidP="0049022D">
                    <w:pPr>
                      <w:spacing w:before="0" w:after="120"/>
                      <w:jc w:val="center"/>
                      <w:rPr>
                        <w:rFonts w:asciiTheme="majorHAnsi" w:hAnsiTheme="majorHAnsi" w:cstheme="majorHAnsi"/>
                        <w:b/>
                        <w:color w:val="262626" w:themeColor="text1" w:themeTint="D9"/>
                      </w:rPr>
                    </w:pPr>
                  </w:p>
                </w:tc>
              </w:tr>
            </w:sdtContent>
          </w:sdt>
        </w:sdtContent>
      </w:sdt>
    </w:tbl>
    <w:p w14:paraId="70A2E8A7" w14:textId="77777777" w:rsidR="00AB19A7" w:rsidRPr="00320FCB" w:rsidRDefault="00AB19A7" w:rsidP="00AB19A7">
      <w:pPr>
        <w:spacing w:before="0" w:after="120"/>
        <w:rPr>
          <w:rFonts w:asciiTheme="majorHAnsi" w:hAnsiTheme="majorHAnsi" w:cstheme="majorHAnsi"/>
          <w:strike/>
          <w:color w:val="262626" w:themeColor="text1" w:themeTint="D9"/>
        </w:rPr>
      </w:pPr>
    </w:p>
    <w:tbl>
      <w:tblPr>
        <w:tblStyle w:val="StatusReportTable"/>
        <w:tblW w:w="5116" w:type="pct"/>
        <w:tblLook w:val="04A0" w:firstRow="1" w:lastRow="0" w:firstColumn="1" w:lastColumn="0" w:noHBand="0" w:noVBand="1"/>
      </w:tblPr>
      <w:tblGrid>
        <w:gridCol w:w="339"/>
        <w:gridCol w:w="5818"/>
        <w:gridCol w:w="246"/>
        <w:gridCol w:w="3721"/>
        <w:gridCol w:w="317"/>
      </w:tblGrid>
      <w:tr w:rsidR="00AB19A7" w:rsidRPr="00320FCB" w14:paraId="68076A4B" w14:textId="77777777" w:rsidTr="003D2AE1">
        <w:trPr>
          <w:cnfStyle w:val="100000000000" w:firstRow="1" w:lastRow="0" w:firstColumn="0" w:lastColumn="0" w:oddVBand="0" w:evenVBand="0" w:oddHBand="0" w:evenHBand="0" w:firstRowFirstColumn="0" w:firstRowLastColumn="0" w:lastRowFirstColumn="0" w:lastRowLastColumn="0"/>
          <w:trHeight w:val="385"/>
        </w:trPr>
        <w:tc>
          <w:tcPr>
            <w:tcW w:w="5000" w:type="pct"/>
            <w:gridSpan w:val="5"/>
            <w:tcBorders>
              <w:top w:val="single" w:sz="8" w:space="0" w:color="577188" w:themeColor="accent1" w:themeShade="BF"/>
              <w:left w:val="single" w:sz="8" w:space="0" w:color="577188" w:themeColor="accent1" w:themeShade="BF"/>
              <w:bottom w:val="double" w:sz="4" w:space="0" w:color="577188" w:themeColor="accent1" w:themeShade="BF"/>
              <w:right w:val="single" w:sz="8" w:space="0" w:color="577188" w:themeColor="accent1" w:themeShade="BF"/>
            </w:tcBorders>
            <w:shd w:val="clear" w:color="auto" w:fill="E5EAEE" w:themeFill="accent1" w:themeFillTint="33"/>
            <w:vAlign w:val="center"/>
          </w:tcPr>
          <w:p w14:paraId="34C4413C" w14:textId="2FC34D0A" w:rsidR="00AB19A7" w:rsidRPr="00075058" w:rsidRDefault="00AB19A7" w:rsidP="00075058">
            <w:pPr>
              <w:pStyle w:val="ListParagraph"/>
              <w:keepNext/>
              <w:numPr>
                <w:ilvl w:val="0"/>
                <w:numId w:val="27"/>
              </w:numPr>
              <w:ind w:left="691" w:right="288" w:hanging="270"/>
              <w:rPr>
                <w:rFonts w:cstheme="majorHAnsi"/>
                <w:b/>
                <w:color w:val="262626" w:themeColor="text1" w:themeTint="D9"/>
                <w:spacing w:val="10"/>
                <w:sz w:val="24"/>
                <w:szCs w:val="24"/>
              </w:rPr>
            </w:pPr>
            <w:r w:rsidRPr="00075058">
              <w:rPr>
                <w:rFonts w:cstheme="majorHAnsi"/>
                <w:b/>
                <w:color w:val="262626" w:themeColor="text1" w:themeTint="D9"/>
                <w:spacing w:val="10"/>
                <w:sz w:val="24"/>
                <w:szCs w:val="24"/>
              </w:rPr>
              <w:lastRenderedPageBreak/>
              <w:t xml:space="preserve">SIGNATURE </w:t>
            </w:r>
          </w:p>
        </w:tc>
      </w:tr>
      <w:tr w:rsidR="00AB19A7" w:rsidRPr="00320FCB" w14:paraId="30A79EE1" w14:textId="77777777" w:rsidTr="003D2AE1">
        <w:trPr>
          <w:trHeight w:val="385"/>
        </w:trPr>
        <w:tc>
          <w:tcPr>
            <w:tcW w:w="5000" w:type="pct"/>
            <w:gridSpan w:val="5"/>
            <w:tcBorders>
              <w:top w:val="single" w:sz="8" w:space="0" w:color="577188" w:themeColor="accent1" w:themeShade="BF"/>
              <w:left w:val="single" w:sz="8" w:space="0" w:color="577188" w:themeColor="accent1" w:themeShade="BF"/>
              <w:bottom w:val="single" w:sz="8" w:space="0" w:color="577188" w:themeColor="accent1" w:themeShade="BF"/>
              <w:right w:val="single" w:sz="8" w:space="0" w:color="577188" w:themeColor="accent1" w:themeShade="BF"/>
            </w:tcBorders>
          </w:tcPr>
          <w:p w14:paraId="7F85B4BB" w14:textId="77777777" w:rsidR="00AB19A7" w:rsidRDefault="00AB19A7" w:rsidP="003D2AE1">
            <w:pPr>
              <w:keepNext/>
              <w:ind w:right="288"/>
              <w:rPr>
                <w:rFonts w:asciiTheme="majorHAnsi" w:hAnsiTheme="majorHAnsi" w:cstheme="majorHAnsi"/>
                <w:bCs/>
                <w:i/>
                <w:color w:val="FF0000"/>
                <w:sz w:val="22"/>
                <w:szCs w:val="22"/>
              </w:rPr>
            </w:pPr>
            <w:r w:rsidRPr="00320FCB">
              <w:rPr>
                <w:rFonts w:asciiTheme="majorHAnsi" w:hAnsiTheme="majorHAnsi" w:cstheme="majorHAnsi"/>
                <w:b/>
                <w:i/>
                <w:color w:val="262626" w:themeColor="text1" w:themeTint="D9"/>
                <w:sz w:val="22"/>
                <w:szCs w:val="22"/>
              </w:rPr>
              <w:t xml:space="preserve">BY SIGNING BELOW, I HEREBY CERTIFY THE INFORMATION INCLUDED ABOVE AND ATTACHED IS TRUE AND ACCURATE TO THE BEST OF MY KNOWLEDGE. </w:t>
            </w:r>
          </w:p>
          <w:p w14:paraId="477362F1" w14:textId="77777777" w:rsidR="00AB19A7" w:rsidRPr="00320FCB" w:rsidRDefault="00AB19A7" w:rsidP="003D2AE1">
            <w:pPr>
              <w:keepNext/>
              <w:ind w:right="288"/>
              <w:rPr>
                <w:rFonts w:asciiTheme="majorHAnsi" w:hAnsiTheme="majorHAnsi" w:cstheme="majorHAnsi"/>
                <w:b/>
                <w:color w:val="262626" w:themeColor="text1" w:themeTint="D9"/>
                <w:spacing w:val="10"/>
                <w:sz w:val="22"/>
                <w:szCs w:val="22"/>
              </w:rPr>
            </w:pPr>
            <w:r w:rsidRPr="00320FCB">
              <w:rPr>
                <w:rFonts w:asciiTheme="majorHAnsi" w:hAnsiTheme="majorHAnsi" w:cstheme="majorHAnsi"/>
                <w:bCs/>
                <w:i/>
                <w:color w:val="FF0000"/>
                <w:sz w:val="22"/>
                <w:szCs w:val="22"/>
              </w:rPr>
              <w:t>Note: At least one inventor must sign this form</w:t>
            </w:r>
            <w:r>
              <w:rPr>
                <w:rFonts w:asciiTheme="majorHAnsi" w:hAnsiTheme="majorHAnsi" w:cstheme="majorHAnsi"/>
                <w:bCs/>
                <w:i/>
                <w:color w:val="FF0000"/>
                <w:sz w:val="22"/>
                <w:szCs w:val="22"/>
              </w:rPr>
              <w:t>; electronic signatures are acceptable.</w:t>
            </w:r>
          </w:p>
        </w:tc>
      </w:tr>
      <w:tr w:rsidR="00AB19A7" w:rsidRPr="00320FCB" w14:paraId="55DC96D0" w14:textId="77777777" w:rsidTr="003D2AE1">
        <w:tc>
          <w:tcPr>
            <w:tcW w:w="162" w:type="pct"/>
            <w:tcBorders>
              <w:top w:val="nil"/>
              <w:left w:val="single" w:sz="8" w:space="0" w:color="577188" w:themeColor="accent1" w:themeShade="BF"/>
              <w:bottom w:val="nil"/>
              <w:right w:val="nil"/>
            </w:tcBorders>
            <w:shd w:val="clear" w:color="auto" w:fill="E5EAEE" w:themeFill="accent1" w:themeFillTint="33"/>
          </w:tcPr>
          <w:p w14:paraId="2986E3B9" w14:textId="77777777" w:rsidR="00AB19A7" w:rsidRPr="00320FCB" w:rsidRDefault="00AB19A7" w:rsidP="003D2AE1">
            <w:pPr>
              <w:spacing w:before="120" w:after="0"/>
              <w:rPr>
                <w:rFonts w:asciiTheme="majorHAnsi" w:hAnsiTheme="majorHAnsi" w:cstheme="majorHAnsi"/>
                <w:color w:val="262626" w:themeColor="text1" w:themeTint="D9"/>
              </w:rPr>
            </w:pPr>
          </w:p>
        </w:tc>
        <w:tc>
          <w:tcPr>
            <w:tcW w:w="2786" w:type="pct"/>
            <w:tcBorders>
              <w:top w:val="nil"/>
              <w:left w:val="nil"/>
              <w:bottom w:val="nil"/>
              <w:right w:val="nil"/>
            </w:tcBorders>
            <w:shd w:val="clear" w:color="auto" w:fill="E5EAEE" w:themeFill="accent1" w:themeFillTint="33"/>
            <w:vAlign w:val="bottom"/>
          </w:tcPr>
          <w:p w14:paraId="36DAFCB6" w14:textId="77777777" w:rsidR="00AB19A7" w:rsidRPr="00320FCB" w:rsidRDefault="00AB19A7" w:rsidP="003D2AE1">
            <w:pPr>
              <w:spacing w:before="120" w:after="0"/>
              <w:rPr>
                <w:rFonts w:asciiTheme="majorHAnsi" w:hAnsiTheme="majorHAnsi" w:cstheme="majorHAnsi"/>
                <w:color w:val="262626" w:themeColor="text1" w:themeTint="D9"/>
              </w:rPr>
            </w:pPr>
          </w:p>
        </w:tc>
        <w:tc>
          <w:tcPr>
            <w:tcW w:w="118" w:type="pct"/>
            <w:tcBorders>
              <w:top w:val="nil"/>
              <w:left w:val="nil"/>
              <w:bottom w:val="nil"/>
              <w:right w:val="nil"/>
            </w:tcBorders>
            <w:shd w:val="clear" w:color="auto" w:fill="E5EAEE" w:themeFill="accent1" w:themeFillTint="33"/>
          </w:tcPr>
          <w:p w14:paraId="0A1D970E" w14:textId="77777777" w:rsidR="00AB19A7" w:rsidRPr="00320FCB" w:rsidRDefault="00AB19A7" w:rsidP="003D2AE1">
            <w:pPr>
              <w:spacing w:before="120" w:after="0"/>
              <w:rPr>
                <w:rFonts w:asciiTheme="majorHAnsi" w:hAnsiTheme="majorHAnsi" w:cstheme="majorHAnsi"/>
                <w:color w:val="262626" w:themeColor="text1" w:themeTint="D9"/>
              </w:rPr>
            </w:pPr>
          </w:p>
        </w:tc>
        <w:tc>
          <w:tcPr>
            <w:tcW w:w="1782" w:type="pct"/>
            <w:tcBorders>
              <w:top w:val="nil"/>
              <w:left w:val="nil"/>
              <w:bottom w:val="single" w:sz="8" w:space="0" w:color="3A4B5B" w:themeColor="accent1" w:themeShade="80"/>
              <w:right w:val="nil"/>
            </w:tcBorders>
            <w:shd w:val="clear" w:color="auto" w:fill="E5EAEE" w:themeFill="accent1" w:themeFillTint="33"/>
            <w:vAlign w:val="bottom"/>
          </w:tcPr>
          <w:p w14:paraId="2C38ABC2" w14:textId="77777777" w:rsidR="00AB19A7" w:rsidRPr="00320FCB" w:rsidRDefault="00AB19A7" w:rsidP="003D2AE1">
            <w:pPr>
              <w:spacing w:before="120" w:after="0"/>
              <w:rPr>
                <w:rStyle w:val="TypeText"/>
                <w:rFonts w:asciiTheme="majorHAnsi" w:hAnsiTheme="majorHAnsi" w:cstheme="majorHAnsi"/>
              </w:rPr>
            </w:pPr>
          </w:p>
        </w:tc>
        <w:tc>
          <w:tcPr>
            <w:tcW w:w="152" w:type="pct"/>
            <w:tcBorders>
              <w:top w:val="nil"/>
              <w:left w:val="nil"/>
              <w:bottom w:val="nil"/>
              <w:right w:val="single" w:sz="8" w:space="0" w:color="577188" w:themeColor="accent1" w:themeShade="BF"/>
            </w:tcBorders>
            <w:shd w:val="clear" w:color="auto" w:fill="E5EAEE" w:themeFill="accent1" w:themeFillTint="33"/>
          </w:tcPr>
          <w:p w14:paraId="152209BF" w14:textId="77777777" w:rsidR="00AB19A7" w:rsidRPr="00320FCB" w:rsidRDefault="00AB19A7" w:rsidP="003D2AE1">
            <w:pPr>
              <w:spacing w:before="120" w:after="0"/>
              <w:rPr>
                <w:rFonts w:asciiTheme="majorHAnsi" w:hAnsiTheme="majorHAnsi" w:cstheme="majorHAnsi"/>
                <w:color w:val="262626" w:themeColor="text1" w:themeTint="D9"/>
              </w:rPr>
            </w:pPr>
          </w:p>
        </w:tc>
      </w:tr>
      <w:tr w:rsidR="00AB19A7" w:rsidRPr="00320FCB" w14:paraId="106FEAAB" w14:textId="77777777" w:rsidTr="003D2AE1">
        <w:tc>
          <w:tcPr>
            <w:tcW w:w="162" w:type="pct"/>
            <w:tcBorders>
              <w:top w:val="nil"/>
              <w:left w:val="single" w:sz="8" w:space="0" w:color="577188" w:themeColor="accent1" w:themeShade="BF"/>
              <w:bottom w:val="nil"/>
              <w:right w:val="nil"/>
            </w:tcBorders>
            <w:shd w:val="clear" w:color="auto" w:fill="E5EAEE" w:themeFill="accent1" w:themeFillTint="33"/>
          </w:tcPr>
          <w:p w14:paraId="0A928CC5" w14:textId="77777777" w:rsidR="00AB19A7" w:rsidRPr="00320FCB" w:rsidRDefault="00AB19A7" w:rsidP="003D2AE1">
            <w:pPr>
              <w:spacing w:before="120" w:after="0"/>
              <w:rPr>
                <w:rFonts w:asciiTheme="majorHAnsi" w:hAnsiTheme="majorHAnsi" w:cstheme="majorHAnsi"/>
                <w:color w:val="262626" w:themeColor="text1" w:themeTint="D9"/>
              </w:rPr>
            </w:pPr>
          </w:p>
        </w:tc>
        <w:tc>
          <w:tcPr>
            <w:tcW w:w="2786" w:type="pct"/>
            <w:tcBorders>
              <w:top w:val="single" w:sz="4" w:space="0" w:color="auto"/>
              <w:left w:val="nil"/>
              <w:bottom w:val="single" w:sz="8" w:space="0" w:color="3A4B5B" w:themeColor="accent1" w:themeShade="80"/>
              <w:right w:val="nil"/>
            </w:tcBorders>
            <w:shd w:val="clear" w:color="auto" w:fill="FFFFFF" w:themeFill="background1"/>
            <w:vAlign w:val="bottom"/>
          </w:tcPr>
          <w:p w14:paraId="332F27ED" w14:textId="3E5FE438" w:rsidR="00AB19A7" w:rsidRPr="00320FCB" w:rsidRDefault="009F7F8D" w:rsidP="003D2AE1">
            <w:pPr>
              <w:spacing w:before="120" w:after="0"/>
              <w:rPr>
                <w:rFonts w:asciiTheme="majorHAnsi" w:hAnsiTheme="majorHAnsi" w:cstheme="majorHAnsi"/>
                <w:color w:val="262626" w:themeColor="text1" w:themeTint="D9"/>
              </w:rPr>
            </w:pPr>
            <w:r>
              <w:rPr>
                <w:rFonts w:asciiTheme="majorHAnsi" w:hAnsiTheme="majorHAnsi" w:cstheme="majorHAnsi"/>
                <w:color w:val="262626" w:themeColor="text1" w:themeTint="D9"/>
              </w:rPr>
              <w:t>Henry Ando</w:t>
            </w:r>
          </w:p>
        </w:tc>
        <w:tc>
          <w:tcPr>
            <w:tcW w:w="118" w:type="pct"/>
            <w:tcBorders>
              <w:top w:val="nil"/>
              <w:left w:val="nil"/>
              <w:bottom w:val="nil"/>
              <w:right w:val="nil"/>
            </w:tcBorders>
            <w:shd w:val="clear" w:color="auto" w:fill="E5EAEE" w:themeFill="accent1" w:themeFillTint="33"/>
          </w:tcPr>
          <w:p w14:paraId="331B7814" w14:textId="77777777" w:rsidR="00AB19A7" w:rsidRPr="00320FCB" w:rsidRDefault="00AB19A7" w:rsidP="003D2AE1">
            <w:pPr>
              <w:spacing w:before="120" w:after="0"/>
              <w:rPr>
                <w:rFonts w:asciiTheme="majorHAnsi" w:hAnsiTheme="majorHAnsi" w:cstheme="majorHAnsi"/>
                <w:color w:val="262626" w:themeColor="text1" w:themeTint="D9"/>
              </w:rPr>
            </w:pPr>
          </w:p>
        </w:tc>
        <w:sdt>
          <w:sdtPr>
            <w:rPr>
              <w:rStyle w:val="TypeText"/>
              <w:rFonts w:asciiTheme="majorHAnsi" w:hAnsiTheme="majorHAnsi" w:cstheme="majorHAnsi"/>
            </w:rPr>
            <w:id w:val="114035804"/>
            <w:placeholder>
              <w:docPart w:val="B3F7E9E556B948F4A325188EB0268B61"/>
            </w:placeholder>
            <w:date w:fullDate="2026-07-14T00:00:00Z">
              <w:dateFormat w:val="MM/dd/yyyy"/>
              <w:lid w:val="en-US"/>
              <w:storeMappedDataAs w:val="dateTime"/>
              <w:calendar w:val="gregorian"/>
            </w:date>
          </w:sdtPr>
          <w:sdtEndPr>
            <w:rPr>
              <w:rStyle w:val="DefaultParagraphFont"/>
              <w:color w:val="595959" w:themeColor="text1" w:themeTint="A6"/>
              <w:sz w:val="20"/>
            </w:rPr>
          </w:sdtEndPr>
          <w:sdtContent>
            <w:tc>
              <w:tcPr>
                <w:tcW w:w="1782" w:type="pct"/>
                <w:tcBorders>
                  <w:top w:val="nil"/>
                  <w:left w:val="nil"/>
                  <w:bottom w:val="single" w:sz="8" w:space="0" w:color="3A4B5B" w:themeColor="accent1" w:themeShade="80"/>
                  <w:right w:val="nil"/>
                </w:tcBorders>
                <w:shd w:val="clear" w:color="auto" w:fill="FFFFFF" w:themeFill="background1"/>
                <w:vAlign w:val="bottom"/>
              </w:tcPr>
              <w:p w14:paraId="3FDA6DF5" w14:textId="21CD5AF3" w:rsidR="00AB19A7" w:rsidRPr="00320FCB" w:rsidRDefault="009F7F8D" w:rsidP="003D2AE1">
                <w:pPr>
                  <w:spacing w:before="120" w:after="0"/>
                  <w:rPr>
                    <w:rFonts w:asciiTheme="majorHAnsi" w:hAnsiTheme="majorHAnsi" w:cstheme="majorHAnsi"/>
                    <w:color w:val="262626" w:themeColor="text1" w:themeTint="D9"/>
                  </w:rPr>
                </w:pPr>
                <w:r>
                  <w:rPr>
                    <w:rStyle w:val="TypeText"/>
                    <w:rFonts w:asciiTheme="majorHAnsi" w:hAnsiTheme="majorHAnsi" w:cstheme="majorHAnsi"/>
                  </w:rPr>
                  <w:t>07/14/2026</w:t>
                </w:r>
              </w:p>
            </w:tc>
          </w:sdtContent>
        </w:sdt>
        <w:tc>
          <w:tcPr>
            <w:tcW w:w="152" w:type="pct"/>
            <w:tcBorders>
              <w:top w:val="nil"/>
              <w:left w:val="nil"/>
              <w:bottom w:val="nil"/>
              <w:right w:val="single" w:sz="8" w:space="0" w:color="577188" w:themeColor="accent1" w:themeShade="BF"/>
            </w:tcBorders>
            <w:shd w:val="clear" w:color="auto" w:fill="E5EAEE" w:themeFill="accent1" w:themeFillTint="33"/>
          </w:tcPr>
          <w:p w14:paraId="39B92FEA" w14:textId="77777777" w:rsidR="00AB19A7" w:rsidRPr="00320FCB" w:rsidRDefault="00AB19A7" w:rsidP="003D2AE1">
            <w:pPr>
              <w:spacing w:before="120" w:after="0"/>
              <w:rPr>
                <w:rFonts w:asciiTheme="majorHAnsi" w:hAnsiTheme="majorHAnsi" w:cstheme="majorHAnsi"/>
                <w:color w:val="262626" w:themeColor="text1" w:themeTint="D9"/>
              </w:rPr>
            </w:pPr>
          </w:p>
        </w:tc>
      </w:tr>
      <w:tr w:rsidR="00AB19A7" w:rsidRPr="00320FCB" w14:paraId="6AEE4019" w14:textId="77777777" w:rsidTr="003D2AE1">
        <w:tc>
          <w:tcPr>
            <w:tcW w:w="162" w:type="pct"/>
            <w:tcBorders>
              <w:top w:val="nil"/>
              <w:left w:val="single" w:sz="8" w:space="0" w:color="577188" w:themeColor="accent1" w:themeShade="BF"/>
              <w:bottom w:val="single" w:sz="4" w:space="0" w:color="auto"/>
              <w:right w:val="nil"/>
            </w:tcBorders>
            <w:shd w:val="clear" w:color="auto" w:fill="E5EAEE" w:themeFill="accent1" w:themeFillTint="33"/>
          </w:tcPr>
          <w:p w14:paraId="308A609D" w14:textId="77777777" w:rsidR="00AB19A7" w:rsidRPr="00320FCB" w:rsidRDefault="00AB19A7" w:rsidP="003D2AE1">
            <w:pPr>
              <w:spacing w:before="0" w:after="120"/>
              <w:rPr>
                <w:rFonts w:asciiTheme="majorHAnsi" w:hAnsiTheme="majorHAnsi" w:cstheme="majorHAnsi"/>
                <w:b/>
                <w:color w:val="262626" w:themeColor="text1" w:themeTint="D9"/>
                <w:sz w:val="22"/>
                <w:szCs w:val="22"/>
              </w:rPr>
            </w:pPr>
          </w:p>
        </w:tc>
        <w:tc>
          <w:tcPr>
            <w:tcW w:w="2786" w:type="pct"/>
            <w:tcBorders>
              <w:top w:val="single" w:sz="8" w:space="0" w:color="3A4B5B" w:themeColor="accent1" w:themeShade="80"/>
              <w:left w:val="nil"/>
              <w:bottom w:val="single" w:sz="4" w:space="0" w:color="auto"/>
              <w:right w:val="nil"/>
            </w:tcBorders>
            <w:shd w:val="clear" w:color="auto" w:fill="E5EAEE" w:themeFill="accent1" w:themeFillTint="33"/>
          </w:tcPr>
          <w:p w14:paraId="47A92D3E" w14:textId="77777777" w:rsidR="00AB19A7" w:rsidRPr="00320FCB" w:rsidRDefault="00AB19A7" w:rsidP="003D2AE1">
            <w:pPr>
              <w:spacing w:before="0" w:after="120"/>
              <w:jc w:val="center"/>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SIGNATURE</w:t>
            </w:r>
          </w:p>
        </w:tc>
        <w:tc>
          <w:tcPr>
            <w:tcW w:w="118" w:type="pct"/>
            <w:tcBorders>
              <w:top w:val="nil"/>
              <w:left w:val="nil"/>
              <w:bottom w:val="single" w:sz="4" w:space="0" w:color="auto"/>
              <w:right w:val="nil"/>
            </w:tcBorders>
            <w:shd w:val="clear" w:color="auto" w:fill="E5EAEE" w:themeFill="accent1" w:themeFillTint="33"/>
          </w:tcPr>
          <w:p w14:paraId="403984EE" w14:textId="77777777" w:rsidR="00AB19A7" w:rsidRPr="00320FCB" w:rsidRDefault="00AB19A7" w:rsidP="003D2AE1">
            <w:pPr>
              <w:spacing w:before="0" w:after="120"/>
              <w:rPr>
                <w:rFonts w:asciiTheme="majorHAnsi" w:hAnsiTheme="majorHAnsi" w:cstheme="majorHAnsi"/>
                <w:b/>
                <w:color w:val="262626" w:themeColor="text1" w:themeTint="D9"/>
                <w:sz w:val="22"/>
                <w:szCs w:val="22"/>
              </w:rPr>
            </w:pPr>
          </w:p>
        </w:tc>
        <w:tc>
          <w:tcPr>
            <w:tcW w:w="1782" w:type="pct"/>
            <w:tcBorders>
              <w:top w:val="single" w:sz="8" w:space="0" w:color="3A4B5B" w:themeColor="accent1" w:themeShade="80"/>
              <w:left w:val="nil"/>
              <w:bottom w:val="single" w:sz="4" w:space="0" w:color="auto"/>
              <w:right w:val="nil"/>
            </w:tcBorders>
            <w:shd w:val="clear" w:color="auto" w:fill="E5EAEE" w:themeFill="accent1" w:themeFillTint="33"/>
          </w:tcPr>
          <w:p w14:paraId="79AD7D64" w14:textId="77777777" w:rsidR="00AB19A7" w:rsidRPr="00320FCB" w:rsidRDefault="00AB19A7" w:rsidP="003D2AE1">
            <w:pPr>
              <w:spacing w:before="0" w:after="120"/>
              <w:jc w:val="center"/>
              <w:rPr>
                <w:rFonts w:asciiTheme="majorHAnsi" w:hAnsiTheme="majorHAnsi" w:cstheme="majorHAnsi"/>
                <w:b/>
                <w:color w:val="262626" w:themeColor="text1" w:themeTint="D9"/>
                <w:sz w:val="22"/>
                <w:szCs w:val="22"/>
              </w:rPr>
            </w:pPr>
            <w:r w:rsidRPr="00320FCB">
              <w:rPr>
                <w:rFonts w:asciiTheme="majorHAnsi" w:hAnsiTheme="majorHAnsi" w:cstheme="majorHAnsi"/>
                <w:b/>
                <w:color w:val="262626" w:themeColor="text1" w:themeTint="D9"/>
                <w:sz w:val="22"/>
                <w:szCs w:val="22"/>
              </w:rPr>
              <w:t>DATE</w:t>
            </w:r>
          </w:p>
        </w:tc>
        <w:tc>
          <w:tcPr>
            <w:tcW w:w="152" w:type="pct"/>
            <w:tcBorders>
              <w:top w:val="nil"/>
              <w:left w:val="nil"/>
              <w:bottom w:val="single" w:sz="4" w:space="0" w:color="auto"/>
              <w:right w:val="single" w:sz="8" w:space="0" w:color="577188" w:themeColor="accent1" w:themeShade="BF"/>
            </w:tcBorders>
            <w:shd w:val="clear" w:color="auto" w:fill="E5EAEE" w:themeFill="accent1" w:themeFillTint="33"/>
          </w:tcPr>
          <w:p w14:paraId="0FB06ADB" w14:textId="77777777" w:rsidR="00AB19A7" w:rsidRPr="00320FCB" w:rsidRDefault="00AB19A7" w:rsidP="003D2AE1">
            <w:pPr>
              <w:spacing w:before="0" w:after="120"/>
              <w:jc w:val="center"/>
              <w:rPr>
                <w:rFonts w:asciiTheme="majorHAnsi" w:hAnsiTheme="majorHAnsi" w:cstheme="majorHAnsi"/>
                <w:b/>
                <w:color w:val="262626" w:themeColor="text1" w:themeTint="D9"/>
                <w:sz w:val="22"/>
                <w:szCs w:val="22"/>
              </w:rPr>
            </w:pPr>
          </w:p>
        </w:tc>
      </w:tr>
    </w:tbl>
    <w:p w14:paraId="3D203D76" w14:textId="77777777" w:rsidR="00AB19A7" w:rsidRDefault="00AB19A7" w:rsidP="000349B8">
      <w:pPr>
        <w:jc w:val="right"/>
        <w:rPr>
          <w:rStyle w:val="TypeText"/>
          <w:rFonts w:asciiTheme="majorHAnsi" w:hAnsiTheme="majorHAnsi" w:cstheme="majorHAnsi"/>
          <w:i/>
          <w:iCs/>
        </w:rPr>
      </w:pPr>
    </w:p>
    <w:p w14:paraId="319F7113" w14:textId="77777777" w:rsidR="00A5149A" w:rsidRPr="00075058" w:rsidRDefault="00A5149A" w:rsidP="00075058"/>
    <w:sectPr w:rsidR="00A5149A" w:rsidRPr="00075058" w:rsidSect="00C60B71">
      <w:headerReference w:type="even" r:id="rId22"/>
      <w:headerReference w:type="default" r:id="rId23"/>
      <w:footerReference w:type="even" r:id="rId24"/>
      <w:footerReference w:type="default" r:id="rId25"/>
      <w:headerReference w:type="first" r:id="rId26"/>
      <w:footerReference w:type="first" r:id="rId27"/>
      <w:type w:val="continuous"/>
      <w:pgSz w:w="12240" w:h="15840" w:code="1"/>
      <w:pgMar w:top="864" w:right="1008" w:bottom="288" w:left="1008"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635780" w14:textId="77777777" w:rsidR="00D94E4F" w:rsidRDefault="00D94E4F">
      <w:pPr>
        <w:spacing w:before="0" w:after="0"/>
      </w:pPr>
      <w:r>
        <w:separator/>
      </w:r>
    </w:p>
  </w:endnote>
  <w:endnote w:type="continuationSeparator" w:id="0">
    <w:p w14:paraId="497A6E87" w14:textId="77777777" w:rsidR="00D94E4F" w:rsidRDefault="00D94E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38CAB" w14:textId="77777777" w:rsidR="009A0B8A" w:rsidRDefault="009A0B8A">
    <w:pPr>
      <w:pStyle w:val="Footer"/>
    </w:pPr>
    <w:r>
      <w:rPr>
        <w:noProof/>
      </w:rPr>
      <w:drawing>
        <wp:inline distT="0" distB="0" distL="0" distR="0" wp14:anchorId="1F9A87B2" wp14:editId="065484D8">
          <wp:extent cx="5942965" cy="409575"/>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2965" cy="409575"/>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heme="majorHAnsi" w:hAnsiTheme="majorHAnsi" w:cstheme="majorHAnsi"/>
      </w:rPr>
      <w:id w:val="297577402"/>
      <w:docPartObj>
        <w:docPartGallery w:val="Page Numbers (Bottom of Page)"/>
        <w:docPartUnique/>
      </w:docPartObj>
    </w:sdtPr>
    <w:sdtEndPr>
      <w:rPr>
        <w:noProof/>
      </w:rPr>
    </w:sdtEndPr>
    <w:sdtContent>
      <w:p w14:paraId="07D1FF0C" w14:textId="77777777" w:rsidR="00F51AE2" w:rsidRPr="00075058" w:rsidRDefault="00916F0C" w:rsidP="00916F0C">
        <w:pPr>
          <w:pStyle w:val="Footer"/>
          <w:jc w:val="right"/>
          <w:rPr>
            <w:rFonts w:asciiTheme="majorHAnsi" w:hAnsiTheme="majorHAnsi" w:cstheme="majorHAnsi"/>
          </w:rPr>
        </w:pPr>
        <w:r w:rsidRPr="00075058">
          <w:rPr>
            <w:rFonts w:asciiTheme="majorHAnsi" w:hAnsiTheme="majorHAnsi" w:cstheme="majorHAnsi"/>
            <w:noProof/>
          </w:rPr>
          <w:drawing>
            <wp:inline distT="0" distB="0" distL="0" distR="0" wp14:anchorId="73790963" wp14:editId="056A20A4">
              <wp:extent cx="5942965" cy="409575"/>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2965" cy="409575"/>
                      </a:xfrm>
                      <a:prstGeom prst="rect">
                        <a:avLst/>
                      </a:prstGeom>
                      <a:noFill/>
                    </pic:spPr>
                  </pic:pic>
                </a:graphicData>
              </a:graphic>
            </wp:inline>
          </w:drawing>
        </w:r>
        <w:r w:rsidR="00F51AE2" w:rsidRPr="00075058">
          <w:rPr>
            <w:rFonts w:asciiTheme="majorHAnsi" w:hAnsiTheme="majorHAnsi" w:cstheme="majorHAnsi"/>
          </w:rPr>
          <w:fldChar w:fldCharType="begin"/>
        </w:r>
        <w:r w:rsidR="00F51AE2" w:rsidRPr="00075058">
          <w:rPr>
            <w:rFonts w:asciiTheme="majorHAnsi" w:hAnsiTheme="majorHAnsi" w:cstheme="majorHAnsi"/>
          </w:rPr>
          <w:instrText xml:space="preserve"> PAGE   \* MERGEFORMAT </w:instrText>
        </w:r>
        <w:r w:rsidR="00F51AE2" w:rsidRPr="00075058">
          <w:rPr>
            <w:rFonts w:asciiTheme="majorHAnsi" w:hAnsiTheme="majorHAnsi" w:cstheme="majorHAnsi"/>
          </w:rPr>
          <w:fldChar w:fldCharType="separate"/>
        </w:r>
        <w:r w:rsidR="002500A5" w:rsidRPr="00075058">
          <w:rPr>
            <w:rFonts w:asciiTheme="majorHAnsi" w:hAnsiTheme="majorHAnsi" w:cstheme="majorHAnsi"/>
            <w:noProof/>
          </w:rPr>
          <w:t>7</w:t>
        </w:r>
        <w:r w:rsidR="00F51AE2" w:rsidRPr="00075058">
          <w:rPr>
            <w:rFonts w:asciiTheme="majorHAnsi" w:hAnsiTheme="majorHAnsi" w:cstheme="majorHAnsi"/>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388C4" w14:textId="5E199BD4" w:rsidR="00F51AE2" w:rsidRDefault="00760944" w:rsidP="00760944">
    <w:pPr>
      <w:pStyle w:val="Footer"/>
      <w:tabs>
        <w:tab w:val="left" w:pos="9990"/>
      </w:tabs>
    </w:pPr>
    <w:r w:rsidRPr="00760944">
      <w:rPr>
        <w:sz w:val="16"/>
        <w:szCs w:val="16"/>
      </w:rPr>
      <w:t>February 2023</w:t>
    </w:r>
    <w:r>
      <w:tab/>
    </w:r>
    <w:sdt>
      <w:sdtPr>
        <w:id w:val="1341738952"/>
        <w:docPartObj>
          <w:docPartGallery w:val="Page Numbers (Bottom of Page)"/>
          <w:docPartUnique/>
        </w:docPartObj>
      </w:sdtPr>
      <w:sdtEndPr>
        <w:rPr>
          <w:noProof/>
        </w:rPr>
      </w:sdtEndPr>
      <w:sdtContent>
        <w:r w:rsidR="00F51AE2">
          <w:fldChar w:fldCharType="begin"/>
        </w:r>
        <w:r w:rsidR="00F51AE2">
          <w:instrText xml:space="preserve"> PAGE   \* MERGEFORMAT </w:instrText>
        </w:r>
        <w:r w:rsidR="00F51AE2">
          <w:fldChar w:fldCharType="separate"/>
        </w:r>
        <w:r w:rsidR="002500A5">
          <w:rPr>
            <w:noProof/>
          </w:rPr>
          <w:t>1</w:t>
        </w:r>
        <w:r w:rsidR="00F51AE2">
          <w:rPr>
            <w:noProof/>
          </w:rPr>
          <w:fldChar w:fldCharType="end"/>
        </w:r>
      </w:sdtContent>
    </w:sdt>
  </w:p>
  <w:p w14:paraId="27E2A491" w14:textId="10096270" w:rsidR="00F51AE2" w:rsidRDefault="009A0B8A">
    <w:pPr>
      <w:pStyle w:val="Footer"/>
    </w:pPr>
    <w:r>
      <w:rPr>
        <w:noProof/>
      </w:rPr>
      <w:drawing>
        <wp:inline distT="0" distB="0" distL="0" distR="0" wp14:anchorId="2FAD3A3E" wp14:editId="23A033D1">
          <wp:extent cx="5942965" cy="409575"/>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2965" cy="40957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4455F" w14:textId="77777777" w:rsidR="00D94E4F" w:rsidRDefault="00D94E4F">
      <w:pPr>
        <w:spacing w:before="0" w:after="0"/>
      </w:pPr>
      <w:r>
        <w:separator/>
      </w:r>
    </w:p>
  </w:footnote>
  <w:footnote w:type="continuationSeparator" w:id="0">
    <w:p w14:paraId="20A23F60" w14:textId="77777777" w:rsidR="00D94E4F" w:rsidRDefault="00D94E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EE23C" w14:textId="77777777" w:rsidR="009A0B8A" w:rsidRDefault="009A0B8A">
    <w:pPr>
      <w:pStyle w:val="Header"/>
    </w:pPr>
    <w:r>
      <w:rPr>
        <w:noProof/>
      </w:rPr>
      <w:drawing>
        <wp:anchor distT="0" distB="0" distL="114300" distR="114300" simplePos="0" relativeHeight="251665408" behindDoc="0" locked="0" layoutInCell="1" allowOverlap="1" wp14:anchorId="067EB259" wp14:editId="458CC005">
          <wp:simplePos x="0" y="0"/>
          <wp:positionH relativeFrom="margin">
            <wp:posOffset>0</wp:posOffset>
          </wp:positionH>
          <wp:positionV relativeFrom="paragraph">
            <wp:posOffset>-635</wp:posOffset>
          </wp:positionV>
          <wp:extent cx="6400800" cy="2857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488" t="7538" r="3525" b="84924"/>
                  <a:stretch>
                    <a:fillRect/>
                  </a:stretch>
                </pic:blipFill>
                <pic:spPr bwMode="auto">
                  <a:xfrm>
                    <a:off x="0" y="0"/>
                    <a:ext cx="640080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FA281" w14:textId="77777777" w:rsidR="00916F0C" w:rsidRDefault="00916F0C">
    <w:pPr>
      <w:pStyle w:val="Header"/>
    </w:pPr>
    <w:r>
      <w:rPr>
        <w:noProof/>
      </w:rPr>
      <w:drawing>
        <wp:anchor distT="0" distB="0" distL="114300" distR="114300" simplePos="0" relativeHeight="251667456" behindDoc="0" locked="0" layoutInCell="1" allowOverlap="1" wp14:anchorId="43AF68CB" wp14:editId="3B53F994">
          <wp:simplePos x="0" y="0"/>
          <wp:positionH relativeFrom="margin">
            <wp:align>right</wp:align>
          </wp:positionH>
          <wp:positionV relativeFrom="paragraph">
            <wp:posOffset>-40391</wp:posOffset>
          </wp:positionV>
          <wp:extent cx="6400800" cy="28575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488" t="7538" r="3525" b="84924"/>
                  <a:stretch>
                    <a:fillRect/>
                  </a:stretch>
                </pic:blipFill>
                <pic:spPr bwMode="auto">
                  <a:xfrm>
                    <a:off x="0" y="0"/>
                    <a:ext cx="640080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0DE11" w14:textId="77777777" w:rsidR="00F51AE2" w:rsidRDefault="009A0B8A">
    <w:pPr>
      <w:pStyle w:val="Header"/>
    </w:pPr>
    <w:r>
      <w:rPr>
        <w:noProof/>
      </w:rPr>
      <w:drawing>
        <wp:anchor distT="0" distB="0" distL="114300" distR="114300" simplePos="0" relativeHeight="251663360" behindDoc="0" locked="0" layoutInCell="1" allowOverlap="1" wp14:anchorId="5372E8DA" wp14:editId="7A5BD2A7">
          <wp:simplePos x="0" y="0"/>
          <wp:positionH relativeFrom="margin">
            <wp:posOffset>0</wp:posOffset>
          </wp:positionH>
          <wp:positionV relativeFrom="paragraph">
            <wp:posOffset>-635</wp:posOffset>
          </wp:positionV>
          <wp:extent cx="6400800" cy="2857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488" t="7538" r="3525" b="84924"/>
                  <a:stretch>
                    <a:fillRect/>
                  </a:stretch>
                </pic:blipFill>
                <pic:spPr bwMode="auto">
                  <a:xfrm>
                    <a:off x="0" y="0"/>
                    <a:ext cx="640080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41EE0"/>
    <w:multiLevelType w:val="hybridMultilevel"/>
    <w:tmpl w:val="DDD6EE64"/>
    <w:lvl w:ilvl="0" w:tplc="04090015">
      <w:start w:val="1"/>
      <w:numFmt w:val="upperLetter"/>
      <w:lvlText w:val="%1."/>
      <w:lvlJc w:val="left"/>
      <w:pPr>
        <w:ind w:left="3384" w:hanging="360"/>
      </w:p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1" w15:restartNumberingAfterBreak="0">
    <w:nsid w:val="08CB7582"/>
    <w:multiLevelType w:val="hybridMultilevel"/>
    <w:tmpl w:val="AC88919E"/>
    <w:lvl w:ilvl="0" w:tplc="04090013">
      <w:start w:val="1"/>
      <w:numFmt w:val="upp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 w15:restartNumberingAfterBreak="0">
    <w:nsid w:val="0C96084A"/>
    <w:multiLevelType w:val="hybridMultilevel"/>
    <w:tmpl w:val="F9CA5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B7357"/>
    <w:multiLevelType w:val="hybridMultilevel"/>
    <w:tmpl w:val="F9CA5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5701D"/>
    <w:multiLevelType w:val="hybridMultilevel"/>
    <w:tmpl w:val="9D703B34"/>
    <w:lvl w:ilvl="0" w:tplc="6C9C285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75926"/>
    <w:multiLevelType w:val="hybridMultilevel"/>
    <w:tmpl w:val="B898109A"/>
    <w:lvl w:ilvl="0" w:tplc="8C9E1DEA">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E5E24"/>
    <w:multiLevelType w:val="hybridMultilevel"/>
    <w:tmpl w:val="0BD447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F0075"/>
    <w:multiLevelType w:val="hybridMultilevel"/>
    <w:tmpl w:val="32B480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B63ECC"/>
    <w:multiLevelType w:val="hybridMultilevel"/>
    <w:tmpl w:val="BC5C84A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274C7B"/>
    <w:multiLevelType w:val="hybridMultilevel"/>
    <w:tmpl w:val="AE64BB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F44EA"/>
    <w:multiLevelType w:val="hybridMultilevel"/>
    <w:tmpl w:val="1BD4FD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141326"/>
    <w:multiLevelType w:val="hybridMultilevel"/>
    <w:tmpl w:val="2048B92C"/>
    <w:lvl w:ilvl="0" w:tplc="362CBF08">
      <w:start w:val="8"/>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26AD1"/>
    <w:multiLevelType w:val="hybridMultilevel"/>
    <w:tmpl w:val="2EF83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714006"/>
    <w:multiLevelType w:val="hybridMultilevel"/>
    <w:tmpl w:val="419451C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702B32"/>
    <w:multiLevelType w:val="hybridMultilevel"/>
    <w:tmpl w:val="4258AE98"/>
    <w:lvl w:ilvl="0" w:tplc="9148F488">
      <w:start w:val="1"/>
      <w:numFmt w:val="decimal"/>
      <w:lvlText w:val="%1."/>
      <w:lvlJc w:val="left"/>
      <w:pPr>
        <w:ind w:left="1296" w:hanging="360"/>
      </w:pPr>
      <w:rPr>
        <w:b/>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5" w15:restartNumberingAfterBreak="0">
    <w:nsid w:val="3B4326C6"/>
    <w:multiLevelType w:val="hybridMultilevel"/>
    <w:tmpl w:val="987AF2D4"/>
    <w:lvl w:ilvl="0" w:tplc="9148F488">
      <w:start w:val="1"/>
      <w:numFmt w:val="decimal"/>
      <w:lvlText w:val="%1."/>
      <w:lvlJc w:val="left"/>
      <w:pPr>
        <w:ind w:left="1296" w:hanging="360"/>
      </w:pPr>
      <w:rPr>
        <w:b/>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6" w15:restartNumberingAfterBreak="0">
    <w:nsid w:val="407C20F2"/>
    <w:multiLevelType w:val="hybridMultilevel"/>
    <w:tmpl w:val="0BD447C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244D3B"/>
    <w:multiLevelType w:val="hybridMultilevel"/>
    <w:tmpl w:val="07A8282A"/>
    <w:lvl w:ilvl="0" w:tplc="CE04EA24">
      <w:start w:val="8"/>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867B27"/>
    <w:multiLevelType w:val="hybridMultilevel"/>
    <w:tmpl w:val="60AAD0B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CA0161"/>
    <w:multiLevelType w:val="hybridMultilevel"/>
    <w:tmpl w:val="9716ACC6"/>
    <w:lvl w:ilvl="0" w:tplc="9148F488">
      <w:start w:val="1"/>
      <w:numFmt w:val="decimal"/>
      <w:lvlText w:val="%1."/>
      <w:lvlJc w:val="left"/>
      <w:pPr>
        <w:ind w:left="1296" w:hanging="360"/>
      </w:pPr>
      <w:rPr>
        <w:b/>
      </w:rPr>
    </w:lvl>
    <w:lvl w:ilvl="1" w:tplc="04090017">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0" w15:restartNumberingAfterBreak="0">
    <w:nsid w:val="5C0B611A"/>
    <w:multiLevelType w:val="hybridMultilevel"/>
    <w:tmpl w:val="E67015F2"/>
    <w:lvl w:ilvl="0" w:tplc="04090015">
      <w:start w:val="1"/>
      <w:numFmt w:val="upp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5D0A102A"/>
    <w:multiLevelType w:val="hybridMultilevel"/>
    <w:tmpl w:val="7E68E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F63CCC"/>
    <w:multiLevelType w:val="hybridMultilevel"/>
    <w:tmpl w:val="8D6CE254"/>
    <w:lvl w:ilvl="0" w:tplc="84FC3D0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4A3B62"/>
    <w:multiLevelType w:val="hybridMultilevel"/>
    <w:tmpl w:val="F9CA5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D78FE"/>
    <w:multiLevelType w:val="hybridMultilevel"/>
    <w:tmpl w:val="FF68D1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C22FB0"/>
    <w:multiLevelType w:val="hybridMultilevel"/>
    <w:tmpl w:val="A61C00D0"/>
    <w:lvl w:ilvl="0" w:tplc="785AB4B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EB36D9"/>
    <w:multiLevelType w:val="hybridMultilevel"/>
    <w:tmpl w:val="80ACB0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516547">
    <w:abstractNumId w:val="10"/>
  </w:num>
  <w:num w:numId="2" w16cid:durableId="250816346">
    <w:abstractNumId w:val="20"/>
  </w:num>
  <w:num w:numId="3" w16cid:durableId="1370957813">
    <w:abstractNumId w:val="12"/>
  </w:num>
  <w:num w:numId="4" w16cid:durableId="1184787264">
    <w:abstractNumId w:val="7"/>
  </w:num>
  <w:num w:numId="5" w16cid:durableId="2031292098">
    <w:abstractNumId w:val="13"/>
  </w:num>
  <w:num w:numId="6" w16cid:durableId="1629582274">
    <w:abstractNumId w:val="1"/>
  </w:num>
  <w:num w:numId="7" w16cid:durableId="144904692">
    <w:abstractNumId w:val="26"/>
  </w:num>
  <w:num w:numId="8" w16cid:durableId="399988085">
    <w:abstractNumId w:val="4"/>
  </w:num>
  <w:num w:numId="9" w16cid:durableId="568003910">
    <w:abstractNumId w:val="8"/>
  </w:num>
  <w:num w:numId="10" w16cid:durableId="1378432255">
    <w:abstractNumId w:val="18"/>
  </w:num>
  <w:num w:numId="11" w16cid:durableId="201941359">
    <w:abstractNumId w:val="6"/>
  </w:num>
  <w:num w:numId="12" w16cid:durableId="1016807139">
    <w:abstractNumId w:val="21"/>
  </w:num>
  <w:num w:numId="13" w16cid:durableId="302732043">
    <w:abstractNumId w:val="25"/>
  </w:num>
  <w:num w:numId="14" w16cid:durableId="1507750871">
    <w:abstractNumId w:val="2"/>
  </w:num>
  <w:num w:numId="15" w16cid:durableId="458260153">
    <w:abstractNumId w:val="9"/>
  </w:num>
  <w:num w:numId="16" w16cid:durableId="30039426">
    <w:abstractNumId w:val="0"/>
  </w:num>
  <w:num w:numId="17" w16cid:durableId="1826972485">
    <w:abstractNumId w:val="23"/>
  </w:num>
  <w:num w:numId="18" w16cid:durableId="1073813017">
    <w:abstractNumId w:val="3"/>
  </w:num>
  <w:num w:numId="19" w16cid:durableId="1843542366">
    <w:abstractNumId w:val="15"/>
  </w:num>
  <w:num w:numId="20" w16cid:durableId="827863364">
    <w:abstractNumId w:val="14"/>
  </w:num>
  <w:num w:numId="21" w16cid:durableId="437919518">
    <w:abstractNumId w:val="19"/>
  </w:num>
  <w:num w:numId="22" w16cid:durableId="1817379886">
    <w:abstractNumId w:val="24"/>
  </w:num>
  <w:num w:numId="23" w16cid:durableId="586886318">
    <w:abstractNumId w:val="22"/>
  </w:num>
  <w:num w:numId="24" w16cid:durableId="952857578">
    <w:abstractNumId w:val="11"/>
  </w:num>
  <w:num w:numId="25" w16cid:durableId="426117992">
    <w:abstractNumId w:val="16"/>
  </w:num>
  <w:num w:numId="26" w16cid:durableId="44530827">
    <w:abstractNumId w:val="5"/>
  </w:num>
  <w:num w:numId="27" w16cid:durableId="382367106">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BE"/>
    <w:rsid w:val="00003B2E"/>
    <w:rsid w:val="00005722"/>
    <w:rsid w:val="00015587"/>
    <w:rsid w:val="000349B8"/>
    <w:rsid w:val="00034CB9"/>
    <w:rsid w:val="00042F80"/>
    <w:rsid w:val="00047823"/>
    <w:rsid w:val="00052E90"/>
    <w:rsid w:val="0005502C"/>
    <w:rsid w:val="0006295A"/>
    <w:rsid w:val="0006675B"/>
    <w:rsid w:val="000705E5"/>
    <w:rsid w:val="00075058"/>
    <w:rsid w:val="00083A72"/>
    <w:rsid w:val="00086B13"/>
    <w:rsid w:val="00096A66"/>
    <w:rsid w:val="000A0BA7"/>
    <w:rsid w:val="000A76C0"/>
    <w:rsid w:val="000B2694"/>
    <w:rsid w:val="000C235B"/>
    <w:rsid w:val="000C4D37"/>
    <w:rsid w:val="000C542C"/>
    <w:rsid w:val="000D6D51"/>
    <w:rsid w:val="000D7A65"/>
    <w:rsid w:val="000E2A22"/>
    <w:rsid w:val="000E5A02"/>
    <w:rsid w:val="000F1932"/>
    <w:rsid w:val="000F2F4E"/>
    <w:rsid w:val="000F45DF"/>
    <w:rsid w:val="00100EF8"/>
    <w:rsid w:val="0010229C"/>
    <w:rsid w:val="001142AC"/>
    <w:rsid w:val="0012325A"/>
    <w:rsid w:val="001345B2"/>
    <w:rsid w:val="0014741A"/>
    <w:rsid w:val="0016214B"/>
    <w:rsid w:val="0016686E"/>
    <w:rsid w:val="00170E7F"/>
    <w:rsid w:val="00174F05"/>
    <w:rsid w:val="00177C79"/>
    <w:rsid w:val="00180C49"/>
    <w:rsid w:val="00194A75"/>
    <w:rsid w:val="00196892"/>
    <w:rsid w:val="001A0209"/>
    <w:rsid w:val="001B68DD"/>
    <w:rsid w:val="001C1884"/>
    <w:rsid w:val="001C5075"/>
    <w:rsid w:val="001D6FC3"/>
    <w:rsid w:val="001E131A"/>
    <w:rsid w:val="001E163F"/>
    <w:rsid w:val="001E3269"/>
    <w:rsid w:val="001E3D1E"/>
    <w:rsid w:val="001F163A"/>
    <w:rsid w:val="001F32CE"/>
    <w:rsid w:val="00201D8E"/>
    <w:rsid w:val="00214936"/>
    <w:rsid w:val="00220BD5"/>
    <w:rsid w:val="00220F8F"/>
    <w:rsid w:val="002218F5"/>
    <w:rsid w:val="00221CD6"/>
    <w:rsid w:val="002229E9"/>
    <w:rsid w:val="00232011"/>
    <w:rsid w:val="00235613"/>
    <w:rsid w:val="00236834"/>
    <w:rsid w:val="00237370"/>
    <w:rsid w:val="002410D6"/>
    <w:rsid w:val="002500A5"/>
    <w:rsid w:val="00251C6B"/>
    <w:rsid w:val="002528A4"/>
    <w:rsid w:val="00256917"/>
    <w:rsid w:val="00257622"/>
    <w:rsid w:val="002577F2"/>
    <w:rsid w:val="0026677D"/>
    <w:rsid w:val="002702B6"/>
    <w:rsid w:val="0028503C"/>
    <w:rsid w:val="002A130D"/>
    <w:rsid w:val="002A368F"/>
    <w:rsid w:val="002B7942"/>
    <w:rsid w:val="002C3809"/>
    <w:rsid w:val="002C5644"/>
    <w:rsid w:val="002D14D9"/>
    <w:rsid w:val="002E7267"/>
    <w:rsid w:val="003004C0"/>
    <w:rsid w:val="00314E25"/>
    <w:rsid w:val="00317B5A"/>
    <w:rsid w:val="00320FCB"/>
    <w:rsid w:val="00322417"/>
    <w:rsid w:val="003229CF"/>
    <w:rsid w:val="00326484"/>
    <w:rsid w:val="0033102C"/>
    <w:rsid w:val="0035329A"/>
    <w:rsid w:val="00360D73"/>
    <w:rsid w:val="00363F34"/>
    <w:rsid w:val="00373708"/>
    <w:rsid w:val="00375052"/>
    <w:rsid w:val="003779CF"/>
    <w:rsid w:val="00380833"/>
    <w:rsid w:val="00384D5F"/>
    <w:rsid w:val="00392DE7"/>
    <w:rsid w:val="0039343B"/>
    <w:rsid w:val="00397DB8"/>
    <w:rsid w:val="00397EC4"/>
    <w:rsid w:val="003A314B"/>
    <w:rsid w:val="003B5ABC"/>
    <w:rsid w:val="003B6B08"/>
    <w:rsid w:val="003D2620"/>
    <w:rsid w:val="003D328F"/>
    <w:rsid w:val="003E3D8B"/>
    <w:rsid w:val="003E4637"/>
    <w:rsid w:val="003E4CD9"/>
    <w:rsid w:val="00401F38"/>
    <w:rsid w:val="00405E2D"/>
    <w:rsid w:val="00413364"/>
    <w:rsid w:val="004158A7"/>
    <w:rsid w:val="004223FF"/>
    <w:rsid w:val="00427903"/>
    <w:rsid w:val="00434542"/>
    <w:rsid w:val="00443298"/>
    <w:rsid w:val="00445D08"/>
    <w:rsid w:val="004506C3"/>
    <w:rsid w:val="004516F8"/>
    <w:rsid w:val="004534F2"/>
    <w:rsid w:val="00467B06"/>
    <w:rsid w:val="00472732"/>
    <w:rsid w:val="004814DD"/>
    <w:rsid w:val="0048381E"/>
    <w:rsid w:val="0049022D"/>
    <w:rsid w:val="004943DE"/>
    <w:rsid w:val="004C4213"/>
    <w:rsid w:val="004C58CF"/>
    <w:rsid w:val="004D388B"/>
    <w:rsid w:val="004D3986"/>
    <w:rsid w:val="004E2DE4"/>
    <w:rsid w:val="004F38ED"/>
    <w:rsid w:val="00500F2A"/>
    <w:rsid w:val="00517BF0"/>
    <w:rsid w:val="00527C49"/>
    <w:rsid w:val="00544B34"/>
    <w:rsid w:val="0055190E"/>
    <w:rsid w:val="005664B6"/>
    <w:rsid w:val="00594E6B"/>
    <w:rsid w:val="005B22A4"/>
    <w:rsid w:val="005B501E"/>
    <w:rsid w:val="005C05C2"/>
    <w:rsid w:val="005C1511"/>
    <w:rsid w:val="005E52E3"/>
    <w:rsid w:val="005E5A1C"/>
    <w:rsid w:val="005F5BB5"/>
    <w:rsid w:val="00605661"/>
    <w:rsid w:val="00605989"/>
    <w:rsid w:val="006203BA"/>
    <w:rsid w:val="00627E39"/>
    <w:rsid w:val="00636B82"/>
    <w:rsid w:val="006408EF"/>
    <w:rsid w:val="00643486"/>
    <w:rsid w:val="006439D1"/>
    <w:rsid w:val="006451E2"/>
    <w:rsid w:val="00646701"/>
    <w:rsid w:val="006479BE"/>
    <w:rsid w:val="0065098C"/>
    <w:rsid w:val="0065479E"/>
    <w:rsid w:val="00661BBF"/>
    <w:rsid w:val="00666159"/>
    <w:rsid w:val="006801A0"/>
    <w:rsid w:val="00682D71"/>
    <w:rsid w:val="00693059"/>
    <w:rsid w:val="006966BB"/>
    <w:rsid w:val="006A429C"/>
    <w:rsid w:val="006A64BB"/>
    <w:rsid w:val="006A6DFF"/>
    <w:rsid w:val="006B73EC"/>
    <w:rsid w:val="006C4151"/>
    <w:rsid w:val="006C69AB"/>
    <w:rsid w:val="006D0418"/>
    <w:rsid w:val="006D3A42"/>
    <w:rsid w:val="006E61EA"/>
    <w:rsid w:val="006F1FAF"/>
    <w:rsid w:val="00701C57"/>
    <w:rsid w:val="0071299F"/>
    <w:rsid w:val="007238E0"/>
    <w:rsid w:val="00732B20"/>
    <w:rsid w:val="00736CEA"/>
    <w:rsid w:val="00743A9D"/>
    <w:rsid w:val="00744B36"/>
    <w:rsid w:val="0075259E"/>
    <w:rsid w:val="00752FFC"/>
    <w:rsid w:val="00760944"/>
    <w:rsid w:val="00764597"/>
    <w:rsid w:val="00766C0C"/>
    <w:rsid w:val="007819AC"/>
    <w:rsid w:val="00787617"/>
    <w:rsid w:val="00795451"/>
    <w:rsid w:val="007A4BD5"/>
    <w:rsid w:val="007A6161"/>
    <w:rsid w:val="007A710B"/>
    <w:rsid w:val="007B27E9"/>
    <w:rsid w:val="007B5D67"/>
    <w:rsid w:val="007D482C"/>
    <w:rsid w:val="007D788D"/>
    <w:rsid w:val="007E34BA"/>
    <w:rsid w:val="007F6DA0"/>
    <w:rsid w:val="0080412A"/>
    <w:rsid w:val="00823D8B"/>
    <w:rsid w:val="00831200"/>
    <w:rsid w:val="00843726"/>
    <w:rsid w:val="00846D26"/>
    <w:rsid w:val="0085299D"/>
    <w:rsid w:val="008617BE"/>
    <w:rsid w:val="00872FFA"/>
    <w:rsid w:val="008738DC"/>
    <w:rsid w:val="0087400F"/>
    <w:rsid w:val="00874528"/>
    <w:rsid w:val="008812CF"/>
    <w:rsid w:val="008B6EE2"/>
    <w:rsid w:val="008C08EB"/>
    <w:rsid w:val="008C0A05"/>
    <w:rsid w:val="008C2196"/>
    <w:rsid w:val="008C7669"/>
    <w:rsid w:val="008D6D0C"/>
    <w:rsid w:val="008E733B"/>
    <w:rsid w:val="008E7851"/>
    <w:rsid w:val="00913798"/>
    <w:rsid w:val="009156C4"/>
    <w:rsid w:val="00916F0C"/>
    <w:rsid w:val="009171DA"/>
    <w:rsid w:val="00932E26"/>
    <w:rsid w:val="009360F4"/>
    <w:rsid w:val="00953CF3"/>
    <w:rsid w:val="009556B5"/>
    <w:rsid w:val="0095622C"/>
    <w:rsid w:val="00956445"/>
    <w:rsid w:val="00987AA6"/>
    <w:rsid w:val="009953F1"/>
    <w:rsid w:val="009A0B8A"/>
    <w:rsid w:val="009A2DFD"/>
    <w:rsid w:val="009B2618"/>
    <w:rsid w:val="009B2F8A"/>
    <w:rsid w:val="009B43C4"/>
    <w:rsid w:val="009D03B2"/>
    <w:rsid w:val="009D3F78"/>
    <w:rsid w:val="009E2FF3"/>
    <w:rsid w:val="009E5BE9"/>
    <w:rsid w:val="009E6213"/>
    <w:rsid w:val="009F4CE4"/>
    <w:rsid w:val="009F7F8D"/>
    <w:rsid w:val="00A03801"/>
    <w:rsid w:val="00A067F0"/>
    <w:rsid w:val="00A127F3"/>
    <w:rsid w:val="00A31170"/>
    <w:rsid w:val="00A35D7E"/>
    <w:rsid w:val="00A360BB"/>
    <w:rsid w:val="00A37ABB"/>
    <w:rsid w:val="00A47D47"/>
    <w:rsid w:val="00A5149A"/>
    <w:rsid w:val="00A52C22"/>
    <w:rsid w:val="00A5622B"/>
    <w:rsid w:val="00A60457"/>
    <w:rsid w:val="00A60A5B"/>
    <w:rsid w:val="00A71665"/>
    <w:rsid w:val="00A7237D"/>
    <w:rsid w:val="00A72850"/>
    <w:rsid w:val="00A82061"/>
    <w:rsid w:val="00A93E10"/>
    <w:rsid w:val="00AA6202"/>
    <w:rsid w:val="00AB153E"/>
    <w:rsid w:val="00AB19A7"/>
    <w:rsid w:val="00AB76CB"/>
    <w:rsid w:val="00AD017A"/>
    <w:rsid w:val="00AD0C9E"/>
    <w:rsid w:val="00AD7C53"/>
    <w:rsid w:val="00AE0FAA"/>
    <w:rsid w:val="00AE6110"/>
    <w:rsid w:val="00AE7AB9"/>
    <w:rsid w:val="00AE7C58"/>
    <w:rsid w:val="00AF0EEE"/>
    <w:rsid w:val="00AF2BCB"/>
    <w:rsid w:val="00AF7056"/>
    <w:rsid w:val="00B01CF4"/>
    <w:rsid w:val="00B035C7"/>
    <w:rsid w:val="00B0399B"/>
    <w:rsid w:val="00B056A7"/>
    <w:rsid w:val="00B2387E"/>
    <w:rsid w:val="00B24723"/>
    <w:rsid w:val="00B26678"/>
    <w:rsid w:val="00B501A4"/>
    <w:rsid w:val="00B54C16"/>
    <w:rsid w:val="00B57496"/>
    <w:rsid w:val="00B6392A"/>
    <w:rsid w:val="00B7480C"/>
    <w:rsid w:val="00B7663C"/>
    <w:rsid w:val="00B8045B"/>
    <w:rsid w:val="00B80CF1"/>
    <w:rsid w:val="00B84C8C"/>
    <w:rsid w:val="00B854A6"/>
    <w:rsid w:val="00B9779D"/>
    <w:rsid w:val="00BA273F"/>
    <w:rsid w:val="00BB3CC9"/>
    <w:rsid w:val="00BB443D"/>
    <w:rsid w:val="00BB5323"/>
    <w:rsid w:val="00BB77B9"/>
    <w:rsid w:val="00BC1C5F"/>
    <w:rsid w:val="00BC3C28"/>
    <w:rsid w:val="00BC63C8"/>
    <w:rsid w:val="00BD12F2"/>
    <w:rsid w:val="00BD305B"/>
    <w:rsid w:val="00BD3AB2"/>
    <w:rsid w:val="00BE02BC"/>
    <w:rsid w:val="00BF7929"/>
    <w:rsid w:val="00C04FC9"/>
    <w:rsid w:val="00C06D76"/>
    <w:rsid w:val="00C07FCC"/>
    <w:rsid w:val="00C10AA0"/>
    <w:rsid w:val="00C16314"/>
    <w:rsid w:val="00C17FF6"/>
    <w:rsid w:val="00C20664"/>
    <w:rsid w:val="00C20CCF"/>
    <w:rsid w:val="00C36A26"/>
    <w:rsid w:val="00C60B71"/>
    <w:rsid w:val="00C62934"/>
    <w:rsid w:val="00C63095"/>
    <w:rsid w:val="00C71067"/>
    <w:rsid w:val="00C9720D"/>
    <w:rsid w:val="00CB652C"/>
    <w:rsid w:val="00CD230A"/>
    <w:rsid w:val="00CD53A9"/>
    <w:rsid w:val="00CD5AD3"/>
    <w:rsid w:val="00CF4E2B"/>
    <w:rsid w:val="00CF7291"/>
    <w:rsid w:val="00D000EE"/>
    <w:rsid w:val="00D154EC"/>
    <w:rsid w:val="00D227AB"/>
    <w:rsid w:val="00D244C5"/>
    <w:rsid w:val="00D30336"/>
    <w:rsid w:val="00D30626"/>
    <w:rsid w:val="00D6598C"/>
    <w:rsid w:val="00D727BE"/>
    <w:rsid w:val="00D72BAB"/>
    <w:rsid w:val="00D77302"/>
    <w:rsid w:val="00D94E4F"/>
    <w:rsid w:val="00DA2E42"/>
    <w:rsid w:val="00DA3233"/>
    <w:rsid w:val="00DA74EC"/>
    <w:rsid w:val="00DA7755"/>
    <w:rsid w:val="00DC2EF6"/>
    <w:rsid w:val="00DC74C5"/>
    <w:rsid w:val="00DC7E37"/>
    <w:rsid w:val="00DF1194"/>
    <w:rsid w:val="00E06860"/>
    <w:rsid w:val="00E316B1"/>
    <w:rsid w:val="00E45F2D"/>
    <w:rsid w:val="00E475B1"/>
    <w:rsid w:val="00E650A8"/>
    <w:rsid w:val="00E81D46"/>
    <w:rsid w:val="00E8692A"/>
    <w:rsid w:val="00E91C38"/>
    <w:rsid w:val="00EC3C5F"/>
    <w:rsid w:val="00EC7329"/>
    <w:rsid w:val="00ED26F4"/>
    <w:rsid w:val="00EF6BDA"/>
    <w:rsid w:val="00F23D6B"/>
    <w:rsid w:val="00F314E3"/>
    <w:rsid w:val="00F317CF"/>
    <w:rsid w:val="00F467B4"/>
    <w:rsid w:val="00F46F45"/>
    <w:rsid w:val="00F51AE2"/>
    <w:rsid w:val="00F57EE2"/>
    <w:rsid w:val="00F6031B"/>
    <w:rsid w:val="00F62E4C"/>
    <w:rsid w:val="00F65DC1"/>
    <w:rsid w:val="00F7315C"/>
    <w:rsid w:val="00F81022"/>
    <w:rsid w:val="00F811F9"/>
    <w:rsid w:val="00F85E9E"/>
    <w:rsid w:val="00FB0571"/>
    <w:rsid w:val="00FB3EF5"/>
    <w:rsid w:val="00FB6581"/>
    <w:rsid w:val="00FC0BA7"/>
    <w:rsid w:val="00FC52F0"/>
    <w:rsid w:val="00FC5553"/>
    <w:rsid w:val="00FC7E09"/>
    <w:rsid w:val="00FE29C7"/>
    <w:rsid w:val="00FE77C0"/>
    <w:rsid w:val="00FF23CF"/>
    <w:rsid w:val="00FF2E52"/>
    <w:rsid w:val="00FF3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FA87C"/>
  <w15:chartTrackingRefBased/>
  <w15:docId w15:val="{67B93D3A-15F5-4698-9C8F-AD334DC0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1B"/>
    <w:rPr>
      <w:kern w:val="20"/>
    </w:rPr>
  </w:style>
  <w:style w:type="paragraph" w:styleId="Heading1">
    <w:name w:val="heading 1"/>
    <w:basedOn w:val="Normal"/>
    <w:next w:val="Normal"/>
    <w:link w:val="Heading1Char"/>
    <w:uiPriority w:val="9"/>
    <w:qFormat/>
    <w:pPr>
      <w:keepNext/>
      <w:keepLines/>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360" w:after="240"/>
      <w:ind w:left="144" w:right="144"/>
      <w:outlineLvl w:val="0"/>
    </w:pPr>
    <w:rPr>
      <w:rFonts w:asciiTheme="majorHAnsi" w:eastAsiaTheme="majorEastAsia" w:hAnsiTheme="majorHAnsi" w:cstheme="majorBidi"/>
      <w:caps/>
      <w:color w:val="FFFFFF" w:themeColor="background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jc w:val="right"/>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ind w:right="101"/>
    </w:pPr>
  </w:style>
  <w:style w:type="character" w:customStyle="1" w:styleId="FooterChar">
    <w:name w:val="Footer Char"/>
    <w:basedOn w:val="DefaultParagraphFont"/>
    <w:link w:val="Footer"/>
    <w:uiPriority w:val="99"/>
    <w:rPr>
      <w:kern w:val="20"/>
    </w:rPr>
  </w:style>
  <w:style w:type="paragraph" w:styleId="NoSpacing">
    <w:name w:val="No Spacing"/>
    <w:link w:val="NoSpacingChar"/>
    <w:uiPriority w:val="1"/>
    <w:qFormat/>
    <w:pPr>
      <w:spacing w:before="0" w:after="0"/>
    </w:pPr>
  </w:style>
  <w:style w:type="character" w:styleId="Strong">
    <w:name w:val="Strong"/>
    <w:basedOn w:val="DefaultParagraphFont"/>
    <w:uiPriority w:val="1"/>
    <w:unhideWhenUsed/>
    <w:qFormat/>
    <w:rPr>
      <w:b/>
      <w:bCs/>
    </w:rPr>
  </w:style>
  <w:style w:type="character" w:customStyle="1" w:styleId="NoSpacingChar">
    <w:name w:val="No Spacing Char"/>
    <w:basedOn w:val="DefaultParagraphFont"/>
    <w:link w:val="NoSpacing"/>
    <w:uiPriority w:val="1"/>
  </w:style>
  <w:style w:type="table" w:styleId="TableGrid">
    <w:name w:val="Table Grid"/>
    <w:basedOn w:val="TableNormal"/>
    <w:uiPriority w:val="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480" w:after="160"/>
    </w:pPr>
    <w:rPr>
      <w:rFonts w:asciiTheme="majorHAnsi" w:eastAsiaTheme="majorEastAsia" w:hAnsiTheme="majorHAnsi" w:cstheme="majorBidi"/>
      <w:caps/>
      <w:color w:val="7E97AD" w:themeColor="accent1"/>
      <w:kern w:val="28"/>
      <w:sz w:val="48"/>
      <w:szCs w:val="48"/>
    </w:rPr>
  </w:style>
  <w:style w:type="character" w:customStyle="1" w:styleId="TitleChar">
    <w:name w:val="Title Char"/>
    <w:basedOn w:val="DefaultParagraphFont"/>
    <w:link w:val="Title"/>
    <w:uiPriority w:val="10"/>
    <w:rPr>
      <w:rFonts w:asciiTheme="majorHAnsi" w:eastAsiaTheme="majorEastAsia" w:hAnsiTheme="majorHAnsi" w:cstheme="majorBidi"/>
      <w:caps/>
      <w:color w:val="7E97AD" w:themeColor="accent1"/>
      <w:kern w:val="28"/>
      <w:sz w:val="48"/>
      <w:szCs w:val="48"/>
    </w:rPr>
  </w:style>
  <w:style w:type="character" w:styleId="PlaceholderText">
    <w:name w:val="Placeholder Text"/>
    <w:basedOn w:val="DefaultParagraphFont"/>
    <w:uiPriority w:val="99"/>
    <w:semiHidden/>
    <w:rPr>
      <w:color w:val="808080"/>
    </w:rPr>
  </w:style>
  <w:style w:type="paragraph" w:styleId="Closing">
    <w:name w:val="Closing"/>
    <w:basedOn w:val="Normal"/>
    <w:link w:val="ClosingChar"/>
    <w:uiPriority w:val="99"/>
    <w:unhideWhenUsed/>
    <w:pPr>
      <w:spacing w:before="600" w:after="80"/>
    </w:pPr>
  </w:style>
  <w:style w:type="character" w:customStyle="1" w:styleId="ClosingChar">
    <w:name w:val="Closing Char"/>
    <w:basedOn w:val="DefaultParagraphFont"/>
    <w:link w:val="Closing"/>
    <w:uiPriority w:val="99"/>
    <w:rPr>
      <w:kern w:val="20"/>
    </w:rPr>
  </w:style>
  <w:style w:type="table" w:customStyle="1" w:styleId="StatusReportTable">
    <w:name w:val="Status Report Table"/>
    <w:basedOn w:val="TableNormal"/>
    <w:uiPriority w:val="99"/>
    <w:tblPr>
      <w:tblBorders>
        <w:insideH w:val="single" w:sz="4" w:space="0" w:color="BFBFBF" w:themeColor="background1" w:themeShade="BF"/>
      </w:tblBorders>
    </w:tblPr>
    <w:tblStylePr w:type="firstRow">
      <w:rPr>
        <w:rFonts w:asciiTheme="majorHAnsi" w:hAnsiTheme="majorHAnsi"/>
        <w:caps/>
        <w:smallCaps w:val="0"/>
        <w:color w:val="577188" w:themeColor="accent1" w:themeShade="BF"/>
      </w:rPr>
      <w:tblPr/>
      <w:tcPr>
        <w:vAlign w:val="bottom"/>
      </w:tcPr>
    </w:tblStyle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kern w:val="20"/>
      <w:sz w:val="22"/>
      <w:szCs w:val="22"/>
      <w:shd w:val="clear" w:color="auto" w:fill="7E97AD" w:themeFill="accent1"/>
    </w:rPr>
  </w:style>
  <w:style w:type="character" w:customStyle="1" w:styleId="Styleamc">
    <w:name w:val="Styleamc"/>
    <w:basedOn w:val="DefaultParagraphFont"/>
    <w:uiPriority w:val="1"/>
    <w:qFormat/>
    <w:rsid w:val="007238E0"/>
    <w:rPr>
      <w:rFonts w:asciiTheme="minorHAnsi" w:hAnsiTheme="minorHAnsi"/>
      <w:sz w:val="22"/>
    </w:rPr>
  </w:style>
  <w:style w:type="paragraph" w:customStyle="1" w:styleId="CheckBox">
    <w:name w:val="Check Box"/>
    <w:basedOn w:val="Normal"/>
    <w:link w:val="CheckBoxChar"/>
    <w:semiHidden/>
    <w:unhideWhenUsed/>
    <w:rsid w:val="00AB153E"/>
    <w:pPr>
      <w:spacing w:before="0" w:after="0"/>
    </w:pPr>
    <w:rPr>
      <w:rFonts w:eastAsia="Times New Roman" w:cs="Times New Roman"/>
      <w:color w:val="A6A6A6" w:themeColor="background1" w:themeShade="A6"/>
      <w:kern w:val="0"/>
      <w:sz w:val="16"/>
      <w:szCs w:val="24"/>
    </w:rPr>
  </w:style>
  <w:style w:type="character" w:customStyle="1" w:styleId="CheckBoxChar">
    <w:name w:val="Check Box Char"/>
    <w:basedOn w:val="DefaultParagraphFont"/>
    <w:link w:val="CheckBox"/>
    <w:semiHidden/>
    <w:rsid w:val="00AB153E"/>
    <w:rPr>
      <w:rFonts w:eastAsia="Times New Roman" w:cs="Times New Roman"/>
      <w:color w:val="A6A6A6" w:themeColor="background1" w:themeShade="A6"/>
      <w:sz w:val="16"/>
      <w:szCs w:val="24"/>
    </w:rPr>
  </w:style>
  <w:style w:type="table" w:customStyle="1" w:styleId="TipTable">
    <w:name w:val="Tip Table"/>
    <w:basedOn w:val="TableNormal"/>
    <w:uiPriority w:val="99"/>
    <w:rsid w:val="00F6031B"/>
    <w:pPr>
      <w:spacing w:before="0" w:after="0"/>
    </w:pPr>
    <w:rPr>
      <w:color w:val="404040" w:themeColor="text1" w:themeTint="BF"/>
      <w:sz w:val="18"/>
      <w:lang w:eastAsia="ja-JP"/>
    </w:rPr>
    <w:tblPr>
      <w:tblCellMar>
        <w:top w:w="144" w:type="dxa"/>
        <w:left w:w="0" w:type="dxa"/>
        <w:right w:w="0" w:type="dxa"/>
      </w:tblCellMar>
    </w:tblPr>
    <w:tcPr>
      <w:shd w:val="clear" w:color="auto" w:fill="E5EAEE" w:themeFill="accent1" w:themeFillTint="33"/>
    </w:tcPr>
    <w:tblStylePr w:type="firstCol">
      <w:pPr>
        <w:wordWrap/>
        <w:jc w:val="center"/>
      </w:pPr>
    </w:tblStylePr>
  </w:style>
  <w:style w:type="paragraph" w:customStyle="1" w:styleId="TipText">
    <w:name w:val="Tip Text"/>
    <w:basedOn w:val="Normal"/>
    <w:uiPriority w:val="99"/>
    <w:rsid w:val="00F6031B"/>
    <w:pPr>
      <w:spacing w:before="0" w:after="160" w:line="264" w:lineRule="auto"/>
      <w:ind w:right="576"/>
    </w:pPr>
    <w:rPr>
      <w:i/>
      <w:iCs/>
      <w:color w:val="7F7F7F" w:themeColor="text1" w:themeTint="80"/>
      <w:kern w:val="0"/>
      <w:sz w:val="16"/>
      <w:lang w:eastAsia="ja-JP"/>
    </w:rPr>
  </w:style>
  <w:style w:type="paragraph" w:styleId="ListParagraph">
    <w:name w:val="List Paragraph"/>
    <w:basedOn w:val="Normal"/>
    <w:uiPriority w:val="34"/>
    <w:qFormat/>
    <w:rsid w:val="006966BB"/>
    <w:pPr>
      <w:ind w:left="720"/>
      <w:contextualSpacing/>
    </w:pPr>
  </w:style>
  <w:style w:type="paragraph" w:styleId="BalloonText">
    <w:name w:val="Balloon Text"/>
    <w:basedOn w:val="Normal"/>
    <w:link w:val="BalloonTextChar"/>
    <w:uiPriority w:val="99"/>
    <w:semiHidden/>
    <w:unhideWhenUsed/>
    <w:rsid w:val="00CD53A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3A9"/>
    <w:rPr>
      <w:rFonts w:ascii="Segoe UI" w:hAnsi="Segoe UI" w:cs="Segoe UI"/>
      <w:kern w:val="20"/>
      <w:sz w:val="18"/>
      <w:szCs w:val="18"/>
    </w:rPr>
  </w:style>
  <w:style w:type="character" w:styleId="Hyperlink">
    <w:name w:val="Hyperlink"/>
    <w:basedOn w:val="DefaultParagraphFont"/>
    <w:uiPriority w:val="99"/>
    <w:unhideWhenUsed/>
    <w:rsid w:val="006408EF"/>
    <w:rPr>
      <w:color w:val="646464" w:themeColor="hyperlink"/>
      <w:u w:val="single"/>
    </w:rPr>
  </w:style>
  <w:style w:type="paragraph" w:styleId="Revision">
    <w:name w:val="Revision"/>
    <w:hidden/>
    <w:uiPriority w:val="99"/>
    <w:semiHidden/>
    <w:rsid w:val="00380833"/>
    <w:pPr>
      <w:spacing w:before="0" w:after="0"/>
    </w:pPr>
    <w:rPr>
      <w:kern w:val="20"/>
    </w:rPr>
  </w:style>
  <w:style w:type="character" w:styleId="FollowedHyperlink">
    <w:name w:val="FollowedHyperlink"/>
    <w:basedOn w:val="DefaultParagraphFont"/>
    <w:uiPriority w:val="99"/>
    <w:semiHidden/>
    <w:unhideWhenUsed/>
    <w:rsid w:val="00380833"/>
    <w:rPr>
      <w:color w:val="969696" w:themeColor="followedHyperlink"/>
      <w:u w:val="single"/>
    </w:rPr>
  </w:style>
  <w:style w:type="character" w:styleId="CommentReference">
    <w:name w:val="annotation reference"/>
    <w:basedOn w:val="DefaultParagraphFont"/>
    <w:uiPriority w:val="99"/>
    <w:semiHidden/>
    <w:unhideWhenUsed/>
    <w:rsid w:val="007819AC"/>
    <w:rPr>
      <w:sz w:val="16"/>
      <w:szCs w:val="16"/>
    </w:rPr>
  </w:style>
  <w:style w:type="paragraph" w:styleId="CommentText">
    <w:name w:val="annotation text"/>
    <w:basedOn w:val="Normal"/>
    <w:link w:val="CommentTextChar"/>
    <w:uiPriority w:val="99"/>
    <w:unhideWhenUsed/>
    <w:rsid w:val="007819AC"/>
  </w:style>
  <w:style w:type="character" w:customStyle="1" w:styleId="CommentTextChar">
    <w:name w:val="Comment Text Char"/>
    <w:basedOn w:val="DefaultParagraphFont"/>
    <w:link w:val="CommentText"/>
    <w:uiPriority w:val="99"/>
    <w:rsid w:val="007819AC"/>
    <w:rPr>
      <w:kern w:val="20"/>
    </w:rPr>
  </w:style>
  <w:style w:type="paragraph" w:styleId="CommentSubject">
    <w:name w:val="annotation subject"/>
    <w:basedOn w:val="CommentText"/>
    <w:next w:val="CommentText"/>
    <w:link w:val="CommentSubjectChar"/>
    <w:uiPriority w:val="99"/>
    <w:semiHidden/>
    <w:unhideWhenUsed/>
    <w:rsid w:val="007819AC"/>
    <w:rPr>
      <w:b/>
      <w:bCs/>
    </w:rPr>
  </w:style>
  <w:style w:type="character" w:customStyle="1" w:styleId="CommentSubjectChar">
    <w:name w:val="Comment Subject Char"/>
    <w:basedOn w:val="CommentTextChar"/>
    <w:link w:val="CommentSubject"/>
    <w:uiPriority w:val="99"/>
    <w:semiHidden/>
    <w:rsid w:val="007819AC"/>
    <w:rPr>
      <w:b/>
      <w:bCs/>
      <w:kern w:val="20"/>
    </w:rPr>
  </w:style>
  <w:style w:type="character" w:customStyle="1" w:styleId="TypeText">
    <w:name w:val="Type Text"/>
    <w:basedOn w:val="DefaultParagraphFont"/>
    <w:uiPriority w:val="1"/>
    <w:qFormat/>
    <w:rsid w:val="00A60457"/>
    <w:rPr>
      <w:rFonts w:ascii="Calibri" w:hAnsi="Calibri"/>
      <w:color w:val="262626" w:themeColor="text1" w:themeTint="D9"/>
      <w:sz w:val="22"/>
    </w:rPr>
  </w:style>
  <w:style w:type="character" w:styleId="UnresolvedMention">
    <w:name w:val="Unresolved Mention"/>
    <w:basedOn w:val="DefaultParagraphFont"/>
    <w:uiPriority w:val="99"/>
    <w:semiHidden/>
    <w:unhideWhenUsed/>
    <w:rsid w:val="0035329A"/>
    <w:rPr>
      <w:color w:val="605E5C"/>
      <w:shd w:val="clear" w:color="auto" w:fill="E1DFDD"/>
    </w:rPr>
  </w:style>
  <w:style w:type="character" w:customStyle="1" w:styleId="il">
    <w:name w:val="il"/>
    <w:basedOn w:val="DefaultParagraphFont"/>
    <w:rsid w:val="00AE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6461367">
      <w:bodyDiv w:val="1"/>
      <w:marLeft w:val="0"/>
      <w:marRight w:val="0"/>
      <w:marTop w:val="0"/>
      <w:marBottom w:val="0"/>
      <w:divBdr>
        <w:top w:val="none" w:sz="0" w:space="0" w:color="auto"/>
        <w:left w:val="none" w:sz="0" w:space="0" w:color="auto"/>
        <w:bottom w:val="none" w:sz="0" w:space="0" w:color="auto"/>
        <w:right w:val="none" w:sz="0" w:space="0" w:color="auto"/>
      </w:divBdr>
    </w:div>
    <w:div w:id="157709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chicago.inteum.com/uchicago/inventorportal/portal.aspx" TargetMode="External"/><Relationship Id="rId18" Type="http://schemas.openxmlformats.org/officeDocument/2006/relationships/hyperlink" Target="mailto:szyang@uchicago.edu"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tel:7737299799"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mailto:summerday.ccgy@gmail.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polsky.uchicago.edu/wp-content/uploads/2021/09/revenue_distribution_policy.pdf" TargetMode="External"/><Relationship Id="rId20" Type="http://schemas.openxmlformats.org/officeDocument/2006/relationships/hyperlink" Target="mailto:david.demille@jhu.ed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mohit_v@outlook.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atents@uchicago.edu"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lean\AppData\Roaming\Microsoft\Templates\Project%20status%20report%20(Timeless%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4C0B7AC800744E39CA76FFB797B6045"/>
        <w:category>
          <w:name w:val="General"/>
          <w:gallery w:val="placeholder"/>
        </w:category>
        <w:types>
          <w:type w:val="bbPlcHdr"/>
        </w:types>
        <w:behaviors>
          <w:behavior w:val="content"/>
        </w:behaviors>
        <w:guid w:val="{556170B0-FA59-4024-8E51-C8A0DE67F32A}"/>
      </w:docPartPr>
      <w:docPartBody>
        <w:p w:rsidR="00ED4B47" w:rsidRDefault="00D50152">
          <w:pPr>
            <w:pStyle w:val="F4C0B7AC800744E39CA76FFB797B604519"/>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44ADF89CDE674DAF892E20D624FD8572"/>
        <w:category>
          <w:name w:val="General"/>
          <w:gallery w:val="placeholder"/>
        </w:category>
        <w:types>
          <w:type w:val="bbPlcHdr"/>
        </w:types>
        <w:behaviors>
          <w:behavior w:val="content"/>
        </w:behaviors>
        <w:guid w:val="{A8643F38-85B4-48BD-939D-5B4E70A57A59}"/>
      </w:docPartPr>
      <w:docPartBody>
        <w:p w:rsidR="0043549C" w:rsidRDefault="00427D1C" w:rsidP="00427D1C">
          <w:pPr>
            <w:pStyle w:val="44ADF89CDE674DAF892E20D624FD857213"/>
          </w:pPr>
          <w:r w:rsidRPr="00666159">
            <w:rPr>
              <w:rStyle w:val="PlaceholderText"/>
              <w:rFonts w:ascii="Calibri" w:hAnsi="Calibri"/>
              <w:color w:val="262626" w:themeColor="text1" w:themeTint="D9"/>
              <w:sz w:val="22"/>
              <w:szCs w:val="22"/>
            </w:rPr>
            <w:t>Click here to enter text.</w:t>
          </w:r>
        </w:p>
      </w:docPartBody>
    </w:docPart>
    <w:docPart>
      <w:docPartPr>
        <w:name w:val="DefaultPlaceholder_-1854013436"/>
        <w:category>
          <w:name w:val="General"/>
          <w:gallery w:val="placeholder"/>
        </w:category>
        <w:types>
          <w:type w:val="bbPlcHdr"/>
        </w:types>
        <w:behaviors>
          <w:behavior w:val="content"/>
        </w:behaviors>
        <w:guid w:val="{A2EDCA29-F08C-4E77-841B-304AFDF42EE5}"/>
      </w:docPartPr>
      <w:docPartBody>
        <w:p w:rsidR="0043549C" w:rsidRDefault="00700B32">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9B60C076001749408BEBE0B4755E9AB2"/>
        <w:category>
          <w:name w:val="General"/>
          <w:gallery w:val="placeholder"/>
        </w:category>
        <w:types>
          <w:type w:val="bbPlcHdr"/>
        </w:types>
        <w:behaviors>
          <w:behavior w:val="content"/>
        </w:behaviors>
        <w:guid w:val="{7699EDAA-5904-4699-AA63-060A20ADAAB4}"/>
      </w:docPartPr>
      <w:docPartBody>
        <w:p w:rsidR="0043549C" w:rsidRDefault="00D50152">
          <w:pPr>
            <w:pStyle w:val="9B60C076001749408BEBE0B4755E9AB212"/>
          </w:pPr>
          <w:r w:rsidRPr="000B2694">
            <w:rPr>
              <w:rStyle w:val="PlaceholderText"/>
              <w:rFonts w:asciiTheme="majorHAnsi" w:hAnsiTheme="majorHAnsi" w:cstheme="majorHAnsi"/>
              <w:color w:val="262626" w:themeColor="text1" w:themeTint="D9"/>
              <w:sz w:val="22"/>
              <w:szCs w:val="22"/>
            </w:rPr>
            <w:t>Click here to enter External Party.</w:t>
          </w:r>
        </w:p>
      </w:docPartBody>
    </w:docPart>
    <w:docPart>
      <w:docPartPr>
        <w:name w:val="A9C5763B7EF44A7EBAAB00DFA2B0DF98"/>
        <w:category>
          <w:name w:val="General"/>
          <w:gallery w:val="placeholder"/>
        </w:category>
        <w:types>
          <w:type w:val="bbPlcHdr"/>
        </w:types>
        <w:behaviors>
          <w:behavior w:val="content"/>
        </w:behaviors>
        <w:guid w:val="{8685E223-1DEC-4E33-9AD1-6C9D2189C4FB}"/>
      </w:docPartPr>
      <w:docPartBody>
        <w:p w:rsidR="0043549C" w:rsidRDefault="00D50152">
          <w:pPr>
            <w:pStyle w:val="A9C5763B7EF44A7EBAAB00DFA2B0DF981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2B5F1E1A1A6A4A82AF679B1005F78A23"/>
        <w:category>
          <w:name w:val="General"/>
          <w:gallery w:val="placeholder"/>
        </w:category>
        <w:types>
          <w:type w:val="bbPlcHdr"/>
        </w:types>
        <w:behaviors>
          <w:behavior w:val="content"/>
        </w:behaviors>
        <w:guid w:val="{E515A925-0341-434A-8A74-BD2E82BBA759}"/>
      </w:docPartPr>
      <w:docPartBody>
        <w:p w:rsidR="0043549C" w:rsidRDefault="00D50152">
          <w:pPr>
            <w:pStyle w:val="2B5F1E1A1A6A4A82AF679B1005F78A231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B8B114D7FE2C4E5BB989AE088AC7E53E"/>
        <w:category>
          <w:name w:val="General"/>
          <w:gallery w:val="placeholder"/>
        </w:category>
        <w:types>
          <w:type w:val="bbPlcHdr"/>
        </w:types>
        <w:behaviors>
          <w:behavior w:val="content"/>
        </w:behaviors>
        <w:guid w:val="{154B9ABD-7F26-4048-AA9C-B30E2662E5F7}"/>
      </w:docPartPr>
      <w:docPartBody>
        <w:p w:rsidR="004D74FE" w:rsidRDefault="00D50152">
          <w:pPr>
            <w:pStyle w:val="B8B114D7FE2C4E5BB989AE088AC7E53E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3232E33BF0DB4CCE9798DE214AB02CA3"/>
        <w:category>
          <w:name w:val="General"/>
          <w:gallery w:val="placeholder"/>
        </w:category>
        <w:types>
          <w:type w:val="bbPlcHdr"/>
        </w:types>
        <w:behaviors>
          <w:behavior w:val="content"/>
        </w:behaviors>
        <w:guid w:val="{E3E4022A-880A-4FEC-87B6-91961404F46B}"/>
      </w:docPartPr>
      <w:docPartBody>
        <w:p w:rsidR="004D74FE" w:rsidRDefault="00D50152">
          <w:pPr>
            <w:pStyle w:val="3232E33BF0DB4CCE9798DE214AB02CA3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FC4FB616A9AC479EB0BF8880DA959D5E"/>
        <w:category>
          <w:name w:val="General"/>
          <w:gallery w:val="placeholder"/>
        </w:category>
        <w:types>
          <w:type w:val="bbPlcHdr"/>
        </w:types>
        <w:behaviors>
          <w:behavior w:val="content"/>
        </w:behaviors>
        <w:guid w:val="{459FF091-3CC9-4FC2-8BC5-9510743CEE8F}"/>
      </w:docPartPr>
      <w:docPartBody>
        <w:p w:rsidR="004D74FE" w:rsidRDefault="00D50152">
          <w:pPr>
            <w:pStyle w:val="FC4FB616A9AC479EB0BF8880DA959D5E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AC5513C738C04FE19C30C566D6819358"/>
        <w:category>
          <w:name w:val="General"/>
          <w:gallery w:val="placeholder"/>
        </w:category>
        <w:types>
          <w:type w:val="bbPlcHdr"/>
        </w:types>
        <w:behaviors>
          <w:behavior w:val="content"/>
        </w:behaviors>
        <w:guid w:val="{E597255E-408B-4C0D-9B9D-F784C4660CF2}"/>
      </w:docPartPr>
      <w:docPartBody>
        <w:p w:rsidR="004D74FE" w:rsidRDefault="00D50152">
          <w:pPr>
            <w:pStyle w:val="AC5513C738C04FE19C30C566D6819358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38752A53ADA24C03817FF7778719729A"/>
        <w:category>
          <w:name w:val="General"/>
          <w:gallery w:val="placeholder"/>
        </w:category>
        <w:types>
          <w:type w:val="bbPlcHdr"/>
        </w:types>
        <w:behaviors>
          <w:behavior w:val="content"/>
        </w:behaviors>
        <w:guid w:val="{5BF5AB60-3CE0-45D0-9DC4-954A7817CC27}"/>
      </w:docPartPr>
      <w:docPartBody>
        <w:p w:rsidR="008101CD" w:rsidRDefault="00833B6C" w:rsidP="00833B6C">
          <w:pPr>
            <w:pStyle w:val="38752A53ADA24C03817FF7778719729A"/>
          </w:pPr>
          <w:r w:rsidRPr="00666159">
            <w:rPr>
              <w:rStyle w:val="PlaceholderText"/>
              <w:rFonts w:ascii="Calibri" w:hAnsi="Calibri"/>
              <w:color w:val="262626" w:themeColor="text1" w:themeTint="D9"/>
            </w:rPr>
            <w:t>Click here to enter text.</w:t>
          </w:r>
        </w:p>
      </w:docPartBody>
    </w:docPart>
    <w:docPart>
      <w:docPartPr>
        <w:name w:val="DefaultPlaceholder_-1854013435"/>
        <w:category>
          <w:name w:val="General"/>
          <w:gallery w:val="placeholder"/>
        </w:category>
        <w:types>
          <w:type w:val="bbPlcHdr"/>
        </w:types>
        <w:behaviors>
          <w:behavior w:val="content"/>
        </w:behaviors>
        <w:guid w:val="{6CBF5980-98CA-402E-A248-A44E254E954A}"/>
      </w:docPartPr>
      <w:docPartBody>
        <w:p w:rsidR="004D4C4A" w:rsidRDefault="00D50152">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15387D4331D64EA9B2512422D49F94DE"/>
        <w:category>
          <w:name w:val="General"/>
          <w:gallery w:val="placeholder"/>
        </w:category>
        <w:types>
          <w:type w:val="bbPlcHdr"/>
        </w:types>
        <w:behaviors>
          <w:behavior w:val="content"/>
        </w:behaviors>
        <w:guid w:val="{3D95FF17-5B30-41E4-B14E-3DD51E3BA183}"/>
      </w:docPartPr>
      <w:docPartBody>
        <w:p w:rsidR="00620E6D" w:rsidRDefault="00186DE1" w:rsidP="00186DE1">
          <w:pPr>
            <w:pStyle w:val="15387D4331D64EA9B2512422D49F94DE"/>
          </w:pPr>
          <w:r w:rsidRPr="000B2694">
            <w:rPr>
              <w:rStyle w:val="PlaceholderText"/>
              <w:rFonts w:asciiTheme="majorHAnsi" w:hAnsiTheme="majorHAnsi" w:cstheme="majorHAnsi"/>
              <w:color w:val="262626" w:themeColor="text1" w:themeTint="D9"/>
            </w:rPr>
            <w:t>Click here to enter text.</w:t>
          </w:r>
        </w:p>
      </w:docPartBody>
    </w:docPart>
    <w:docPart>
      <w:docPartPr>
        <w:name w:val="B3F7E9E556B948F4A325188EB0268B61"/>
        <w:category>
          <w:name w:val="General"/>
          <w:gallery w:val="placeholder"/>
        </w:category>
        <w:types>
          <w:type w:val="bbPlcHdr"/>
        </w:types>
        <w:behaviors>
          <w:behavior w:val="content"/>
        </w:behaviors>
        <w:guid w:val="{0DF6AC33-D4AF-46B0-8794-E6F5406782DF}"/>
      </w:docPartPr>
      <w:docPartBody>
        <w:p w:rsidR="000228A1" w:rsidRDefault="00D30B83" w:rsidP="00D30B83">
          <w:pPr>
            <w:pStyle w:val="B3F7E9E556B948F4A325188EB0268B61"/>
          </w:pPr>
          <w:r w:rsidRPr="000B2694">
            <w:rPr>
              <w:rStyle w:val="PlaceholderText"/>
              <w:rFonts w:asciiTheme="majorHAnsi" w:hAnsiTheme="majorHAnsi" w:cstheme="majorHAnsi"/>
              <w:color w:val="262626" w:themeColor="text1" w:themeTint="D9"/>
            </w:rPr>
            <w:t>Click to enter a date</w:t>
          </w:r>
          <w:r w:rsidRPr="000B2694">
            <w:rPr>
              <w:rStyle w:val="PlaceholderText"/>
              <w:rFonts w:asciiTheme="majorHAnsi" w:hAnsiTheme="majorHAnsi" w:cstheme="majorHAnsi"/>
            </w:rPr>
            <w:t>.</w:t>
          </w:r>
        </w:p>
      </w:docPartBody>
    </w:docPart>
    <w:docPart>
      <w:docPartPr>
        <w:name w:val="7E1C71E63C27E2449D1282A9979E1E82"/>
        <w:category>
          <w:name w:val="General"/>
          <w:gallery w:val="placeholder"/>
        </w:category>
        <w:types>
          <w:type w:val="bbPlcHdr"/>
        </w:types>
        <w:behaviors>
          <w:behavior w:val="content"/>
        </w:behaviors>
        <w:guid w:val="{76A71785-5F79-8848-93F8-85F019F05751}"/>
      </w:docPartPr>
      <w:docPartBody>
        <w:p w:rsidR="00B70B82" w:rsidRDefault="00B30751" w:rsidP="00B30751">
          <w:pPr>
            <w:pStyle w:val="7E1C71E63C27E2449D1282A9979E1E82"/>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3C5AE2A09A580748BF4E639F5B8ACE1C"/>
        <w:category>
          <w:name w:val="General"/>
          <w:gallery w:val="placeholder"/>
        </w:category>
        <w:types>
          <w:type w:val="bbPlcHdr"/>
        </w:types>
        <w:behaviors>
          <w:behavior w:val="content"/>
        </w:behaviors>
        <w:guid w:val="{C8FBCC55-C9A3-FA4D-AB13-55C103FFEC94}"/>
      </w:docPartPr>
      <w:docPartBody>
        <w:p w:rsidR="00B70B82" w:rsidRDefault="00B30751" w:rsidP="00B30751">
          <w:pPr>
            <w:pStyle w:val="3C5AE2A09A580748BF4E639F5B8ACE1C"/>
          </w:pPr>
          <w:r w:rsidRPr="000B2694">
            <w:rPr>
              <w:rStyle w:val="PlaceholderText"/>
              <w:rFonts w:asciiTheme="majorHAnsi" w:hAnsiTheme="majorHAnsi" w:cstheme="majorHAnsi"/>
              <w:color w:val="262626" w:themeColor="text1" w:themeTint="D9"/>
            </w:rPr>
            <w:t>Click here to enter text.</w:t>
          </w:r>
        </w:p>
      </w:docPartBody>
    </w:docPart>
    <w:docPart>
      <w:docPartPr>
        <w:name w:val="8F05EC25F59E5245BAA197A58539EC1F"/>
        <w:category>
          <w:name w:val="General"/>
          <w:gallery w:val="placeholder"/>
        </w:category>
        <w:types>
          <w:type w:val="bbPlcHdr"/>
        </w:types>
        <w:behaviors>
          <w:behavior w:val="content"/>
        </w:behaviors>
        <w:guid w:val="{8E98B662-8898-3A4E-8A15-38F0ED383004}"/>
      </w:docPartPr>
      <w:docPartBody>
        <w:p w:rsidR="00B70B82" w:rsidRDefault="00B30751" w:rsidP="00B30751">
          <w:pPr>
            <w:pStyle w:val="8F05EC25F59E5245BAA197A58539EC1F"/>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C4C8BAFB0462D84DACEE3A2462C471D1"/>
        <w:category>
          <w:name w:val="General"/>
          <w:gallery w:val="placeholder"/>
        </w:category>
        <w:types>
          <w:type w:val="bbPlcHdr"/>
        </w:types>
        <w:behaviors>
          <w:behavior w:val="content"/>
        </w:behaviors>
        <w:guid w:val="{E59672FE-E374-9640-923E-6FE4BF065483}"/>
      </w:docPartPr>
      <w:docPartBody>
        <w:p w:rsidR="001C5833" w:rsidRDefault="002A4845" w:rsidP="002A4845">
          <w:pPr>
            <w:pStyle w:val="C4C8BAFB0462D84DACEE3A2462C471D1"/>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24E8C00684EEB14086035CD12697F64D"/>
        <w:category>
          <w:name w:val="General"/>
          <w:gallery w:val="placeholder"/>
        </w:category>
        <w:types>
          <w:type w:val="bbPlcHdr"/>
        </w:types>
        <w:behaviors>
          <w:behavior w:val="content"/>
        </w:behaviors>
        <w:guid w:val="{CFA13965-BE17-134B-B469-A136C1B3B6BE}"/>
      </w:docPartPr>
      <w:docPartBody>
        <w:p w:rsidR="001C5833" w:rsidRDefault="002A4845" w:rsidP="002A4845">
          <w:pPr>
            <w:pStyle w:val="24E8C00684EEB14086035CD12697F64D"/>
          </w:pPr>
          <w:r w:rsidRPr="00666159">
            <w:rPr>
              <w:rStyle w:val="PlaceholderText"/>
              <w:rFonts w:ascii="Calibri" w:hAnsi="Calibri"/>
              <w:color w:val="262626" w:themeColor="text1" w:themeTint="D9"/>
              <w:sz w:val="22"/>
              <w:szCs w:val="22"/>
            </w:rPr>
            <w:t>Click here to enter Funding Source.</w:t>
          </w:r>
        </w:p>
      </w:docPartBody>
    </w:docPart>
    <w:docPart>
      <w:docPartPr>
        <w:name w:val="904C391DA7143148A9782C8AA6BD6096"/>
        <w:category>
          <w:name w:val="General"/>
          <w:gallery w:val="placeholder"/>
        </w:category>
        <w:types>
          <w:type w:val="bbPlcHdr"/>
        </w:types>
        <w:behaviors>
          <w:behavior w:val="content"/>
        </w:behaviors>
        <w:guid w:val="{2434D47B-87DB-9A4D-B40F-671487C03A76}"/>
      </w:docPartPr>
      <w:docPartBody>
        <w:p w:rsidR="001C5833" w:rsidRDefault="002A4845" w:rsidP="002A4845">
          <w:pPr>
            <w:pStyle w:val="904C391DA7143148A9782C8AA6BD6096"/>
          </w:pPr>
          <w:r w:rsidRPr="00666159">
            <w:rPr>
              <w:rStyle w:val="PlaceholderText"/>
              <w:rFonts w:ascii="Calibri" w:hAnsi="Calibri"/>
              <w:color w:val="262626" w:themeColor="text1" w:themeTint="D9"/>
              <w:sz w:val="22"/>
              <w:szCs w:val="22"/>
            </w:rPr>
            <w:t>Click here to enter text.</w:t>
          </w:r>
        </w:p>
      </w:docPartBody>
    </w:docPart>
    <w:docPart>
      <w:docPartPr>
        <w:name w:val="2D771A890E14964BAF3C69F1BF3D0718"/>
        <w:category>
          <w:name w:val="General"/>
          <w:gallery w:val="placeholder"/>
        </w:category>
        <w:types>
          <w:type w:val="bbPlcHdr"/>
        </w:types>
        <w:behaviors>
          <w:behavior w:val="content"/>
        </w:behaviors>
        <w:guid w:val="{8D249AE7-2E94-A340-8C34-429A8CBD0223}"/>
      </w:docPartPr>
      <w:docPartBody>
        <w:p w:rsidR="001C5833" w:rsidRDefault="002A4845" w:rsidP="002A4845">
          <w:pPr>
            <w:pStyle w:val="2D771A890E14964BAF3C69F1BF3D0718"/>
          </w:pPr>
          <w:r w:rsidRPr="00666159">
            <w:rPr>
              <w:rStyle w:val="PlaceholderText"/>
              <w:rFonts w:ascii="Calibri" w:hAnsi="Calibri"/>
              <w:color w:val="262626" w:themeColor="text1" w:themeTint="D9"/>
            </w:rPr>
            <w:t>Click here to enter text.</w:t>
          </w:r>
        </w:p>
      </w:docPartBody>
    </w:docPart>
    <w:docPart>
      <w:docPartPr>
        <w:name w:val="53411CC7E0F08C4E89D5BE2C1BE73C87"/>
        <w:category>
          <w:name w:val="General"/>
          <w:gallery w:val="placeholder"/>
        </w:category>
        <w:types>
          <w:type w:val="bbPlcHdr"/>
        </w:types>
        <w:behaviors>
          <w:behavior w:val="content"/>
        </w:behaviors>
        <w:guid w:val="{8C089035-F8ED-6540-9172-2EFF03784E07}"/>
      </w:docPartPr>
      <w:docPartBody>
        <w:p w:rsidR="001C5833" w:rsidRDefault="002A4845" w:rsidP="002A4845">
          <w:pPr>
            <w:pStyle w:val="53411CC7E0F08C4E89D5BE2C1BE73C87"/>
          </w:pPr>
          <w:r w:rsidRPr="00666159">
            <w:rPr>
              <w:rStyle w:val="PlaceholderText"/>
              <w:rFonts w:ascii="Calibri" w:hAnsi="Calibri"/>
              <w:color w:val="262626" w:themeColor="text1" w:themeTint="D9"/>
              <w:sz w:val="22"/>
              <w:szCs w:val="22"/>
            </w:rPr>
            <w:t>Click here to enter text.</w:t>
          </w:r>
        </w:p>
      </w:docPartBody>
    </w:docPart>
    <w:docPart>
      <w:docPartPr>
        <w:name w:val="95D7C19596FE594084368B629135D4C6"/>
        <w:category>
          <w:name w:val="General"/>
          <w:gallery w:val="placeholder"/>
        </w:category>
        <w:types>
          <w:type w:val="bbPlcHdr"/>
        </w:types>
        <w:behaviors>
          <w:behavior w:val="content"/>
        </w:behaviors>
        <w:guid w:val="{796D0ED0-A957-BD46-AEAA-B1E52E977C69}"/>
      </w:docPartPr>
      <w:docPartBody>
        <w:p w:rsidR="001C5833" w:rsidRDefault="002A4845" w:rsidP="002A4845">
          <w:pPr>
            <w:pStyle w:val="95D7C19596FE594084368B629135D4C6"/>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6E5A1C32B979934ABEBFD2E0344D1E83"/>
        <w:category>
          <w:name w:val="General"/>
          <w:gallery w:val="placeholder"/>
        </w:category>
        <w:types>
          <w:type w:val="bbPlcHdr"/>
        </w:types>
        <w:behaviors>
          <w:behavior w:val="content"/>
        </w:behaviors>
        <w:guid w:val="{99A7192A-DB3A-F14E-B97F-73AD8FFC0FB7}"/>
      </w:docPartPr>
      <w:docPartBody>
        <w:p w:rsidR="001C5833" w:rsidRDefault="002A4845" w:rsidP="002A4845">
          <w:pPr>
            <w:pStyle w:val="6E5A1C32B979934ABEBFD2E0344D1E83"/>
          </w:pPr>
          <w:r w:rsidRPr="00666159">
            <w:rPr>
              <w:rStyle w:val="PlaceholderText"/>
              <w:rFonts w:ascii="Calibri" w:hAnsi="Calibri"/>
              <w:color w:val="262626" w:themeColor="text1" w:themeTint="D9"/>
              <w:sz w:val="22"/>
              <w:szCs w:val="22"/>
            </w:rPr>
            <w:t>Click here to enter Funding Source.</w:t>
          </w:r>
        </w:p>
      </w:docPartBody>
    </w:docPart>
    <w:docPart>
      <w:docPartPr>
        <w:name w:val="B0D30AFCFB2F334E812682C595316649"/>
        <w:category>
          <w:name w:val="General"/>
          <w:gallery w:val="placeholder"/>
        </w:category>
        <w:types>
          <w:type w:val="bbPlcHdr"/>
        </w:types>
        <w:behaviors>
          <w:behavior w:val="content"/>
        </w:behaviors>
        <w:guid w:val="{C096CFD1-FBF6-704F-A811-A9DB09840BF7}"/>
      </w:docPartPr>
      <w:docPartBody>
        <w:p w:rsidR="001C5833" w:rsidRDefault="002A4845" w:rsidP="002A4845">
          <w:pPr>
            <w:pStyle w:val="B0D30AFCFB2F334E812682C595316649"/>
          </w:pPr>
          <w:r w:rsidRPr="00666159">
            <w:rPr>
              <w:rStyle w:val="PlaceholderText"/>
              <w:rFonts w:ascii="Calibri" w:hAnsi="Calibri"/>
              <w:color w:val="262626" w:themeColor="text1" w:themeTint="D9"/>
              <w:sz w:val="22"/>
              <w:szCs w:val="22"/>
            </w:rPr>
            <w:t>Click here to enter text.</w:t>
          </w:r>
        </w:p>
      </w:docPartBody>
    </w:docPart>
    <w:docPart>
      <w:docPartPr>
        <w:name w:val="8B9725BF8930064BA36DB29B56DA1BF3"/>
        <w:category>
          <w:name w:val="General"/>
          <w:gallery w:val="placeholder"/>
        </w:category>
        <w:types>
          <w:type w:val="bbPlcHdr"/>
        </w:types>
        <w:behaviors>
          <w:behavior w:val="content"/>
        </w:behaviors>
        <w:guid w:val="{24AE66DB-4717-0A41-9012-FF6CBF8416C7}"/>
      </w:docPartPr>
      <w:docPartBody>
        <w:p w:rsidR="001C5833" w:rsidRDefault="002A4845" w:rsidP="002A4845">
          <w:pPr>
            <w:pStyle w:val="8B9725BF8930064BA36DB29B56DA1BF3"/>
          </w:pPr>
          <w:r w:rsidRPr="00666159">
            <w:rPr>
              <w:rStyle w:val="PlaceholderText"/>
              <w:rFonts w:ascii="Calibri" w:hAnsi="Calibri"/>
              <w:color w:val="262626" w:themeColor="text1" w:themeTint="D9"/>
            </w:rPr>
            <w:t>Click here to enter text.</w:t>
          </w:r>
        </w:p>
      </w:docPartBody>
    </w:docPart>
    <w:docPart>
      <w:docPartPr>
        <w:name w:val="70019A0484F3A445A0D07A4B57EA452F"/>
        <w:category>
          <w:name w:val="General"/>
          <w:gallery w:val="placeholder"/>
        </w:category>
        <w:types>
          <w:type w:val="bbPlcHdr"/>
        </w:types>
        <w:behaviors>
          <w:behavior w:val="content"/>
        </w:behaviors>
        <w:guid w:val="{C8742424-DE28-4342-A18D-4A041F2FFFA1}"/>
      </w:docPartPr>
      <w:docPartBody>
        <w:p w:rsidR="001C5833" w:rsidRDefault="002A4845" w:rsidP="002A4845">
          <w:pPr>
            <w:pStyle w:val="70019A0484F3A445A0D07A4B57EA452F"/>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54E3006CEFAB904A8DAE7B8513935CE9"/>
        <w:category>
          <w:name w:val="General"/>
          <w:gallery w:val="placeholder"/>
        </w:category>
        <w:types>
          <w:type w:val="bbPlcHdr"/>
        </w:types>
        <w:behaviors>
          <w:behavior w:val="content"/>
        </w:behaviors>
        <w:guid w:val="{50501417-F6D3-5340-AC55-68A96DE9A129}"/>
      </w:docPartPr>
      <w:docPartBody>
        <w:p w:rsidR="001C5833" w:rsidRDefault="002A4845" w:rsidP="002A4845">
          <w:pPr>
            <w:pStyle w:val="54E3006CEFAB904A8DAE7B8513935CE9"/>
          </w:pPr>
          <w:r w:rsidRPr="000B2694">
            <w:rPr>
              <w:rStyle w:val="PlaceholderText"/>
              <w:rFonts w:asciiTheme="majorHAnsi" w:hAnsiTheme="majorHAnsi" w:cstheme="majorHAnsi"/>
              <w:color w:val="262626" w:themeColor="text1" w:themeTint="D9"/>
              <w:sz w:val="22"/>
              <w:szCs w:val="22"/>
            </w:rPr>
            <w:t>Click here to enter External Party.</w:t>
          </w:r>
        </w:p>
      </w:docPartBody>
    </w:docPart>
    <w:docPart>
      <w:docPartPr>
        <w:name w:val="376212CA38547147815FCD9DEDB9154C"/>
        <w:category>
          <w:name w:val="General"/>
          <w:gallery w:val="placeholder"/>
        </w:category>
        <w:types>
          <w:type w:val="bbPlcHdr"/>
        </w:types>
        <w:behaviors>
          <w:behavior w:val="content"/>
        </w:behaviors>
        <w:guid w:val="{6748025C-1843-354F-BC33-415A50FC2D63}"/>
      </w:docPartPr>
      <w:docPartBody>
        <w:p w:rsidR="001C5833" w:rsidRDefault="002A4845" w:rsidP="002A4845">
          <w:pPr>
            <w:pStyle w:val="376212CA38547147815FCD9DEDB9154C"/>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AB044A87208FF84CA96FA6F7DC29263B"/>
        <w:category>
          <w:name w:val="General"/>
          <w:gallery w:val="placeholder"/>
        </w:category>
        <w:types>
          <w:type w:val="bbPlcHdr"/>
        </w:types>
        <w:behaviors>
          <w:behavior w:val="content"/>
        </w:behaviors>
        <w:guid w:val="{82D108E5-E34E-3D4E-B5A6-6A1E1252A8A1}"/>
      </w:docPartPr>
      <w:docPartBody>
        <w:p w:rsidR="001C5833" w:rsidRDefault="002A4845" w:rsidP="002A4845">
          <w:pPr>
            <w:pStyle w:val="AB044A87208FF84CA96FA6F7DC29263B"/>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AA238DF2C71199468CEFA4F5FC7DCF8C"/>
        <w:category>
          <w:name w:val="General"/>
          <w:gallery w:val="placeholder"/>
        </w:category>
        <w:types>
          <w:type w:val="bbPlcHdr"/>
        </w:types>
        <w:behaviors>
          <w:behavior w:val="content"/>
        </w:behaviors>
        <w:guid w:val="{BE281F3F-57E6-DC46-B786-480259191053}"/>
      </w:docPartPr>
      <w:docPartBody>
        <w:p w:rsidR="001C5833" w:rsidRDefault="002A4845" w:rsidP="002A4845">
          <w:pPr>
            <w:pStyle w:val="AA238DF2C71199468CEFA4F5FC7DCF8C"/>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79067951CE103C4B973AE832075E8A53"/>
        <w:category>
          <w:name w:val="General"/>
          <w:gallery w:val="placeholder"/>
        </w:category>
        <w:types>
          <w:type w:val="bbPlcHdr"/>
        </w:types>
        <w:behaviors>
          <w:behavior w:val="content"/>
        </w:behaviors>
        <w:guid w:val="{96453CB9-B716-E347-90FC-F078FEC88D59}"/>
      </w:docPartPr>
      <w:docPartBody>
        <w:p w:rsidR="001C5833" w:rsidRDefault="002A4845" w:rsidP="002A4845">
          <w:pPr>
            <w:pStyle w:val="79067951CE103C4B973AE832075E8A53"/>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BAB3B8A93F05C4469809A4C8064237ED"/>
        <w:category>
          <w:name w:val="General"/>
          <w:gallery w:val="placeholder"/>
        </w:category>
        <w:types>
          <w:type w:val="bbPlcHdr"/>
        </w:types>
        <w:behaviors>
          <w:behavior w:val="content"/>
        </w:behaviors>
        <w:guid w:val="{EBE6D129-5F88-3B4C-A8BD-CA841FCFB7C8}"/>
      </w:docPartPr>
      <w:docPartBody>
        <w:p w:rsidR="001C5833" w:rsidRDefault="002A4845" w:rsidP="002A4845">
          <w:pPr>
            <w:pStyle w:val="BAB3B8A93F05C4469809A4C8064237ED"/>
          </w:pPr>
          <w:r w:rsidRPr="000B2694">
            <w:rPr>
              <w:rStyle w:val="PlaceholderText"/>
              <w:rFonts w:asciiTheme="majorHAnsi" w:hAnsiTheme="majorHAnsi" w:cstheme="majorHAnsi"/>
              <w:color w:val="262626" w:themeColor="text1" w:themeTint="D9"/>
              <w:sz w:val="22"/>
              <w:szCs w:val="22"/>
            </w:rPr>
            <w:t>Click here to enter External Party.</w:t>
          </w:r>
        </w:p>
      </w:docPartBody>
    </w:docPart>
    <w:docPart>
      <w:docPartPr>
        <w:name w:val="91295A40CA73D740A61DA47BD8AC007C"/>
        <w:category>
          <w:name w:val="General"/>
          <w:gallery w:val="placeholder"/>
        </w:category>
        <w:types>
          <w:type w:val="bbPlcHdr"/>
        </w:types>
        <w:behaviors>
          <w:behavior w:val="content"/>
        </w:behaviors>
        <w:guid w:val="{B96991BD-A173-C740-87F7-E43A20EB79CB}"/>
      </w:docPartPr>
      <w:docPartBody>
        <w:p w:rsidR="001C5833" w:rsidRDefault="002A4845" w:rsidP="002A4845">
          <w:pPr>
            <w:pStyle w:val="91295A40CA73D740A61DA47BD8AC007C"/>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47B93BA79DE458458193B1BD8779CA2D"/>
        <w:category>
          <w:name w:val="General"/>
          <w:gallery w:val="placeholder"/>
        </w:category>
        <w:types>
          <w:type w:val="bbPlcHdr"/>
        </w:types>
        <w:behaviors>
          <w:behavior w:val="content"/>
        </w:behaviors>
        <w:guid w:val="{A8EC52FA-5F27-AB49-939A-264D551E6BF6}"/>
      </w:docPartPr>
      <w:docPartBody>
        <w:p w:rsidR="001C5833" w:rsidRDefault="002A4845" w:rsidP="002A4845">
          <w:pPr>
            <w:pStyle w:val="47B93BA79DE458458193B1BD8779CA2D"/>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126735DDBA6A43408A6559CA4EC3DE1C"/>
        <w:category>
          <w:name w:val="General"/>
          <w:gallery w:val="placeholder"/>
        </w:category>
        <w:types>
          <w:type w:val="bbPlcHdr"/>
        </w:types>
        <w:behaviors>
          <w:behavior w:val="content"/>
        </w:behaviors>
        <w:guid w:val="{3B355835-F58E-4440-AA4B-F16B9A9BE733}"/>
      </w:docPartPr>
      <w:docPartBody>
        <w:p w:rsidR="001C5833" w:rsidRDefault="002A4845" w:rsidP="002A4845">
          <w:pPr>
            <w:pStyle w:val="126735DDBA6A43408A6559CA4EC3DE1C"/>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DD4F8A24AD914047809CFC4CB2C96E71"/>
        <w:category>
          <w:name w:val="General"/>
          <w:gallery w:val="placeholder"/>
        </w:category>
        <w:types>
          <w:type w:val="bbPlcHdr"/>
        </w:types>
        <w:behaviors>
          <w:behavior w:val="content"/>
        </w:behaviors>
        <w:guid w:val="{470B1F16-8D4C-4544-9B88-F67CB8D3DC36}"/>
      </w:docPartPr>
      <w:docPartBody>
        <w:p w:rsidR="001C5833" w:rsidRDefault="002A4845" w:rsidP="002A4845">
          <w:pPr>
            <w:pStyle w:val="DD4F8A24AD914047809CFC4CB2C96E71"/>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39FBC0E3E903F34CAAEA682058249889"/>
        <w:category>
          <w:name w:val="General"/>
          <w:gallery w:val="placeholder"/>
        </w:category>
        <w:types>
          <w:type w:val="bbPlcHdr"/>
        </w:types>
        <w:behaviors>
          <w:behavior w:val="content"/>
        </w:behaviors>
        <w:guid w:val="{7F10FAAE-F8FC-8D48-A3CA-02E260A7E9F2}"/>
      </w:docPartPr>
      <w:docPartBody>
        <w:p w:rsidR="001C5833" w:rsidRDefault="002A4845" w:rsidP="002A4845">
          <w:pPr>
            <w:pStyle w:val="39FBC0E3E903F34CAAEA682058249889"/>
          </w:pPr>
          <w:r w:rsidRPr="000B2694">
            <w:rPr>
              <w:rStyle w:val="PlaceholderText"/>
              <w:rFonts w:asciiTheme="majorHAnsi" w:hAnsiTheme="majorHAnsi" w:cstheme="majorHAnsi"/>
              <w:color w:val="262626" w:themeColor="text1" w:themeTint="D9"/>
              <w:sz w:val="22"/>
              <w:szCs w:val="22"/>
            </w:rPr>
            <w:t>Click here to enter External Party.</w:t>
          </w:r>
        </w:p>
      </w:docPartBody>
    </w:docPart>
    <w:docPart>
      <w:docPartPr>
        <w:name w:val="E26D4AE244D4A64982A96F62A1858251"/>
        <w:category>
          <w:name w:val="General"/>
          <w:gallery w:val="placeholder"/>
        </w:category>
        <w:types>
          <w:type w:val="bbPlcHdr"/>
        </w:types>
        <w:behaviors>
          <w:behavior w:val="content"/>
        </w:behaviors>
        <w:guid w:val="{2B1A696A-9BFB-2B41-AB78-83853DAD07E4}"/>
      </w:docPartPr>
      <w:docPartBody>
        <w:p w:rsidR="001C5833" w:rsidRDefault="002A4845" w:rsidP="002A4845">
          <w:pPr>
            <w:pStyle w:val="E26D4AE244D4A64982A96F62A1858251"/>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021E32A88034104F9FB548CAC27566F4"/>
        <w:category>
          <w:name w:val="General"/>
          <w:gallery w:val="placeholder"/>
        </w:category>
        <w:types>
          <w:type w:val="bbPlcHdr"/>
        </w:types>
        <w:behaviors>
          <w:behavior w:val="content"/>
        </w:behaviors>
        <w:guid w:val="{97269E1D-8E68-B940-968F-8CEDA7E4BE52}"/>
      </w:docPartPr>
      <w:docPartBody>
        <w:p w:rsidR="001C5833" w:rsidRDefault="002A4845" w:rsidP="002A4845">
          <w:pPr>
            <w:pStyle w:val="021E32A88034104F9FB548CAC27566F4"/>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E726067F1D40E54F8AFAC9AB5374E7DB"/>
        <w:category>
          <w:name w:val="General"/>
          <w:gallery w:val="placeholder"/>
        </w:category>
        <w:types>
          <w:type w:val="bbPlcHdr"/>
        </w:types>
        <w:behaviors>
          <w:behavior w:val="content"/>
        </w:behaviors>
        <w:guid w:val="{23E7DD2C-3656-344A-A96F-44241C243994}"/>
      </w:docPartPr>
      <w:docPartBody>
        <w:p w:rsidR="001C5833" w:rsidRDefault="002A4845" w:rsidP="002A4845">
          <w:pPr>
            <w:pStyle w:val="E726067F1D40E54F8AFAC9AB5374E7DB"/>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274B41BF52C2F24A9ACDA32C61D8CAB3"/>
        <w:category>
          <w:name w:val="General"/>
          <w:gallery w:val="placeholder"/>
        </w:category>
        <w:types>
          <w:type w:val="bbPlcHdr"/>
        </w:types>
        <w:behaviors>
          <w:behavior w:val="content"/>
        </w:behaviors>
        <w:guid w:val="{F3F7FA15-C5A8-4B46-A923-C58B9DBD4656}"/>
      </w:docPartPr>
      <w:docPartBody>
        <w:p w:rsidR="001C5833" w:rsidRDefault="002A4845" w:rsidP="002A4845">
          <w:pPr>
            <w:pStyle w:val="274B41BF52C2F24A9ACDA32C61D8CAB3"/>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3A4897D7E2F3AB4786D213CDACDCB1F0"/>
        <w:category>
          <w:name w:val="General"/>
          <w:gallery w:val="placeholder"/>
        </w:category>
        <w:types>
          <w:type w:val="bbPlcHdr"/>
        </w:types>
        <w:behaviors>
          <w:behavior w:val="content"/>
        </w:behaviors>
        <w:guid w:val="{16A25E9E-CB48-EA44-B9DA-E1F72A1015D4}"/>
      </w:docPartPr>
      <w:docPartBody>
        <w:p w:rsidR="001C5833" w:rsidRDefault="002A4845" w:rsidP="002A4845">
          <w:pPr>
            <w:pStyle w:val="3A4897D7E2F3AB4786D213CDACDCB1F0"/>
          </w:pPr>
          <w:r w:rsidRPr="000B2694">
            <w:rPr>
              <w:rStyle w:val="PlaceholderText"/>
              <w:rFonts w:asciiTheme="majorHAnsi" w:hAnsiTheme="majorHAnsi" w:cstheme="majorHAnsi"/>
              <w:color w:val="262626" w:themeColor="text1" w:themeTint="D9"/>
              <w:sz w:val="22"/>
              <w:szCs w:val="22"/>
            </w:rPr>
            <w:t>Click here to enter External Party.</w:t>
          </w:r>
        </w:p>
      </w:docPartBody>
    </w:docPart>
    <w:docPart>
      <w:docPartPr>
        <w:name w:val="5B6573D9EDBD2E4D8704717E51546C80"/>
        <w:category>
          <w:name w:val="General"/>
          <w:gallery w:val="placeholder"/>
        </w:category>
        <w:types>
          <w:type w:val="bbPlcHdr"/>
        </w:types>
        <w:behaviors>
          <w:behavior w:val="content"/>
        </w:behaviors>
        <w:guid w:val="{F190167F-D070-9648-BA4E-FBF552D758B3}"/>
      </w:docPartPr>
      <w:docPartBody>
        <w:p w:rsidR="001C5833" w:rsidRDefault="002A4845" w:rsidP="002A4845">
          <w:pPr>
            <w:pStyle w:val="5B6573D9EDBD2E4D8704717E51546C80"/>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B68719191BA17E4683650816713DE323"/>
        <w:category>
          <w:name w:val="General"/>
          <w:gallery w:val="placeholder"/>
        </w:category>
        <w:types>
          <w:type w:val="bbPlcHdr"/>
        </w:types>
        <w:behaviors>
          <w:behavior w:val="content"/>
        </w:behaviors>
        <w:guid w:val="{2AADBD70-C55E-9040-BCF7-C76C6DB9BF8D}"/>
      </w:docPartPr>
      <w:docPartBody>
        <w:p w:rsidR="001C5833" w:rsidRDefault="002A4845" w:rsidP="002A4845">
          <w:pPr>
            <w:pStyle w:val="B68719191BA17E4683650816713DE323"/>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CF853C9BDF890A498C91FF20306F31EE"/>
        <w:category>
          <w:name w:val="General"/>
          <w:gallery w:val="placeholder"/>
        </w:category>
        <w:types>
          <w:type w:val="bbPlcHdr"/>
        </w:types>
        <w:behaviors>
          <w:behavior w:val="content"/>
        </w:behaviors>
        <w:guid w:val="{2144875C-65FD-AE43-AA90-AF7609AC15E3}"/>
      </w:docPartPr>
      <w:docPartBody>
        <w:p w:rsidR="001C5833" w:rsidRDefault="002A4845" w:rsidP="002A4845">
          <w:pPr>
            <w:pStyle w:val="CF853C9BDF890A498C91FF20306F31EE"/>
          </w:pPr>
          <w:r w:rsidRPr="000B2694">
            <w:rPr>
              <w:rStyle w:val="PlaceholderText"/>
              <w:rFonts w:asciiTheme="majorHAnsi" w:hAnsiTheme="majorHAnsi" w:cstheme="majorHAnsi"/>
              <w:color w:val="262626" w:themeColor="text1" w:themeTint="D9"/>
              <w:sz w:val="22"/>
              <w:szCs w:val="22"/>
            </w:rPr>
            <w:t>Click here to enter text.</w:t>
          </w:r>
        </w:p>
      </w:docPartBody>
    </w:docPart>
    <w:docPart>
      <w:docPartPr>
        <w:name w:val="14A587D89E59964780955CD286D2D82A"/>
        <w:category>
          <w:name w:val="General"/>
          <w:gallery w:val="placeholder"/>
        </w:category>
        <w:types>
          <w:type w:val="bbPlcHdr"/>
        </w:types>
        <w:behaviors>
          <w:behavior w:val="content"/>
        </w:behaviors>
        <w:guid w:val="{9E0024FB-EE52-E94D-9A39-3DD67280F802}"/>
      </w:docPartPr>
      <w:docPartBody>
        <w:p w:rsidR="001C5833" w:rsidRDefault="002A4845" w:rsidP="002A4845">
          <w:pPr>
            <w:pStyle w:val="14A587D89E59964780955CD286D2D82A"/>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789546597A9CC84E9D5302573E292AF0"/>
        <w:category>
          <w:name w:val="General"/>
          <w:gallery w:val="placeholder"/>
        </w:category>
        <w:types>
          <w:type w:val="bbPlcHdr"/>
        </w:types>
        <w:behaviors>
          <w:behavior w:val="content"/>
        </w:behaviors>
        <w:guid w:val="{FCC38658-334B-B24E-B189-5153D8BB2CC4}"/>
      </w:docPartPr>
      <w:docPartBody>
        <w:p w:rsidR="001C5833" w:rsidRDefault="002A4845" w:rsidP="002A4845">
          <w:pPr>
            <w:pStyle w:val="789546597A9CC84E9D5302573E292AF0"/>
          </w:pPr>
          <w:r w:rsidRPr="000B2694">
            <w:rPr>
              <w:rStyle w:val="PlaceholderText"/>
              <w:rFonts w:asciiTheme="majorHAnsi" w:hAnsiTheme="majorHAnsi" w:cstheme="majorHAnsi"/>
              <w:color w:val="262626" w:themeColor="text1" w:themeTint="D9"/>
            </w:rPr>
            <w:t>Click here to enter text.</w:t>
          </w:r>
        </w:p>
      </w:docPartBody>
    </w:docPart>
    <w:docPart>
      <w:docPartPr>
        <w:name w:val="06EB0FA854998B4B822F79D146A1B2D7"/>
        <w:category>
          <w:name w:val="General"/>
          <w:gallery w:val="placeholder"/>
        </w:category>
        <w:types>
          <w:type w:val="bbPlcHdr"/>
        </w:types>
        <w:behaviors>
          <w:behavior w:val="content"/>
        </w:behaviors>
        <w:guid w:val="{7579D905-07B1-114D-901D-251BC1FCCA97}"/>
      </w:docPartPr>
      <w:docPartBody>
        <w:p w:rsidR="001C5833" w:rsidRDefault="002A4845" w:rsidP="002A4845">
          <w:pPr>
            <w:pStyle w:val="06EB0FA854998B4B822F79D146A1B2D7"/>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5B42B8AE8E061D478A62DE4A48135953"/>
        <w:category>
          <w:name w:val="General"/>
          <w:gallery w:val="placeholder"/>
        </w:category>
        <w:types>
          <w:type w:val="bbPlcHdr"/>
        </w:types>
        <w:behaviors>
          <w:behavior w:val="content"/>
        </w:behaviors>
        <w:guid w:val="{705AC501-6767-264C-8436-953DF5746C07}"/>
      </w:docPartPr>
      <w:docPartBody>
        <w:p w:rsidR="005D23CD" w:rsidRDefault="001C5833" w:rsidP="001C5833">
          <w:pPr>
            <w:pStyle w:val="5B42B8AE8E061D478A62DE4A48135953"/>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0E97678DF058CE4FB536AAB758E8E2D9"/>
        <w:category>
          <w:name w:val="General"/>
          <w:gallery w:val="placeholder"/>
        </w:category>
        <w:types>
          <w:type w:val="bbPlcHdr"/>
        </w:types>
        <w:behaviors>
          <w:behavior w:val="content"/>
        </w:behaviors>
        <w:guid w:val="{89DCDB88-D783-C84F-AC79-6292FDCC7462}"/>
      </w:docPartPr>
      <w:docPartBody>
        <w:p w:rsidR="005D23CD" w:rsidRDefault="001C5833" w:rsidP="001C5833">
          <w:pPr>
            <w:pStyle w:val="0E97678DF058CE4FB536AAB758E8E2D9"/>
          </w:pPr>
          <w:r w:rsidRPr="000B2694">
            <w:rPr>
              <w:rStyle w:val="PlaceholderText"/>
              <w:rFonts w:asciiTheme="majorHAnsi" w:hAnsiTheme="majorHAnsi" w:cstheme="majorHAnsi"/>
              <w:color w:val="262626" w:themeColor="text1" w:themeTint="D9"/>
            </w:rPr>
            <w:t>Click here to enter text.</w:t>
          </w:r>
        </w:p>
      </w:docPartBody>
    </w:docPart>
    <w:docPart>
      <w:docPartPr>
        <w:name w:val="F38064688E5F784CA4AA0D062D16AE06"/>
        <w:category>
          <w:name w:val="General"/>
          <w:gallery w:val="placeholder"/>
        </w:category>
        <w:types>
          <w:type w:val="bbPlcHdr"/>
        </w:types>
        <w:behaviors>
          <w:behavior w:val="content"/>
        </w:behaviors>
        <w:guid w:val="{5D56A559-7639-BC4C-AF3C-A9F5429EE0D6}"/>
      </w:docPartPr>
      <w:docPartBody>
        <w:p w:rsidR="005D23CD" w:rsidRDefault="001C5833" w:rsidP="001C5833">
          <w:pPr>
            <w:pStyle w:val="F38064688E5F784CA4AA0D062D16AE06"/>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3EC84C7E35F9D8418B0CE551F510EC0A"/>
        <w:category>
          <w:name w:val="General"/>
          <w:gallery w:val="placeholder"/>
        </w:category>
        <w:types>
          <w:type w:val="bbPlcHdr"/>
        </w:types>
        <w:behaviors>
          <w:behavior w:val="content"/>
        </w:behaviors>
        <w:guid w:val="{3E764956-C5BB-7E47-AD8F-A3BE79C3BE4C}"/>
      </w:docPartPr>
      <w:docPartBody>
        <w:p w:rsidR="005D23CD" w:rsidRDefault="001C5833" w:rsidP="001C5833">
          <w:pPr>
            <w:pStyle w:val="3EC84C7E35F9D8418B0CE551F510EC0A"/>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90B8C57376CCAC4EB94E7764C791797F"/>
        <w:category>
          <w:name w:val="General"/>
          <w:gallery w:val="placeholder"/>
        </w:category>
        <w:types>
          <w:type w:val="bbPlcHdr"/>
        </w:types>
        <w:behaviors>
          <w:behavior w:val="content"/>
        </w:behaviors>
        <w:guid w:val="{74AA06C1-64FD-A545-A0A0-F638A319F8CF}"/>
      </w:docPartPr>
      <w:docPartBody>
        <w:p w:rsidR="005D23CD" w:rsidRDefault="001C5833" w:rsidP="001C5833">
          <w:pPr>
            <w:pStyle w:val="90B8C57376CCAC4EB94E7764C791797F"/>
          </w:pPr>
          <w:r w:rsidRPr="000B2694">
            <w:rPr>
              <w:rStyle w:val="PlaceholderText"/>
              <w:rFonts w:asciiTheme="majorHAnsi" w:hAnsiTheme="majorHAnsi" w:cstheme="majorHAnsi"/>
              <w:color w:val="262626" w:themeColor="text1" w:themeTint="D9"/>
            </w:rPr>
            <w:t>Click here to enter text.</w:t>
          </w:r>
        </w:p>
      </w:docPartBody>
    </w:docPart>
    <w:docPart>
      <w:docPartPr>
        <w:name w:val="E021BFD395D64C48AB5C621548A28390"/>
        <w:category>
          <w:name w:val="General"/>
          <w:gallery w:val="placeholder"/>
        </w:category>
        <w:types>
          <w:type w:val="bbPlcHdr"/>
        </w:types>
        <w:behaviors>
          <w:behavior w:val="content"/>
        </w:behaviors>
        <w:guid w:val="{96ECA761-27C8-624D-950C-E573F5C431E1}"/>
      </w:docPartPr>
      <w:docPartBody>
        <w:p w:rsidR="005D23CD" w:rsidRDefault="001C5833" w:rsidP="001C5833">
          <w:pPr>
            <w:pStyle w:val="E021BFD395D64C48AB5C621548A28390"/>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B8ED0E78789509428A25D4C915DBC9EB"/>
        <w:category>
          <w:name w:val="General"/>
          <w:gallery w:val="placeholder"/>
        </w:category>
        <w:types>
          <w:type w:val="bbPlcHdr"/>
        </w:types>
        <w:behaviors>
          <w:behavior w:val="content"/>
        </w:behaviors>
        <w:guid w:val="{175610EB-139A-C248-BC7D-21B805E3287B}"/>
      </w:docPartPr>
      <w:docPartBody>
        <w:p w:rsidR="005D23CD" w:rsidRDefault="001C5833" w:rsidP="001C5833">
          <w:pPr>
            <w:pStyle w:val="B8ED0E78789509428A25D4C915DBC9EB"/>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DE18F4142A0E254F93ABE801F53D435A"/>
        <w:category>
          <w:name w:val="General"/>
          <w:gallery w:val="placeholder"/>
        </w:category>
        <w:types>
          <w:type w:val="bbPlcHdr"/>
        </w:types>
        <w:behaviors>
          <w:behavior w:val="content"/>
        </w:behaviors>
        <w:guid w:val="{ED454B20-06E8-BE4C-A0EB-38C336802668}"/>
      </w:docPartPr>
      <w:docPartBody>
        <w:p w:rsidR="005D23CD" w:rsidRDefault="001C5833" w:rsidP="001C5833">
          <w:pPr>
            <w:pStyle w:val="DE18F4142A0E254F93ABE801F53D435A"/>
          </w:pPr>
          <w:r w:rsidRPr="000B2694">
            <w:rPr>
              <w:rStyle w:val="PlaceholderText"/>
              <w:rFonts w:asciiTheme="majorHAnsi" w:hAnsiTheme="majorHAnsi" w:cstheme="majorHAnsi"/>
              <w:color w:val="262626" w:themeColor="text1" w:themeTint="D9"/>
            </w:rPr>
            <w:t>Click here to enter text.</w:t>
          </w:r>
        </w:p>
      </w:docPartBody>
    </w:docPart>
    <w:docPart>
      <w:docPartPr>
        <w:name w:val="A0BA393BDF2C1042BD313D6E7CA1D95D"/>
        <w:category>
          <w:name w:val="General"/>
          <w:gallery w:val="placeholder"/>
        </w:category>
        <w:types>
          <w:type w:val="bbPlcHdr"/>
        </w:types>
        <w:behaviors>
          <w:behavior w:val="content"/>
        </w:behaviors>
        <w:guid w:val="{FFAA7545-3B71-8943-BC1A-796693ED4EC8}"/>
      </w:docPartPr>
      <w:docPartBody>
        <w:p w:rsidR="005D23CD" w:rsidRDefault="001C5833" w:rsidP="001C5833">
          <w:pPr>
            <w:pStyle w:val="A0BA393BDF2C1042BD313D6E7CA1D95D"/>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9300D39C2D22F34A8E95C6838BE30A64"/>
        <w:category>
          <w:name w:val="General"/>
          <w:gallery w:val="placeholder"/>
        </w:category>
        <w:types>
          <w:type w:val="bbPlcHdr"/>
        </w:types>
        <w:behaviors>
          <w:behavior w:val="content"/>
        </w:behaviors>
        <w:guid w:val="{DD953CA9-3F7E-9E48-87BB-A93FF19F754C}"/>
      </w:docPartPr>
      <w:docPartBody>
        <w:p w:rsidR="005D23CD" w:rsidRDefault="001C5833" w:rsidP="001C5833">
          <w:pPr>
            <w:pStyle w:val="9300D39C2D22F34A8E95C6838BE30A64"/>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391EECA238C0A344804010481BD56420"/>
        <w:category>
          <w:name w:val="General"/>
          <w:gallery w:val="placeholder"/>
        </w:category>
        <w:types>
          <w:type w:val="bbPlcHdr"/>
        </w:types>
        <w:behaviors>
          <w:behavior w:val="content"/>
        </w:behaviors>
        <w:guid w:val="{181E7BBD-173F-B249-B4F9-4CDD35CD39EE}"/>
      </w:docPartPr>
      <w:docPartBody>
        <w:p w:rsidR="005D23CD" w:rsidRDefault="001C5833" w:rsidP="001C5833">
          <w:pPr>
            <w:pStyle w:val="391EECA238C0A344804010481BD56420"/>
          </w:pPr>
          <w:r w:rsidRPr="000B2694">
            <w:rPr>
              <w:rStyle w:val="PlaceholderText"/>
              <w:rFonts w:asciiTheme="majorHAnsi" w:hAnsiTheme="majorHAnsi" w:cstheme="majorHAnsi"/>
              <w:color w:val="262626" w:themeColor="text1" w:themeTint="D9"/>
            </w:rPr>
            <w:t>Click here to enter text.</w:t>
          </w:r>
        </w:p>
      </w:docPartBody>
    </w:docPart>
    <w:docPart>
      <w:docPartPr>
        <w:name w:val="73D73A7ADD17FD42881FF5A26AD8FB88"/>
        <w:category>
          <w:name w:val="General"/>
          <w:gallery w:val="placeholder"/>
        </w:category>
        <w:types>
          <w:type w:val="bbPlcHdr"/>
        </w:types>
        <w:behaviors>
          <w:behavior w:val="content"/>
        </w:behaviors>
        <w:guid w:val="{DAEBD9A0-9E84-764C-8D6C-4D3749C20FDF}"/>
      </w:docPartPr>
      <w:docPartBody>
        <w:p w:rsidR="005D23CD" w:rsidRDefault="001C5833" w:rsidP="001C5833">
          <w:pPr>
            <w:pStyle w:val="73D73A7ADD17FD42881FF5A26AD8FB88"/>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9BA487A402FC85489AE5385634BB1FA7"/>
        <w:category>
          <w:name w:val="General"/>
          <w:gallery w:val="placeholder"/>
        </w:category>
        <w:types>
          <w:type w:val="bbPlcHdr"/>
        </w:types>
        <w:behaviors>
          <w:behavior w:val="content"/>
        </w:behaviors>
        <w:guid w:val="{C3C31021-EADD-0246-90BD-24744A9287AB}"/>
      </w:docPartPr>
      <w:docPartBody>
        <w:p w:rsidR="005D23CD" w:rsidRDefault="001C5833" w:rsidP="001C5833">
          <w:pPr>
            <w:pStyle w:val="9BA487A402FC85489AE5385634BB1FA7"/>
          </w:pPr>
          <w:r w:rsidRPr="004230F2">
            <w:rPr>
              <w:rStyle w:val="PlaceholderText"/>
            </w:rPr>
            <w:t>Enter any content that you want to repeat, including other content controls. You can also insert this control around table rows in order to repeat parts of a table.</w:t>
          </w:r>
        </w:p>
      </w:docPartBody>
    </w:docPart>
    <w:docPart>
      <w:docPartPr>
        <w:name w:val="C39F1200373F0D42B0F1C5C2DE21E183"/>
        <w:category>
          <w:name w:val="General"/>
          <w:gallery w:val="placeholder"/>
        </w:category>
        <w:types>
          <w:type w:val="bbPlcHdr"/>
        </w:types>
        <w:behaviors>
          <w:behavior w:val="content"/>
        </w:behaviors>
        <w:guid w:val="{3BA32A98-8D17-4C44-B7B4-B780297324B5}"/>
      </w:docPartPr>
      <w:docPartBody>
        <w:p w:rsidR="005D23CD" w:rsidRDefault="001C5833" w:rsidP="001C5833">
          <w:pPr>
            <w:pStyle w:val="C39F1200373F0D42B0F1C5C2DE21E183"/>
          </w:pPr>
          <w:r w:rsidRPr="000B2694">
            <w:rPr>
              <w:rStyle w:val="PlaceholderText"/>
              <w:rFonts w:asciiTheme="majorHAnsi" w:hAnsiTheme="majorHAnsi" w:cstheme="majorHAnsi"/>
              <w:color w:val="262626" w:themeColor="text1" w:themeTint="D9"/>
            </w:rPr>
            <w:t>Click here to enter text.</w:t>
          </w:r>
        </w:p>
      </w:docPartBody>
    </w:docPart>
    <w:docPart>
      <w:docPartPr>
        <w:name w:val="F39B4552A66239409C4A475D0C78E271"/>
        <w:category>
          <w:name w:val="General"/>
          <w:gallery w:val="placeholder"/>
        </w:category>
        <w:types>
          <w:type w:val="bbPlcHdr"/>
        </w:types>
        <w:behaviors>
          <w:behavior w:val="content"/>
        </w:behaviors>
        <w:guid w:val="{8275EC57-9F95-2C44-B2F8-868A6F2FD589}"/>
      </w:docPartPr>
      <w:docPartBody>
        <w:p w:rsidR="005D23CD" w:rsidRDefault="001C5833" w:rsidP="001C5833">
          <w:pPr>
            <w:pStyle w:val="F39B4552A66239409C4A475D0C78E271"/>
          </w:pPr>
          <w:r w:rsidRPr="000B2694">
            <w:rPr>
              <w:rStyle w:val="PlaceholderText"/>
              <w:rFonts w:asciiTheme="majorHAnsi" w:hAnsiTheme="majorHAnsi" w:cstheme="majorHAnsi"/>
              <w:color w:val="262626" w:themeColor="text1" w:themeTint="D9"/>
            </w:rPr>
            <w:t>Click here to enter text</w:t>
          </w:r>
          <w:r w:rsidRPr="000B2694">
            <w:rPr>
              <w:rStyle w:val="PlaceholderText"/>
              <w:rFonts w:asciiTheme="majorHAnsi" w:hAnsiTheme="majorHAnsi" w:cstheme="majorHAnsi"/>
            </w:rPr>
            <w:t>.</w:t>
          </w:r>
        </w:p>
      </w:docPartBody>
    </w:docPart>
    <w:docPart>
      <w:docPartPr>
        <w:name w:val="68123C56C4EFD840A7D0972102211E23"/>
        <w:category>
          <w:name w:val="General"/>
          <w:gallery w:val="placeholder"/>
        </w:category>
        <w:types>
          <w:type w:val="bbPlcHdr"/>
        </w:types>
        <w:behaviors>
          <w:behavior w:val="content"/>
        </w:behaviors>
        <w:guid w:val="{ADEC9167-71D3-2244-BE1A-ADEC3FA24069}"/>
      </w:docPartPr>
      <w:docPartBody>
        <w:p w:rsidR="00521F9F" w:rsidRDefault="005D23CD" w:rsidP="005D23CD">
          <w:pPr>
            <w:pStyle w:val="68123C56C4EFD840A7D0972102211E23"/>
          </w:pPr>
          <w:r w:rsidRPr="005C1C47">
            <w:rPr>
              <w:rStyle w:val="PlaceholderText"/>
            </w:rPr>
            <w:t>Enter any content that you want to repeat, including other content controls. You can also insert this control around table rows in order to repeat parts of a table.</w:t>
          </w:r>
        </w:p>
      </w:docPartBody>
    </w:docPart>
    <w:docPart>
      <w:docPartPr>
        <w:name w:val="00CA79563A4B96428D159C1C87A93101"/>
        <w:category>
          <w:name w:val="General"/>
          <w:gallery w:val="placeholder"/>
        </w:category>
        <w:types>
          <w:type w:val="bbPlcHdr"/>
        </w:types>
        <w:behaviors>
          <w:behavior w:val="content"/>
        </w:behaviors>
        <w:guid w:val="{02039106-EDFD-C241-A8A5-49D1DD3CE8E9}"/>
      </w:docPartPr>
      <w:docPartBody>
        <w:p w:rsidR="00521F9F" w:rsidRDefault="005D23CD" w:rsidP="005D23CD">
          <w:pPr>
            <w:pStyle w:val="00CA79563A4B96428D159C1C87A93101"/>
          </w:pPr>
          <w:r w:rsidRPr="00666159">
            <w:rPr>
              <w:rStyle w:val="PlaceholderText"/>
              <w:rFonts w:ascii="Calibri" w:hAnsi="Calibri"/>
              <w:color w:val="262626" w:themeColor="text1" w:themeTint="D9"/>
              <w:sz w:val="22"/>
              <w:szCs w:val="22"/>
            </w:rPr>
            <w:t>Click here to enter Funding Source.</w:t>
          </w:r>
        </w:p>
      </w:docPartBody>
    </w:docPart>
    <w:docPart>
      <w:docPartPr>
        <w:name w:val="5A18ED6DA98511429213BA18B9BD4E41"/>
        <w:category>
          <w:name w:val="General"/>
          <w:gallery w:val="placeholder"/>
        </w:category>
        <w:types>
          <w:type w:val="bbPlcHdr"/>
        </w:types>
        <w:behaviors>
          <w:behavior w:val="content"/>
        </w:behaviors>
        <w:guid w:val="{3C1A2C9F-130A-6049-9765-02EFF52D480C}"/>
      </w:docPartPr>
      <w:docPartBody>
        <w:p w:rsidR="00521F9F" w:rsidRDefault="005D23CD" w:rsidP="005D23CD">
          <w:pPr>
            <w:pStyle w:val="5A18ED6DA98511429213BA18B9BD4E41"/>
          </w:pPr>
          <w:r w:rsidRPr="00666159">
            <w:rPr>
              <w:rStyle w:val="PlaceholderText"/>
              <w:rFonts w:ascii="Calibri" w:hAnsi="Calibri"/>
              <w:color w:val="262626" w:themeColor="text1" w:themeTint="D9"/>
              <w:sz w:val="22"/>
              <w:szCs w:val="22"/>
            </w:rPr>
            <w:t>Click here to enter text.</w:t>
          </w:r>
        </w:p>
      </w:docPartBody>
    </w:docPart>
    <w:docPart>
      <w:docPartPr>
        <w:name w:val="C64F3790242A8243A06057803235A3B0"/>
        <w:category>
          <w:name w:val="General"/>
          <w:gallery w:val="placeholder"/>
        </w:category>
        <w:types>
          <w:type w:val="bbPlcHdr"/>
        </w:types>
        <w:behaviors>
          <w:behavior w:val="content"/>
        </w:behaviors>
        <w:guid w:val="{47A9BC4D-E07F-1A43-9995-94F30C898E7E}"/>
      </w:docPartPr>
      <w:docPartBody>
        <w:p w:rsidR="00521F9F" w:rsidRDefault="005D23CD" w:rsidP="005D23CD">
          <w:pPr>
            <w:pStyle w:val="C64F3790242A8243A06057803235A3B0"/>
          </w:pPr>
          <w:r w:rsidRPr="00666159">
            <w:rPr>
              <w:rStyle w:val="PlaceholderText"/>
              <w:rFonts w:ascii="Calibri" w:hAnsi="Calibri"/>
              <w:color w:val="262626" w:themeColor="text1" w:themeTint="D9"/>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DB"/>
    <w:rsid w:val="000228A1"/>
    <w:rsid w:val="000D0837"/>
    <w:rsid w:val="001450D4"/>
    <w:rsid w:val="00150BC2"/>
    <w:rsid w:val="00176D0F"/>
    <w:rsid w:val="00186DE1"/>
    <w:rsid w:val="00195C4C"/>
    <w:rsid w:val="001C5833"/>
    <w:rsid w:val="00250CA6"/>
    <w:rsid w:val="002A4845"/>
    <w:rsid w:val="002F4BC5"/>
    <w:rsid w:val="00370284"/>
    <w:rsid w:val="003A6C63"/>
    <w:rsid w:val="003D6783"/>
    <w:rsid w:val="0041107F"/>
    <w:rsid w:val="00427D1C"/>
    <w:rsid w:val="0043549C"/>
    <w:rsid w:val="00455F4A"/>
    <w:rsid w:val="004D4C4A"/>
    <w:rsid w:val="004D74FE"/>
    <w:rsid w:val="00521F9F"/>
    <w:rsid w:val="005427DB"/>
    <w:rsid w:val="005D23CD"/>
    <w:rsid w:val="005E019A"/>
    <w:rsid w:val="005F4E23"/>
    <w:rsid w:val="00620E6D"/>
    <w:rsid w:val="00651F2F"/>
    <w:rsid w:val="00656ED2"/>
    <w:rsid w:val="0068714A"/>
    <w:rsid w:val="006C1777"/>
    <w:rsid w:val="006E51A1"/>
    <w:rsid w:val="00700B32"/>
    <w:rsid w:val="00743A9D"/>
    <w:rsid w:val="007601A5"/>
    <w:rsid w:val="00773112"/>
    <w:rsid w:val="00775E29"/>
    <w:rsid w:val="007E4A1C"/>
    <w:rsid w:val="008101CD"/>
    <w:rsid w:val="00812772"/>
    <w:rsid w:val="00833B6C"/>
    <w:rsid w:val="008A2120"/>
    <w:rsid w:val="008C2599"/>
    <w:rsid w:val="008F60E4"/>
    <w:rsid w:val="00956FDB"/>
    <w:rsid w:val="009817A8"/>
    <w:rsid w:val="00A1611F"/>
    <w:rsid w:val="00A73205"/>
    <w:rsid w:val="00AB118B"/>
    <w:rsid w:val="00AF441B"/>
    <w:rsid w:val="00B30751"/>
    <w:rsid w:val="00B409F5"/>
    <w:rsid w:val="00B6464E"/>
    <w:rsid w:val="00B70B82"/>
    <w:rsid w:val="00B70DCF"/>
    <w:rsid w:val="00B914D0"/>
    <w:rsid w:val="00BA1988"/>
    <w:rsid w:val="00BF3C2E"/>
    <w:rsid w:val="00C41B82"/>
    <w:rsid w:val="00CB137B"/>
    <w:rsid w:val="00CD12EF"/>
    <w:rsid w:val="00D23FF3"/>
    <w:rsid w:val="00D249D8"/>
    <w:rsid w:val="00D25E0E"/>
    <w:rsid w:val="00D30B83"/>
    <w:rsid w:val="00D50152"/>
    <w:rsid w:val="00D74223"/>
    <w:rsid w:val="00D95D54"/>
    <w:rsid w:val="00DC74C5"/>
    <w:rsid w:val="00DE6AE4"/>
    <w:rsid w:val="00DF64FB"/>
    <w:rsid w:val="00E02FC9"/>
    <w:rsid w:val="00E52BA6"/>
    <w:rsid w:val="00E57134"/>
    <w:rsid w:val="00E751D1"/>
    <w:rsid w:val="00EA6221"/>
    <w:rsid w:val="00ED4B47"/>
    <w:rsid w:val="00F15689"/>
    <w:rsid w:val="00F45A53"/>
    <w:rsid w:val="00F63508"/>
    <w:rsid w:val="00F66381"/>
    <w:rsid w:val="00FC548B"/>
    <w:rsid w:val="00FF5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23CD"/>
    <w:rPr>
      <w:color w:val="808080"/>
    </w:rPr>
  </w:style>
  <w:style w:type="paragraph" w:customStyle="1" w:styleId="652D6F70DF0A493B89A83367037A8BB413">
    <w:name w:val="652D6F70DF0A493B89A83367037A8BB413"/>
    <w:rsid w:val="00427D1C"/>
    <w:pPr>
      <w:spacing w:before="40" w:after="40" w:line="240" w:lineRule="auto"/>
    </w:pPr>
    <w:rPr>
      <w:rFonts w:eastAsiaTheme="minorHAnsi"/>
      <w:color w:val="595959" w:themeColor="text1" w:themeTint="A6"/>
      <w:kern w:val="20"/>
      <w:sz w:val="20"/>
      <w:szCs w:val="20"/>
    </w:rPr>
  </w:style>
  <w:style w:type="paragraph" w:customStyle="1" w:styleId="44ADF89CDE674DAF892E20D624FD857213">
    <w:name w:val="44ADF89CDE674DAF892E20D624FD857213"/>
    <w:rsid w:val="00427D1C"/>
    <w:pPr>
      <w:spacing w:before="40" w:after="40" w:line="240" w:lineRule="auto"/>
    </w:pPr>
    <w:rPr>
      <w:rFonts w:eastAsiaTheme="minorHAnsi"/>
      <w:color w:val="595959" w:themeColor="text1" w:themeTint="A6"/>
      <w:kern w:val="20"/>
      <w:sz w:val="20"/>
      <w:szCs w:val="20"/>
    </w:rPr>
  </w:style>
  <w:style w:type="paragraph" w:customStyle="1" w:styleId="38752A53ADA24C03817FF7778719729A">
    <w:name w:val="38752A53ADA24C03817FF7778719729A"/>
    <w:rsid w:val="00833B6C"/>
  </w:style>
  <w:style w:type="paragraph" w:customStyle="1" w:styleId="AC5513C738C04FE19C30C566D68193581">
    <w:name w:val="AC5513C738C04FE19C30C566D68193581"/>
    <w:pPr>
      <w:spacing w:before="40" w:after="40" w:line="240" w:lineRule="auto"/>
    </w:pPr>
    <w:rPr>
      <w:rFonts w:eastAsiaTheme="minorHAnsi"/>
      <w:color w:val="595959" w:themeColor="text1" w:themeTint="A6"/>
      <w:kern w:val="20"/>
      <w:sz w:val="20"/>
      <w:szCs w:val="20"/>
    </w:rPr>
  </w:style>
  <w:style w:type="paragraph" w:customStyle="1" w:styleId="B8B114D7FE2C4E5BB989AE088AC7E53E1">
    <w:name w:val="B8B114D7FE2C4E5BB989AE088AC7E53E1"/>
    <w:pPr>
      <w:spacing w:before="40" w:after="40" w:line="240" w:lineRule="auto"/>
    </w:pPr>
    <w:rPr>
      <w:rFonts w:eastAsiaTheme="minorHAnsi"/>
      <w:color w:val="595959" w:themeColor="text1" w:themeTint="A6"/>
      <w:kern w:val="20"/>
      <w:sz w:val="20"/>
      <w:szCs w:val="20"/>
    </w:rPr>
  </w:style>
  <w:style w:type="paragraph" w:customStyle="1" w:styleId="3232E33BF0DB4CCE9798DE214AB02CA31">
    <w:name w:val="3232E33BF0DB4CCE9798DE214AB02CA31"/>
    <w:pPr>
      <w:spacing w:before="40" w:after="40" w:line="240" w:lineRule="auto"/>
      <w:ind w:left="720"/>
      <w:contextualSpacing/>
    </w:pPr>
    <w:rPr>
      <w:rFonts w:eastAsiaTheme="minorHAnsi"/>
      <w:color w:val="595959" w:themeColor="text1" w:themeTint="A6"/>
      <w:kern w:val="20"/>
      <w:sz w:val="20"/>
      <w:szCs w:val="20"/>
    </w:rPr>
  </w:style>
  <w:style w:type="paragraph" w:customStyle="1" w:styleId="FC4FB616A9AC479EB0BF8880DA959D5E1">
    <w:name w:val="FC4FB616A9AC479EB0BF8880DA959D5E1"/>
    <w:pPr>
      <w:spacing w:before="40" w:after="40" w:line="240" w:lineRule="auto"/>
      <w:ind w:left="720"/>
      <w:contextualSpacing/>
    </w:pPr>
    <w:rPr>
      <w:rFonts w:eastAsiaTheme="minorHAnsi"/>
      <w:color w:val="595959" w:themeColor="text1" w:themeTint="A6"/>
      <w:kern w:val="20"/>
      <w:sz w:val="20"/>
      <w:szCs w:val="20"/>
    </w:rPr>
  </w:style>
  <w:style w:type="paragraph" w:customStyle="1" w:styleId="F4C0B7AC800744E39CA76FFB797B604519">
    <w:name w:val="F4C0B7AC800744E39CA76FFB797B604519"/>
    <w:pPr>
      <w:spacing w:before="40" w:after="40" w:line="240" w:lineRule="auto"/>
    </w:pPr>
    <w:rPr>
      <w:rFonts w:eastAsiaTheme="minorHAnsi"/>
      <w:color w:val="595959" w:themeColor="text1" w:themeTint="A6"/>
      <w:kern w:val="20"/>
      <w:sz w:val="20"/>
      <w:szCs w:val="20"/>
    </w:rPr>
  </w:style>
  <w:style w:type="paragraph" w:customStyle="1" w:styleId="9B60C076001749408BEBE0B4755E9AB212">
    <w:name w:val="9B60C076001749408BEBE0B4755E9AB212"/>
    <w:pPr>
      <w:spacing w:before="40" w:after="40" w:line="240" w:lineRule="auto"/>
    </w:pPr>
    <w:rPr>
      <w:rFonts w:eastAsiaTheme="minorHAnsi"/>
      <w:color w:val="595959" w:themeColor="text1" w:themeTint="A6"/>
      <w:kern w:val="20"/>
      <w:sz w:val="20"/>
      <w:szCs w:val="20"/>
    </w:rPr>
  </w:style>
  <w:style w:type="paragraph" w:customStyle="1" w:styleId="A9C5763B7EF44A7EBAAB00DFA2B0DF9811">
    <w:name w:val="A9C5763B7EF44A7EBAAB00DFA2B0DF9811"/>
    <w:pPr>
      <w:spacing w:before="40" w:after="40" w:line="240" w:lineRule="auto"/>
    </w:pPr>
    <w:rPr>
      <w:rFonts w:eastAsiaTheme="minorHAnsi"/>
      <w:color w:val="595959" w:themeColor="text1" w:themeTint="A6"/>
      <w:kern w:val="20"/>
      <w:sz w:val="20"/>
      <w:szCs w:val="20"/>
    </w:rPr>
  </w:style>
  <w:style w:type="paragraph" w:customStyle="1" w:styleId="2B5F1E1A1A6A4A82AF679B1005F78A2311">
    <w:name w:val="2B5F1E1A1A6A4A82AF679B1005F78A2311"/>
    <w:pPr>
      <w:spacing w:before="40" w:after="40" w:line="240" w:lineRule="auto"/>
    </w:pPr>
    <w:rPr>
      <w:rFonts w:eastAsiaTheme="minorHAnsi"/>
      <w:color w:val="595959" w:themeColor="text1" w:themeTint="A6"/>
      <w:kern w:val="20"/>
      <w:sz w:val="20"/>
      <w:szCs w:val="20"/>
    </w:rPr>
  </w:style>
  <w:style w:type="paragraph" w:customStyle="1" w:styleId="15387D4331D64EA9B2512422D49F94DE">
    <w:name w:val="15387D4331D64EA9B2512422D49F94DE"/>
    <w:rsid w:val="00186DE1"/>
  </w:style>
  <w:style w:type="paragraph" w:customStyle="1" w:styleId="B3F7E9E556B948F4A325188EB0268B61">
    <w:name w:val="B3F7E9E556B948F4A325188EB0268B61"/>
    <w:rsid w:val="00D30B83"/>
  </w:style>
  <w:style w:type="paragraph" w:customStyle="1" w:styleId="7E1C71E63C27E2449D1282A9979E1E82">
    <w:name w:val="7E1C71E63C27E2449D1282A9979E1E82"/>
    <w:rsid w:val="00B30751"/>
    <w:pPr>
      <w:spacing w:after="0" w:line="240" w:lineRule="auto"/>
    </w:pPr>
    <w:rPr>
      <w:sz w:val="24"/>
      <w:szCs w:val="24"/>
    </w:rPr>
  </w:style>
  <w:style w:type="paragraph" w:customStyle="1" w:styleId="3C5AE2A09A580748BF4E639F5B8ACE1C">
    <w:name w:val="3C5AE2A09A580748BF4E639F5B8ACE1C"/>
    <w:rsid w:val="00B30751"/>
    <w:pPr>
      <w:spacing w:after="0" w:line="240" w:lineRule="auto"/>
    </w:pPr>
    <w:rPr>
      <w:sz w:val="24"/>
      <w:szCs w:val="24"/>
    </w:rPr>
  </w:style>
  <w:style w:type="paragraph" w:customStyle="1" w:styleId="8F05EC25F59E5245BAA197A58539EC1F">
    <w:name w:val="8F05EC25F59E5245BAA197A58539EC1F"/>
    <w:rsid w:val="00B30751"/>
    <w:pPr>
      <w:spacing w:after="0" w:line="240" w:lineRule="auto"/>
    </w:pPr>
    <w:rPr>
      <w:sz w:val="24"/>
      <w:szCs w:val="24"/>
    </w:rPr>
  </w:style>
  <w:style w:type="paragraph" w:customStyle="1" w:styleId="C4C8BAFB0462D84DACEE3A2462C471D1">
    <w:name w:val="C4C8BAFB0462D84DACEE3A2462C471D1"/>
    <w:rsid w:val="002A4845"/>
    <w:pPr>
      <w:spacing w:line="278" w:lineRule="auto"/>
    </w:pPr>
    <w:rPr>
      <w:kern w:val="2"/>
      <w:sz w:val="24"/>
      <w:szCs w:val="24"/>
      <w:lang w:eastAsia="zh-TW"/>
      <w14:ligatures w14:val="standardContextual"/>
    </w:rPr>
  </w:style>
  <w:style w:type="paragraph" w:customStyle="1" w:styleId="24E8C00684EEB14086035CD12697F64D">
    <w:name w:val="24E8C00684EEB14086035CD12697F64D"/>
    <w:rsid w:val="002A4845"/>
    <w:pPr>
      <w:spacing w:line="278" w:lineRule="auto"/>
    </w:pPr>
    <w:rPr>
      <w:kern w:val="2"/>
      <w:sz w:val="24"/>
      <w:szCs w:val="24"/>
      <w:lang w:eastAsia="zh-TW"/>
      <w14:ligatures w14:val="standardContextual"/>
    </w:rPr>
  </w:style>
  <w:style w:type="paragraph" w:customStyle="1" w:styleId="904C391DA7143148A9782C8AA6BD6096">
    <w:name w:val="904C391DA7143148A9782C8AA6BD6096"/>
    <w:rsid w:val="002A4845"/>
    <w:pPr>
      <w:spacing w:line="278" w:lineRule="auto"/>
    </w:pPr>
    <w:rPr>
      <w:kern w:val="2"/>
      <w:sz w:val="24"/>
      <w:szCs w:val="24"/>
      <w:lang w:eastAsia="zh-TW"/>
      <w14:ligatures w14:val="standardContextual"/>
    </w:rPr>
  </w:style>
  <w:style w:type="paragraph" w:customStyle="1" w:styleId="2D771A890E14964BAF3C69F1BF3D0718">
    <w:name w:val="2D771A890E14964BAF3C69F1BF3D0718"/>
    <w:rsid w:val="002A4845"/>
    <w:pPr>
      <w:spacing w:line="278" w:lineRule="auto"/>
    </w:pPr>
    <w:rPr>
      <w:kern w:val="2"/>
      <w:sz w:val="24"/>
      <w:szCs w:val="24"/>
      <w:lang w:eastAsia="zh-TW"/>
      <w14:ligatures w14:val="standardContextual"/>
    </w:rPr>
  </w:style>
  <w:style w:type="paragraph" w:customStyle="1" w:styleId="53411CC7E0F08C4E89D5BE2C1BE73C87">
    <w:name w:val="53411CC7E0F08C4E89D5BE2C1BE73C87"/>
    <w:rsid w:val="002A4845"/>
    <w:pPr>
      <w:spacing w:line="278" w:lineRule="auto"/>
    </w:pPr>
    <w:rPr>
      <w:kern w:val="2"/>
      <w:sz w:val="24"/>
      <w:szCs w:val="24"/>
      <w:lang w:eastAsia="zh-TW"/>
      <w14:ligatures w14:val="standardContextual"/>
    </w:rPr>
  </w:style>
  <w:style w:type="paragraph" w:customStyle="1" w:styleId="95D7C19596FE594084368B629135D4C6">
    <w:name w:val="95D7C19596FE594084368B629135D4C6"/>
    <w:rsid w:val="002A4845"/>
    <w:pPr>
      <w:spacing w:line="278" w:lineRule="auto"/>
    </w:pPr>
    <w:rPr>
      <w:kern w:val="2"/>
      <w:sz w:val="24"/>
      <w:szCs w:val="24"/>
      <w:lang w:eastAsia="zh-TW"/>
      <w14:ligatures w14:val="standardContextual"/>
    </w:rPr>
  </w:style>
  <w:style w:type="paragraph" w:customStyle="1" w:styleId="6E5A1C32B979934ABEBFD2E0344D1E83">
    <w:name w:val="6E5A1C32B979934ABEBFD2E0344D1E83"/>
    <w:rsid w:val="002A4845"/>
    <w:pPr>
      <w:spacing w:line="278" w:lineRule="auto"/>
    </w:pPr>
    <w:rPr>
      <w:kern w:val="2"/>
      <w:sz w:val="24"/>
      <w:szCs w:val="24"/>
      <w:lang w:eastAsia="zh-TW"/>
      <w14:ligatures w14:val="standardContextual"/>
    </w:rPr>
  </w:style>
  <w:style w:type="paragraph" w:customStyle="1" w:styleId="B0D30AFCFB2F334E812682C595316649">
    <w:name w:val="B0D30AFCFB2F334E812682C595316649"/>
    <w:rsid w:val="002A4845"/>
    <w:pPr>
      <w:spacing w:line="278" w:lineRule="auto"/>
    </w:pPr>
    <w:rPr>
      <w:kern w:val="2"/>
      <w:sz w:val="24"/>
      <w:szCs w:val="24"/>
      <w:lang w:eastAsia="zh-TW"/>
      <w14:ligatures w14:val="standardContextual"/>
    </w:rPr>
  </w:style>
  <w:style w:type="paragraph" w:customStyle="1" w:styleId="8B9725BF8930064BA36DB29B56DA1BF3">
    <w:name w:val="8B9725BF8930064BA36DB29B56DA1BF3"/>
    <w:rsid w:val="002A4845"/>
    <w:pPr>
      <w:spacing w:line="278" w:lineRule="auto"/>
    </w:pPr>
    <w:rPr>
      <w:kern w:val="2"/>
      <w:sz w:val="24"/>
      <w:szCs w:val="24"/>
      <w:lang w:eastAsia="zh-TW"/>
      <w14:ligatures w14:val="standardContextual"/>
    </w:rPr>
  </w:style>
  <w:style w:type="paragraph" w:customStyle="1" w:styleId="7FEC1C746DEC8440A0FD5FE030757F69">
    <w:name w:val="7FEC1C746DEC8440A0FD5FE030757F69"/>
    <w:rsid w:val="002A4845"/>
    <w:pPr>
      <w:spacing w:line="278" w:lineRule="auto"/>
    </w:pPr>
    <w:rPr>
      <w:kern w:val="2"/>
      <w:sz w:val="24"/>
      <w:szCs w:val="24"/>
      <w:lang w:eastAsia="zh-TW"/>
      <w14:ligatures w14:val="standardContextual"/>
    </w:rPr>
  </w:style>
  <w:style w:type="paragraph" w:customStyle="1" w:styleId="2EB63B92C04B284186920D38E5609B08">
    <w:name w:val="2EB63B92C04B284186920D38E5609B08"/>
    <w:rsid w:val="002A4845"/>
    <w:pPr>
      <w:spacing w:line="278" w:lineRule="auto"/>
    </w:pPr>
    <w:rPr>
      <w:kern w:val="2"/>
      <w:sz w:val="24"/>
      <w:szCs w:val="24"/>
      <w:lang w:eastAsia="zh-TW"/>
      <w14:ligatures w14:val="standardContextual"/>
    </w:rPr>
  </w:style>
  <w:style w:type="paragraph" w:customStyle="1" w:styleId="F58854CAF2963B40B08F369B5D9F0FBD">
    <w:name w:val="F58854CAF2963B40B08F369B5D9F0FBD"/>
    <w:rsid w:val="002A4845"/>
    <w:pPr>
      <w:spacing w:line="278" w:lineRule="auto"/>
    </w:pPr>
    <w:rPr>
      <w:kern w:val="2"/>
      <w:sz w:val="24"/>
      <w:szCs w:val="24"/>
      <w:lang w:eastAsia="zh-TW"/>
      <w14:ligatures w14:val="standardContextual"/>
    </w:rPr>
  </w:style>
  <w:style w:type="paragraph" w:customStyle="1" w:styleId="7DE0CA08D49440488450468137D5AA78">
    <w:name w:val="7DE0CA08D49440488450468137D5AA78"/>
    <w:rsid w:val="002A4845"/>
    <w:pPr>
      <w:spacing w:line="278" w:lineRule="auto"/>
    </w:pPr>
    <w:rPr>
      <w:kern w:val="2"/>
      <w:sz w:val="24"/>
      <w:szCs w:val="24"/>
      <w:lang w:eastAsia="zh-TW"/>
      <w14:ligatures w14:val="standardContextual"/>
    </w:rPr>
  </w:style>
  <w:style w:type="paragraph" w:customStyle="1" w:styleId="753011B2C12D3C41B8072999DD851AB9">
    <w:name w:val="753011B2C12D3C41B8072999DD851AB9"/>
    <w:rsid w:val="002A4845"/>
    <w:pPr>
      <w:spacing w:line="278" w:lineRule="auto"/>
    </w:pPr>
    <w:rPr>
      <w:kern w:val="2"/>
      <w:sz w:val="24"/>
      <w:szCs w:val="24"/>
      <w:lang w:eastAsia="zh-TW"/>
      <w14:ligatures w14:val="standardContextual"/>
    </w:rPr>
  </w:style>
  <w:style w:type="paragraph" w:customStyle="1" w:styleId="BF3CEBC654CE314FAA3FDB914548E330">
    <w:name w:val="BF3CEBC654CE314FAA3FDB914548E330"/>
    <w:rsid w:val="002A4845"/>
    <w:pPr>
      <w:spacing w:line="278" w:lineRule="auto"/>
    </w:pPr>
    <w:rPr>
      <w:kern w:val="2"/>
      <w:sz w:val="24"/>
      <w:szCs w:val="24"/>
      <w:lang w:eastAsia="zh-TW"/>
      <w14:ligatures w14:val="standardContextual"/>
    </w:rPr>
  </w:style>
  <w:style w:type="paragraph" w:customStyle="1" w:styleId="FBB1CFAB1CF1E64EA02B6B7EF0D04AD0">
    <w:name w:val="FBB1CFAB1CF1E64EA02B6B7EF0D04AD0"/>
    <w:rsid w:val="002A4845"/>
    <w:pPr>
      <w:spacing w:line="278" w:lineRule="auto"/>
    </w:pPr>
    <w:rPr>
      <w:kern w:val="2"/>
      <w:sz w:val="24"/>
      <w:szCs w:val="24"/>
      <w:lang w:eastAsia="zh-TW"/>
      <w14:ligatures w14:val="standardContextual"/>
    </w:rPr>
  </w:style>
  <w:style w:type="paragraph" w:customStyle="1" w:styleId="861173D07AB71F4683EC14945485B96C">
    <w:name w:val="861173D07AB71F4683EC14945485B96C"/>
    <w:rsid w:val="002A4845"/>
    <w:pPr>
      <w:spacing w:line="278" w:lineRule="auto"/>
    </w:pPr>
    <w:rPr>
      <w:kern w:val="2"/>
      <w:sz w:val="24"/>
      <w:szCs w:val="24"/>
      <w:lang w:eastAsia="zh-TW"/>
      <w14:ligatures w14:val="standardContextual"/>
    </w:rPr>
  </w:style>
  <w:style w:type="paragraph" w:customStyle="1" w:styleId="71A46A0990C71C4B9BE4DF65C3D1860F">
    <w:name w:val="71A46A0990C71C4B9BE4DF65C3D1860F"/>
    <w:rsid w:val="002A4845"/>
    <w:pPr>
      <w:spacing w:line="278" w:lineRule="auto"/>
    </w:pPr>
    <w:rPr>
      <w:kern w:val="2"/>
      <w:sz w:val="24"/>
      <w:szCs w:val="24"/>
      <w:lang w:eastAsia="zh-TW"/>
      <w14:ligatures w14:val="standardContextual"/>
    </w:rPr>
  </w:style>
  <w:style w:type="paragraph" w:customStyle="1" w:styleId="1A98CCE4D041824D871E6599D13A4C8D">
    <w:name w:val="1A98CCE4D041824D871E6599D13A4C8D"/>
    <w:rsid w:val="002A4845"/>
    <w:pPr>
      <w:spacing w:line="278" w:lineRule="auto"/>
    </w:pPr>
    <w:rPr>
      <w:kern w:val="2"/>
      <w:sz w:val="24"/>
      <w:szCs w:val="24"/>
      <w:lang w:eastAsia="zh-TW"/>
      <w14:ligatures w14:val="standardContextual"/>
    </w:rPr>
  </w:style>
  <w:style w:type="paragraph" w:customStyle="1" w:styleId="3AB4E4ED5833114A84D4C84E59DEFCC2">
    <w:name w:val="3AB4E4ED5833114A84D4C84E59DEFCC2"/>
    <w:rsid w:val="002A4845"/>
    <w:pPr>
      <w:spacing w:line="278" w:lineRule="auto"/>
    </w:pPr>
    <w:rPr>
      <w:kern w:val="2"/>
      <w:sz w:val="24"/>
      <w:szCs w:val="24"/>
      <w:lang w:eastAsia="zh-TW"/>
      <w14:ligatures w14:val="standardContextual"/>
    </w:rPr>
  </w:style>
  <w:style w:type="paragraph" w:customStyle="1" w:styleId="928916C4203D2D49B6D92EE0C02D0C36">
    <w:name w:val="928916C4203D2D49B6D92EE0C02D0C36"/>
    <w:rsid w:val="002A4845"/>
    <w:pPr>
      <w:spacing w:line="278" w:lineRule="auto"/>
    </w:pPr>
    <w:rPr>
      <w:kern w:val="2"/>
      <w:sz w:val="24"/>
      <w:szCs w:val="24"/>
      <w:lang w:eastAsia="zh-TW"/>
      <w14:ligatures w14:val="standardContextual"/>
    </w:rPr>
  </w:style>
  <w:style w:type="paragraph" w:customStyle="1" w:styleId="C850B3010D8DA046B802C6398F8BE525">
    <w:name w:val="C850B3010D8DA046B802C6398F8BE525"/>
    <w:rsid w:val="002A4845"/>
    <w:pPr>
      <w:spacing w:line="278" w:lineRule="auto"/>
    </w:pPr>
    <w:rPr>
      <w:kern w:val="2"/>
      <w:sz w:val="24"/>
      <w:szCs w:val="24"/>
      <w:lang w:eastAsia="zh-TW"/>
      <w14:ligatures w14:val="standardContextual"/>
    </w:rPr>
  </w:style>
  <w:style w:type="paragraph" w:customStyle="1" w:styleId="D787D9D512D9A243B563635F85F521C7">
    <w:name w:val="D787D9D512D9A243B563635F85F521C7"/>
    <w:rsid w:val="002A4845"/>
    <w:pPr>
      <w:spacing w:line="278" w:lineRule="auto"/>
    </w:pPr>
    <w:rPr>
      <w:kern w:val="2"/>
      <w:sz w:val="24"/>
      <w:szCs w:val="24"/>
      <w:lang w:eastAsia="zh-TW"/>
      <w14:ligatures w14:val="standardContextual"/>
    </w:rPr>
  </w:style>
  <w:style w:type="paragraph" w:customStyle="1" w:styleId="EBB1D35C318C094CA8600878375B71D0">
    <w:name w:val="EBB1D35C318C094CA8600878375B71D0"/>
    <w:rsid w:val="002A4845"/>
    <w:pPr>
      <w:spacing w:line="278" w:lineRule="auto"/>
    </w:pPr>
    <w:rPr>
      <w:kern w:val="2"/>
      <w:sz w:val="24"/>
      <w:szCs w:val="24"/>
      <w:lang w:eastAsia="zh-TW"/>
      <w14:ligatures w14:val="standardContextual"/>
    </w:rPr>
  </w:style>
  <w:style w:type="paragraph" w:customStyle="1" w:styleId="5A1BA30CAE2C9743A3BF73B86FC48C45">
    <w:name w:val="5A1BA30CAE2C9743A3BF73B86FC48C45"/>
    <w:rsid w:val="002A4845"/>
    <w:pPr>
      <w:spacing w:line="278" w:lineRule="auto"/>
    </w:pPr>
    <w:rPr>
      <w:kern w:val="2"/>
      <w:sz w:val="24"/>
      <w:szCs w:val="24"/>
      <w:lang w:eastAsia="zh-TW"/>
      <w14:ligatures w14:val="standardContextual"/>
    </w:rPr>
  </w:style>
  <w:style w:type="paragraph" w:customStyle="1" w:styleId="70019A0484F3A445A0D07A4B57EA452F">
    <w:name w:val="70019A0484F3A445A0D07A4B57EA452F"/>
    <w:rsid w:val="002A4845"/>
    <w:pPr>
      <w:spacing w:line="278" w:lineRule="auto"/>
    </w:pPr>
    <w:rPr>
      <w:kern w:val="2"/>
      <w:sz w:val="24"/>
      <w:szCs w:val="24"/>
      <w:lang w:eastAsia="zh-TW"/>
      <w14:ligatures w14:val="standardContextual"/>
    </w:rPr>
  </w:style>
  <w:style w:type="paragraph" w:customStyle="1" w:styleId="54E3006CEFAB904A8DAE7B8513935CE9">
    <w:name w:val="54E3006CEFAB904A8DAE7B8513935CE9"/>
    <w:rsid w:val="002A4845"/>
    <w:pPr>
      <w:spacing w:line="278" w:lineRule="auto"/>
    </w:pPr>
    <w:rPr>
      <w:kern w:val="2"/>
      <w:sz w:val="24"/>
      <w:szCs w:val="24"/>
      <w:lang w:eastAsia="zh-TW"/>
      <w14:ligatures w14:val="standardContextual"/>
    </w:rPr>
  </w:style>
  <w:style w:type="paragraph" w:customStyle="1" w:styleId="376212CA38547147815FCD9DEDB9154C">
    <w:name w:val="376212CA38547147815FCD9DEDB9154C"/>
    <w:rsid w:val="002A4845"/>
    <w:pPr>
      <w:spacing w:line="278" w:lineRule="auto"/>
    </w:pPr>
    <w:rPr>
      <w:kern w:val="2"/>
      <w:sz w:val="24"/>
      <w:szCs w:val="24"/>
      <w:lang w:eastAsia="zh-TW"/>
      <w14:ligatures w14:val="standardContextual"/>
    </w:rPr>
  </w:style>
  <w:style w:type="paragraph" w:customStyle="1" w:styleId="AB044A87208FF84CA96FA6F7DC29263B">
    <w:name w:val="AB044A87208FF84CA96FA6F7DC29263B"/>
    <w:rsid w:val="002A4845"/>
    <w:pPr>
      <w:spacing w:line="278" w:lineRule="auto"/>
    </w:pPr>
    <w:rPr>
      <w:kern w:val="2"/>
      <w:sz w:val="24"/>
      <w:szCs w:val="24"/>
      <w:lang w:eastAsia="zh-TW"/>
      <w14:ligatures w14:val="standardContextual"/>
    </w:rPr>
  </w:style>
  <w:style w:type="paragraph" w:customStyle="1" w:styleId="AA238DF2C71199468CEFA4F5FC7DCF8C">
    <w:name w:val="AA238DF2C71199468CEFA4F5FC7DCF8C"/>
    <w:rsid w:val="002A4845"/>
    <w:pPr>
      <w:spacing w:line="278" w:lineRule="auto"/>
    </w:pPr>
    <w:rPr>
      <w:kern w:val="2"/>
      <w:sz w:val="24"/>
      <w:szCs w:val="24"/>
      <w:lang w:eastAsia="zh-TW"/>
      <w14:ligatures w14:val="standardContextual"/>
    </w:rPr>
  </w:style>
  <w:style w:type="paragraph" w:customStyle="1" w:styleId="79067951CE103C4B973AE832075E8A53">
    <w:name w:val="79067951CE103C4B973AE832075E8A53"/>
    <w:rsid w:val="002A4845"/>
    <w:pPr>
      <w:spacing w:line="278" w:lineRule="auto"/>
    </w:pPr>
    <w:rPr>
      <w:kern w:val="2"/>
      <w:sz w:val="24"/>
      <w:szCs w:val="24"/>
      <w:lang w:eastAsia="zh-TW"/>
      <w14:ligatures w14:val="standardContextual"/>
    </w:rPr>
  </w:style>
  <w:style w:type="paragraph" w:customStyle="1" w:styleId="BAB3B8A93F05C4469809A4C8064237ED">
    <w:name w:val="BAB3B8A93F05C4469809A4C8064237ED"/>
    <w:rsid w:val="002A4845"/>
    <w:pPr>
      <w:spacing w:line="278" w:lineRule="auto"/>
    </w:pPr>
    <w:rPr>
      <w:kern w:val="2"/>
      <w:sz w:val="24"/>
      <w:szCs w:val="24"/>
      <w:lang w:eastAsia="zh-TW"/>
      <w14:ligatures w14:val="standardContextual"/>
    </w:rPr>
  </w:style>
  <w:style w:type="paragraph" w:customStyle="1" w:styleId="91295A40CA73D740A61DA47BD8AC007C">
    <w:name w:val="91295A40CA73D740A61DA47BD8AC007C"/>
    <w:rsid w:val="002A4845"/>
    <w:pPr>
      <w:spacing w:line="278" w:lineRule="auto"/>
    </w:pPr>
    <w:rPr>
      <w:kern w:val="2"/>
      <w:sz w:val="24"/>
      <w:szCs w:val="24"/>
      <w:lang w:eastAsia="zh-TW"/>
      <w14:ligatures w14:val="standardContextual"/>
    </w:rPr>
  </w:style>
  <w:style w:type="paragraph" w:customStyle="1" w:styleId="47B93BA79DE458458193B1BD8779CA2D">
    <w:name w:val="47B93BA79DE458458193B1BD8779CA2D"/>
    <w:rsid w:val="002A4845"/>
    <w:pPr>
      <w:spacing w:line="278" w:lineRule="auto"/>
    </w:pPr>
    <w:rPr>
      <w:kern w:val="2"/>
      <w:sz w:val="24"/>
      <w:szCs w:val="24"/>
      <w:lang w:eastAsia="zh-TW"/>
      <w14:ligatures w14:val="standardContextual"/>
    </w:rPr>
  </w:style>
  <w:style w:type="paragraph" w:customStyle="1" w:styleId="126735DDBA6A43408A6559CA4EC3DE1C">
    <w:name w:val="126735DDBA6A43408A6559CA4EC3DE1C"/>
    <w:rsid w:val="002A4845"/>
    <w:pPr>
      <w:spacing w:line="278" w:lineRule="auto"/>
    </w:pPr>
    <w:rPr>
      <w:kern w:val="2"/>
      <w:sz w:val="24"/>
      <w:szCs w:val="24"/>
      <w:lang w:eastAsia="zh-TW"/>
      <w14:ligatures w14:val="standardContextual"/>
    </w:rPr>
  </w:style>
  <w:style w:type="paragraph" w:customStyle="1" w:styleId="DD4F8A24AD914047809CFC4CB2C96E71">
    <w:name w:val="DD4F8A24AD914047809CFC4CB2C96E71"/>
    <w:rsid w:val="002A4845"/>
    <w:pPr>
      <w:spacing w:line="278" w:lineRule="auto"/>
    </w:pPr>
    <w:rPr>
      <w:kern w:val="2"/>
      <w:sz w:val="24"/>
      <w:szCs w:val="24"/>
      <w:lang w:eastAsia="zh-TW"/>
      <w14:ligatures w14:val="standardContextual"/>
    </w:rPr>
  </w:style>
  <w:style w:type="paragraph" w:customStyle="1" w:styleId="39FBC0E3E903F34CAAEA682058249889">
    <w:name w:val="39FBC0E3E903F34CAAEA682058249889"/>
    <w:rsid w:val="002A4845"/>
    <w:pPr>
      <w:spacing w:line="278" w:lineRule="auto"/>
    </w:pPr>
    <w:rPr>
      <w:kern w:val="2"/>
      <w:sz w:val="24"/>
      <w:szCs w:val="24"/>
      <w:lang w:eastAsia="zh-TW"/>
      <w14:ligatures w14:val="standardContextual"/>
    </w:rPr>
  </w:style>
  <w:style w:type="paragraph" w:customStyle="1" w:styleId="E26D4AE244D4A64982A96F62A1858251">
    <w:name w:val="E26D4AE244D4A64982A96F62A1858251"/>
    <w:rsid w:val="002A4845"/>
    <w:pPr>
      <w:spacing w:line="278" w:lineRule="auto"/>
    </w:pPr>
    <w:rPr>
      <w:kern w:val="2"/>
      <w:sz w:val="24"/>
      <w:szCs w:val="24"/>
      <w:lang w:eastAsia="zh-TW"/>
      <w14:ligatures w14:val="standardContextual"/>
    </w:rPr>
  </w:style>
  <w:style w:type="paragraph" w:customStyle="1" w:styleId="021E32A88034104F9FB548CAC27566F4">
    <w:name w:val="021E32A88034104F9FB548CAC27566F4"/>
    <w:rsid w:val="002A4845"/>
    <w:pPr>
      <w:spacing w:line="278" w:lineRule="auto"/>
    </w:pPr>
    <w:rPr>
      <w:kern w:val="2"/>
      <w:sz w:val="24"/>
      <w:szCs w:val="24"/>
      <w:lang w:eastAsia="zh-TW"/>
      <w14:ligatures w14:val="standardContextual"/>
    </w:rPr>
  </w:style>
  <w:style w:type="paragraph" w:customStyle="1" w:styleId="E726067F1D40E54F8AFAC9AB5374E7DB">
    <w:name w:val="E726067F1D40E54F8AFAC9AB5374E7DB"/>
    <w:rsid w:val="002A4845"/>
    <w:pPr>
      <w:spacing w:line="278" w:lineRule="auto"/>
    </w:pPr>
    <w:rPr>
      <w:kern w:val="2"/>
      <w:sz w:val="24"/>
      <w:szCs w:val="24"/>
      <w:lang w:eastAsia="zh-TW"/>
      <w14:ligatures w14:val="standardContextual"/>
    </w:rPr>
  </w:style>
  <w:style w:type="paragraph" w:customStyle="1" w:styleId="274B41BF52C2F24A9ACDA32C61D8CAB3">
    <w:name w:val="274B41BF52C2F24A9ACDA32C61D8CAB3"/>
    <w:rsid w:val="002A4845"/>
    <w:pPr>
      <w:spacing w:line="278" w:lineRule="auto"/>
    </w:pPr>
    <w:rPr>
      <w:kern w:val="2"/>
      <w:sz w:val="24"/>
      <w:szCs w:val="24"/>
      <w:lang w:eastAsia="zh-TW"/>
      <w14:ligatures w14:val="standardContextual"/>
    </w:rPr>
  </w:style>
  <w:style w:type="paragraph" w:customStyle="1" w:styleId="3A4897D7E2F3AB4786D213CDACDCB1F0">
    <w:name w:val="3A4897D7E2F3AB4786D213CDACDCB1F0"/>
    <w:rsid w:val="002A4845"/>
    <w:pPr>
      <w:spacing w:line="278" w:lineRule="auto"/>
    </w:pPr>
    <w:rPr>
      <w:kern w:val="2"/>
      <w:sz w:val="24"/>
      <w:szCs w:val="24"/>
      <w:lang w:eastAsia="zh-TW"/>
      <w14:ligatures w14:val="standardContextual"/>
    </w:rPr>
  </w:style>
  <w:style w:type="paragraph" w:customStyle="1" w:styleId="5B6573D9EDBD2E4D8704717E51546C80">
    <w:name w:val="5B6573D9EDBD2E4D8704717E51546C80"/>
    <w:rsid w:val="002A4845"/>
    <w:pPr>
      <w:spacing w:line="278" w:lineRule="auto"/>
    </w:pPr>
    <w:rPr>
      <w:kern w:val="2"/>
      <w:sz w:val="24"/>
      <w:szCs w:val="24"/>
      <w:lang w:eastAsia="zh-TW"/>
      <w14:ligatures w14:val="standardContextual"/>
    </w:rPr>
  </w:style>
  <w:style w:type="paragraph" w:customStyle="1" w:styleId="B68719191BA17E4683650816713DE323">
    <w:name w:val="B68719191BA17E4683650816713DE323"/>
    <w:rsid w:val="002A4845"/>
    <w:pPr>
      <w:spacing w:line="278" w:lineRule="auto"/>
    </w:pPr>
    <w:rPr>
      <w:kern w:val="2"/>
      <w:sz w:val="24"/>
      <w:szCs w:val="24"/>
      <w:lang w:eastAsia="zh-TW"/>
      <w14:ligatures w14:val="standardContextual"/>
    </w:rPr>
  </w:style>
  <w:style w:type="paragraph" w:customStyle="1" w:styleId="CF853C9BDF890A498C91FF20306F31EE">
    <w:name w:val="CF853C9BDF890A498C91FF20306F31EE"/>
    <w:rsid w:val="002A4845"/>
    <w:pPr>
      <w:spacing w:line="278" w:lineRule="auto"/>
    </w:pPr>
    <w:rPr>
      <w:kern w:val="2"/>
      <w:sz w:val="24"/>
      <w:szCs w:val="24"/>
      <w:lang w:eastAsia="zh-TW"/>
      <w14:ligatures w14:val="standardContextual"/>
    </w:rPr>
  </w:style>
  <w:style w:type="paragraph" w:customStyle="1" w:styleId="14A587D89E59964780955CD286D2D82A">
    <w:name w:val="14A587D89E59964780955CD286D2D82A"/>
    <w:rsid w:val="002A4845"/>
    <w:pPr>
      <w:spacing w:line="278" w:lineRule="auto"/>
    </w:pPr>
    <w:rPr>
      <w:kern w:val="2"/>
      <w:sz w:val="24"/>
      <w:szCs w:val="24"/>
      <w:lang w:eastAsia="zh-TW"/>
      <w14:ligatures w14:val="standardContextual"/>
    </w:rPr>
  </w:style>
  <w:style w:type="paragraph" w:customStyle="1" w:styleId="789546597A9CC84E9D5302573E292AF0">
    <w:name w:val="789546597A9CC84E9D5302573E292AF0"/>
    <w:rsid w:val="002A4845"/>
    <w:pPr>
      <w:spacing w:line="278" w:lineRule="auto"/>
    </w:pPr>
    <w:rPr>
      <w:kern w:val="2"/>
      <w:sz w:val="24"/>
      <w:szCs w:val="24"/>
      <w:lang w:eastAsia="zh-TW"/>
      <w14:ligatures w14:val="standardContextual"/>
    </w:rPr>
  </w:style>
  <w:style w:type="paragraph" w:customStyle="1" w:styleId="06EB0FA854998B4B822F79D146A1B2D7">
    <w:name w:val="06EB0FA854998B4B822F79D146A1B2D7"/>
    <w:rsid w:val="002A4845"/>
    <w:pPr>
      <w:spacing w:line="278" w:lineRule="auto"/>
    </w:pPr>
    <w:rPr>
      <w:kern w:val="2"/>
      <w:sz w:val="24"/>
      <w:szCs w:val="24"/>
      <w:lang w:eastAsia="zh-TW"/>
      <w14:ligatures w14:val="standardContextual"/>
    </w:rPr>
  </w:style>
  <w:style w:type="paragraph" w:customStyle="1" w:styleId="5B42B8AE8E061D478A62DE4A48135953">
    <w:name w:val="5B42B8AE8E061D478A62DE4A48135953"/>
    <w:rsid w:val="001C5833"/>
    <w:pPr>
      <w:spacing w:line="278" w:lineRule="auto"/>
    </w:pPr>
    <w:rPr>
      <w:kern w:val="2"/>
      <w:sz w:val="24"/>
      <w:szCs w:val="24"/>
      <w:lang w:eastAsia="zh-TW"/>
      <w14:ligatures w14:val="standardContextual"/>
    </w:rPr>
  </w:style>
  <w:style w:type="paragraph" w:customStyle="1" w:styleId="0E97678DF058CE4FB536AAB758E8E2D9">
    <w:name w:val="0E97678DF058CE4FB536AAB758E8E2D9"/>
    <w:rsid w:val="001C5833"/>
    <w:pPr>
      <w:spacing w:line="278" w:lineRule="auto"/>
    </w:pPr>
    <w:rPr>
      <w:kern w:val="2"/>
      <w:sz w:val="24"/>
      <w:szCs w:val="24"/>
      <w:lang w:eastAsia="zh-TW"/>
      <w14:ligatures w14:val="standardContextual"/>
    </w:rPr>
  </w:style>
  <w:style w:type="paragraph" w:customStyle="1" w:styleId="F38064688E5F784CA4AA0D062D16AE06">
    <w:name w:val="F38064688E5F784CA4AA0D062D16AE06"/>
    <w:rsid w:val="001C5833"/>
    <w:pPr>
      <w:spacing w:line="278" w:lineRule="auto"/>
    </w:pPr>
    <w:rPr>
      <w:kern w:val="2"/>
      <w:sz w:val="24"/>
      <w:szCs w:val="24"/>
      <w:lang w:eastAsia="zh-TW"/>
      <w14:ligatures w14:val="standardContextual"/>
    </w:rPr>
  </w:style>
  <w:style w:type="paragraph" w:customStyle="1" w:styleId="3EC84C7E35F9D8418B0CE551F510EC0A">
    <w:name w:val="3EC84C7E35F9D8418B0CE551F510EC0A"/>
    <w:rsid w:val="001C5833"/>
    <w:pPr>
      <w:spacing w:line="278" w:lineRule="auto"/>
    </w:pPr>
    <w:rPr>
      <w:kern w:val="2"/>
      <w:sz w:val="24"/>
      <w:szCs w:val="24"/>
      <w:lang w:eastAsia="zh-TW"/>
      <w14:ligatures w14:val="standardContextual"/>
    </w:rPr>
  </w:style>
  <w:style w:type="paragraph" w:customStyle="1" w:styleId="90B8C57376CCAC4EB94E7764C791797F">
    <w:name w:val="90B8C57376CCAC4EB94E7764C791797F"/>
    <w:rsid w:val="001C5833"/>
    <w:pPr>
      <w:spacing w:line="278" w:lineRule="auto"/>
    </w:pPr>
    <w:rPr>
      <w:kern w:val="2"/>
      <w:sz w:val="24"/>
      <w:szCs w:val="24"/>
      <w:lang w:eastAsia="zh-TW"/>
      <w14:ligatures w14:val="standardContextual"/>
    </w:rPr>
  </w:style>
  <w:style w:type="paragraph" w:customStyle="1" w:styleId="E021BFD395D64C48AB5C621548A28390">
    <w:name w:val="E021BFD395D64C48AB5C621548A28390"/>
    <w:rsid w:val="001C5833"/>
    <w:pPr>
      <w:spacing w:line="278" w:lineRule="auto"/>
    </w:pPr>
    <w:rPr>
      <w:kern w:val="2"/>
      <w:sz w:val="24"/>
      <w:szCs w:val="24"/>
      <w:lang w:eastAsia="zh-TW"/>
      <w14:ligatures w14:val="standardContextual"/>
    </w:rPr>
  </w:style>
  <w:style w:type="paragraph" w:customStyle="1" w:styleId="B8ED0E78789509428A25D4C915DBC9EB">
    <w:name w:val="B8ED0E78789509428A25D4C915DBC9EB"/>
    <w:rsid w:val="001C5833"/>
    <w:pPr>
      <w:spacing w:line="278" w:lineRule="auto"/>
    </w:pPr>
    <w:rPr>
      <w:kern w:val="2"/>
      <w:sz w:val="24"/>
      <w:szCs w:val="24"/>
      <w:lang w:eastAsia="zh-TW"/>
      <w14:ligatures w14:val="standardContextual"/>
    </w:rPr>
  </w:style>
  <w:style w:type="paragraph" w:customStyle="1" w:styleId="DE18F4142A0E254F93ABE801F53D435A">
    <w:name w:val="DE18F4142A0E254F93ABE801F53D435A"/>
    <w:rsid w:val="001C5833"/>
    <w:pPr>
      <w:spacing w:line="278" w:lineRule="auto"/>
    </w:pPr>
    <w:rPr>
      <w:kern w:val="2"/>
      <w:sz w:val="24"/>
      <w:szCs w:val="24"/>
      <w:lang w:eastAsia="zh-TW"/>
      <w14:ligatures w14:val="standardContextual"/>
    </w:rPr>
  </w:style>
  <w:style w:type="paragraph" w:customStyle="1" w:styleId="A0BA393BDF2C1042BD313D6E7CA1D95D">
    <w:name w:val="A0BA393BDF2C1042BD313D6E7CA1D95D"/>
    <w:rsid w:val="001C5833"/>
    <w:pPr>
      <w:spacing w:line="278" w:lineRule="auto"/>
    </w:pPr>
    <w:rPr>
      <w:kern w:val="2"/>
      <w:sz w:val="24"/>
      <w:szCs w:val="24"/>
      <w:lang w:eastAsia="zh-TW"/>
      <w14:ligatures w14:val="standardContextual"/>
    </w:rPr>
  </w:style>
  <w:style w:type="paragraph" w:customStyle="1" w:styleId="9300D39C2D22F34A8E95C6838BE30A64">
    <w:name w:val="9300D39C2D22F34A8E95C6838BE30A64"/>
    <w:rsid w:val="001C5833"/>
    <w:pPr>
      <w:spacing w:line="278" w:lineRule="auto"/>
    </w:pPr>
    <w:rPr>
      <w:kern w:val="2"/>
      <w:sz w:val="24"/>
      <w:szCs w:val="24"/>
      <w:lang w:eastAsia="zh-TW"/>
      <w14:ligatures w14:val="standardContextual"/>
    </w:rPr>
  </w:style>
  <w:style w:type="paragraph" w:customStyle="1" w:styleId="391EECA238C0A344804010481BD56420">
    <w:name w:val="391EECA238C0A344804010481BD56420"/>
    <w:rsid w:val="001C5833"/>
    <w:pPr>
      <w:spacing w:line="278" w:lineRule="auto"/>
    </w:pPr>
    <w:rPr>
      <w:kern w:val="2"/>
      <w:sz w:val="24"/>
      <w:szCs w:val="24"/>
      <w:lang w:eastAsia="zh-TW"/>
      <w14:ligatures w14:val="standardContextual"/>
    </w:rPr>
  </w:style>
  <w:style w:type="paragraph" w:customStyle="1" w:styleId="73D73A7ADD17FD42881FF5A26AD8FB88">
    <w:name w:val="73D73A7ADD17FD42881FF5A26AD8FB88"/>
    <w:rsid w:val="001C5833"/>
    <w:pPr>
      <w:spacing w:line="278" w:lineRule="auto"/>
    </w:pPr>
    <w:rPr>
      <w:kern w:val="2"/>
      <w:sz w:val="24"/>
      <w:szCs w:val="24"/>
      <w:lang w:eastAsia="zh-TW"/>
      <w14:ligatures w14:val="standardContextual"/>
    </w:rPr>
  </w:style>
  <w:style w:type="paragraph" w:customStyle="1" w:styleId="9BA487A402FC85489AE5385634BB1FA7">
    <w:name w:val="9BA487A402FC85489AE5385634BB1FA7"/>
    <w:rsid w:val="001C5833"/>
    <w:pPr>
      <w:spacing w:line="278" w:lineRule="auto"/>
    </w:pPr>
    <w:rPr>
      <w:kern w:val="2"/>
      <w:sz w:val="24"/>
      <w:szCs w:val="24"/>
      <w:lang w:eastAsia="zh-TW"/>
      <w14:ligatures w14:val="standardContextual"/>
    </w:rPr>
  </w:style>
  <w:style w:type="paragraph" w:customStyle="1" w:styleId="C39F1200373F0D42B0F1C5C2DE21E183">
    <w:name w:val="C39F1200373F0D42B0F1C5C2DE21E183"/>
    <w:rsid w:val="001C5833"/>
    <w:pPr>
      <w:spacing w:line="278" w:lineRule="auto"/>
    </w:pPr>
    <w:rPr>
      <w:kern w:val="2"/>
      <w:sz w:val="24"/>
      <w:szCs w:val="24"/>
      <w:lang w:eastAsia="zh-TW"/>
      <w14:ligatures w14:val="standardContextual"/>
    </w:rPr>
  </w:style>
  <w:style w:type="paragraph" w:customStyle="1" w:styleId="F39B4552A66239409C4A475D0C78E271">
    <w:name w:val="F39B4552A66239409C4A475D0C78E271"/>
    <w:rsid w:val="001C5833"/>
    <w:pPr>
      <w:spacing w:line="278" w:lineRule="auto"/>
    </w:pPr>
    <w:rPr>
      <w:kern w:val="2"/>
      <w:sz w:val="24"/>
      <w:szCs w:val="24"/>
      <w:lang w:eastAsia="zh-TW"/>
      <w14:ligatures w14:val="standardContextual"/>
    </w:rPr>
  </w:style>
  <w:style w:type="paragraph" w:customStyle="1" w:styleId="68123C56C4EFD840A7D0972102211E23">
    <w:name w:val="68123C56C4EFD840A7D0972102211E23"/>
    <w:rsid w:val="005D23CD"/>
    <w:pPr>
      <w:spacing w:line="278" w:lineRule="auto"/>
    </w:pPr>
    <w:rPr>
      <w:kern w:val="2"/>
      <w:sz w:val="24"/>
      <w:szCs w:val="24"/>
      <w:lang w:eastAsia="zh-TW"/>
      <w14:ligatures w14:val="standardContextual"/>
    </w:rPr>
  </w:style>
  <w:style w:type="paragraph" w:customStyle="1" w:styleId="00CA79563A4B96428D159C1C87A93101">
    <w:name w:val="00CA79563A4B96428D159C1C87A93101"/>
    <w:rsid w:val="005D23CD"/>
    <w:pPr>
      <w:spacing w:line="278" w:lineRule="auto"/>
    </w:pPr>
    <w:rPr>
      <w:kern w:val="2"/>
      <w:sz w:val="24"/>
      <w:szCs w:val="24"/>
      <w:lang w:eastAsia="zh-TW"/>
      <w14:ligatures w14:val="standardContextual"/>
    </w:rPr>
  </w:style>
  <w:style w:type="paragraph" w:customStyle="1" w:styleId="5A18ED6DA98511429213BA18B9BD4E41">
    <w:name w:val="5A18ED6DA98511429213BA18B9BD4E41"/>
    <w:rsid w:val="005D23CD"/>
    <w:pPr>
      <w:spacing w:line="278" w:lineRule="auto"/>
    </w:pPr>
    <w:rPr>
      <w:kern w:val="2"/>
      <w:sz w:val="24"/>
      <w:szCs w:val="24"/>
      <w:lang w:eastAsia="zh-TW"/>
      <w14:ligatures w14:val="standardContextual"/>
    </w:rPr>
  </w:style>
  <w:style w:type="paragraph" w:customStyle="1" w:styleId="C64F3790242A8243A06057803235A3B0">
    <w:name w:val="C64F3790242A8243A06057803235A3B0"/>
    <w:rsid w:val="005D23CD"/>
    <w:pPr>
      <w:spacing w:line="278" w:lineRule="auto"/>
    </w:pPr>
    <w:rPr>
      <w:kern w:val="2"/>
      <w:sz w:val="24"/>
      <w:szCs w:val="24"/>
      <w:lang w:eastAsia="zh-TW"/>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Business Set Blue">
  <a:themeElements>
    <a:clrScheme name="Custom 1">
      <a:dk1>
        <a:srgbClr val="000000"/>
      </a:dk1>
      <a:lt1>
        <a:srgbClr val="FFFFFF"/>
      </a:lt1>
      <a:dk2>
        <a:srgbClr val="1F2123"/>
      </a:dk2>
      <a:lt2>
        <a:srgbClr val="DC9E1F"/>
      </a:lt2>
      <a:accent1>
        <a:srgbClr val="7E97AD"/>
      </a:accent1>
      <a:accent2>
        <a:srgbClr val="BA7B76"/>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4608561A0B4634BA132E28B5D209F1B" ma:contentTypeVersion="10" ma:contentTypeDescription="Create a new document." ma:contentTypeScope="" ma:versionID="84927f4145673afb5fbd369e6a11cbc8">
  <xsd:schema xmlns:xsd="http://www.w3.org/2001/XMLSchema" xmlns:xs="http://www.w3.org/2001/XMLSchema" xmlns:p="http://schemas.microsoft.com/office/2006/metadata/properties" xmlns:ns3="6e2a28e3-0541-4300-b9d8-f7324a2efa12" targetNamespace="http://schemas.microsoft.com/office/2006/metadata/properties" ma:root="true" ma:fieldsID="a722b08787e49d794fbaf98118051f36" ns3:_="">
    <xsd:import namespace="6e2a28e3-0541-4300-b9d8-f7324a2efa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2a28e3-0541-4300-b9d8-f7324a2efa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C0B12F-064A-42AC-923C-C1EECBABD92D}">
  <ds:schemaRefs>
    <ds:schemaRef ds:uri="http://schemas.openxmlformats.org/officeDocument/2006/bibliography"/>
  </ds:schemaRefs>
</ds:datastoreItem>
</file>

<file path=customXml/itemProps2.xml><?xml version="1.0" encoding="utf-8"?>
<ds:datastoreItem xmlns:ds="http://schemas.openxmlformats.org/officeDocument/2006/customXml" ds:itemID="{0853CE9D-E4C7-449E-9EAA-33CF25E6B5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E18979-C756-43FD-9D2A-15203E6A502A}">
  <ds:schemaRefs>
    <ds:schemaRef ds:uri="http://schemas.microsoft.com/pics"/>
  </ds:schemaRefs>
</ds:datastoreItem>
</file>

<file path=customXml/itemProps4.xml><?xml version="1.0" encoding="utf-8"?>
<ds:datastoreItem xmlns:ds="http://schemas.openxmlformats.org/officeDocument/2006/customXml" ds:itemID="{8F9B4ECF-078A-464C-A333-D0F3320982C5}">
  <ds:schemaRefs>
    <ds:schemaRef ds:uri="http://schemas.microsoft.com/sharepoint/v3/contenttype/forms"/>
  </ds:schemaRefs>
</ds:datastoreItem>
</file>

<file path=customXml/itemProps5.xml><?xml version="1.0" encoding="utf-8"?>
<ds:datastoreItem xmlns:ds="http://schemas.openxmlformats.org/officeDocument/2006/customXml" ds:itemID="{AEA377CB-86B1-4116-9ED1-863864B29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2a28e3-0541-4300-b9d8-f7324a2ef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C:\Users\mclean\AppData\Roaming\Microsoft\Templates\Project status report (Timeless design).dotx</Template>
  <TotalTime>38</TotalTime>
  <Pages>8</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E. McLean</dc:creator>
  <cp:keywords/>
  <dc:description/>
  <cp:lastModifiedBy>Henry Ando</cp:lastModifiedBy>
  <cp:revision>24</cp:revision>
  <cp:lastPrinted>2017-12-06T18:28:00Z</cp:lastPrinted>
  <dcterms:created xsi:type="dcterms:W3CDTF">2026-07-14T19:42:00Z</dcterms:created>
  <dcterms:modified xsi:type="dcterms:W3CDTF">2026-08-11T19:33:00Z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TC027909449991</vt:lpwstr>
  </property>
  <property fmtid="{D5CDD505-2E9C-101B-9397-08002B2CF9AE}" pid="3" name="ContentTypeId">
    <vt:lpwstr>0x010100E4608561A0B4634BA132E28B5D209F1B</vt:lpwstr>
  </property>
</Properties>
</file>